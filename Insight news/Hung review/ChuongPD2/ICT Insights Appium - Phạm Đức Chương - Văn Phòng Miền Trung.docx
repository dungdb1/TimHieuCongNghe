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1134"/>
        <w:gridCol w:w="4077"/>
      </w:tblGrid>
      <w:tr w:rsidR="0072247A" w:rsidTr="007C49A4">
        <w:tc>
          <w:tcPr>
            <w:tcW w:w="4644" w:type="dxa"/>
            <w:vAlign w:val="center"/>
          </w:tcPr>
          <w:p w:rsidR="0072247A" w:rsidRDefault="008146EC" w:rsidP="0086591A">
            <w:pPr>
              <w:jc w:val="left"/>
            </w:pPr>
            <w:r>
              <w:rPr>
                <w:noProof/>
                <w:lang w:eastAsia="ja-JP"/>
              </w:rPr>
              <w:drawing>
                <wp:inline distT="0" distB="0" distL="0" distR="0" wp14:anchorId="46EBF7CF" wp14:editId="658E959E">
                  <wp:extent cx="1960473" cy="91584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tel ICT - logo - black.png"/>
                          <pic:cNvPicPr/>
                        </pic:nvPicPr>
                        <pic:blipFill>
                          <a:blip r:embed="rId9">
                            <a:extLst>
                              <a:ext uri="{28A0092B-C50C-407E-A947-70E740481C1C}">
                                <a14:useLocalDpi xmlns:a14="http://schemas.microsoft.com/office/drawing/2010/main" val="0"/>
                              </a:ext>
                            </a:extLst>
                          </a:blip>
                          <a:stretch>
                            <a:fillRect/>
                          </a:stretch>
                        </pic:blipFill>
                        <pic:spPr>
                          <a:xfrm>
                            <a:off x="0" y="0"/>
                            <a:ext cx="1965302" cy="918098"/>
                          </a:xfrm>
                          <a:prstGeom prst="rect">
                            <a:avLst/>
                          </a:prstGeom>
                        </pic:spPr>
                      </pic:pic>
                    </a:graphicData>
                  </a:graphic>
                </wp:inline>
              </w:drawing>
            </w:r>
          </w:p>
        </w:tc>
        <w:tc>
          <w:tcPr>
            <w:tcW w:w="1134" w:type="dxa"/>
            <w:vAlign w:val="center"/>
          </w:tcPr>
          <w:p w:rsidR="0072247A" w:rsidRDefault="0072247A" w:rsidP="008146EC">
            <w:pPr>
              <w:jc w:val="left"/>
            </w:pPr>
          </w:p>
        </w:tc>
        <w:tc>
          <w:tcPr>
            <w:tcW w:w="4077" w:type="dxa"/>
            <w:vAlign w:val="center"/>
          </w:tcPr>
          <w:p w:rsidR="0072247A" w:rsidRDefault="005102F9" w:rsidP="005102F9">
            <w:pPr>
              <w:jc w:val="right"/>
            </w:pPr>
            <w:r>
              <w:rPr>
                <w:noProof/>
                <w:lang w:eastAsia="ja-JP"/>
              </w:rPr>
              <w:drawing>
                <wp:inline distT="0" distB="0" distL="0" distR="0" wp14:anchorId="2A0EAAF0" wp14:editId="0FC0792E">
                  <wp:extent cx="1587399" cy="9075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ette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750" cy="909434"/>
                          </a:xfrm>
                          <a:prstGeom prst="rect">
                            <a:avLst/>
                          </a:prstGeom>
                        </pic:spPr>
                      </pic:pic>
                    </a:graphicData>
                  </a:graphic>
                </wp:inline>
              </w:drawing>
            </w:r>
          </w:p>
        </w:tc>
      </w:tr>
    </w:tbl>
    <w:p w:rsidR="00B91012" w:rsidRDefault="00B91012" w:rsidP="00F97FF3">
      <w:pPr>
        <w:jc w:val="center"/>
        <w:rPr>
          <w:rStyle w:val="Hyperlink"/>
          <w:color w:val="auto"/>
          <w:u w:val="none"/>
        </w:rPr>
      </w:pPr>
    </w:p>
    <w:p w:rsidR="00F97FF3" w:rsidRDefault="00F97FF3" w:rsidP="00F97FF3">
      <w:pPr>
        <w:jc w:val="center"/>
        <w:rPr>
          <w:rStyle w:val="Hyperlink"/>
          <w:color w:val="auto"/>
          <w:u w:val="none"/>
        </w:rPr>
      </w:pPr>
    </w:p>
    <w:p w:rsidR="00AB2241" w:rsidRDefault="00AB2241" w:rsidP="00F97FF3">
      <w:pPr>
        <w:jc w:val="center"/>
        <w:rPr>
          <w:rStyle w:val="Hyperlink"/>
          <w:color w:val="auto"/>
          <w:u w:val="none"/>
        </w:rPr>
      </w:pPr>
    </w:p>
    <w:p w:rsidR="00F74E47" w:rsidRDefault="00F74E47" w:rsidP="00F97FF3">
      <w:pPr>
        <w:jc w:val="center"/>
        <w:rPr>
          <w:rStyle w:val="Hyperlink"/>
          <w:color w:val="auto"/>
          <w:u w:val="none"/>
        </w:rPr>
      </w:pPr>
    </w:p>
    <w:p w:rsidR="008C5C85" w:rsidRDefault="008C5C85" w:rsidP="00F97FF3">
      <w:pPr>
        <w:jc w:val="center"/>
        <w:rPr>
          <w:rStyle w:val="Hyperlink"/>
          <w:color w:val="auto"/>
          <w:u w:val="none"/>
        </w:rPr>
      </w:pPr>
    </w:p>
    <w:p w:rsidR="002439AA" w:rsidRPr="006979BF" w:rsidRDefault="002439AA" w:rsidP="00F97FF3">
      <w:pPr>
        <w:jc w:val="center"/>
        <w:rPr>
          <w:rStyle w:val="Hyperlink"/>
          <w:rFonts w:ascii="Arial Unicode MS" w:eastAsia="Arial Unicode MS" w:hAnsi="Arial Unicode MS" w:cs="Arial Unicode MS"/>
          <w:b/>
          <w:color w:val="auto"/>
          <w:sz w:val="48"/>
          <w:u w:val="none"/>
        </w:rPr>
      </w:pPr>
      <w:r w:rsidRPr="002439AA">
        <w:rPr>
          <w:rStyle w:val="Hyperlink"/>
          <w:rFonts w:ascii="Arial Unicode MS" w:eastAsia="Arial Unicode MS" w:hAnsi="Arial Unicode MS" w:cs="Arial Unicode MS"/>
          <w:color w:val="auto"/>
          <w:sz w:val="48"/>
          <w:u w:val="none"/>
        </w:rPr>
        <w:t xml:space="preserve">KIỂM THỬ TỰ ĐỘNG ỨNG DỤNG MOBILE VỚI </w:t>
      </w:r>
      <w:r w:rsidR="009712B0">
        <w:rPr>
          <w:rStyle w:val="Hyperlink"/>
          <w:rFonts w:ascii="Arial Unicode MS" w:eastAsia="Arial Unicode MS" w:hAnsi="Arial Unicode MS" w:cs="Arial Unicode MS"/>
          <w:color w:val="auto"/>
          <w:sz w:val="48"/>
          <w:u w:val="none"/>
        </w:rPr>
        <w:t xml:space="preserve">CÔNG CỤ </w:t>
      </w:r>
      <w:r w:rsidRPr="002439AA">
        <w:rPr>
          <w:rStyle w:val="Hyperlink"/>
          <w:rFonts w:ascii="Arial Unicode MS" w:eastAsia="Arial Unicode MS" w:hAnsi="Arial Unicode MS" w:cs="Arial Unicode MS"/>
          <w:color w:val="auto"/>
          <w:sz w:val="48"/>
          <w:u w:val="none"/>
        </w:rPr>
        <w:t>APPIUM</w:t>
      </w:r>
    </w:p>
    <w:p w:rsidR="00F74E47" w:rsidRDefault="00F74E47">
      <w:pPr>
        <w:spacing w:after="200"/>
        <w:jc w:val="left"/>
      </w:pPr>
    </w:p>
    <w:p w:rsidR="004C49E7" w:rsidRDefault="004C49E7">
      <w:pPr>
        <w:spacing w:after="200"/>
        <w:jc w:val="left"/>
      </w:pPr>
    </w:p>
    <w:p w:rsidR="008C5C85" w:rsidRDefault="00AB2241" w:rsidP="00AB2241">
      <w:pPr>
        <w:spacing w:after="200"/>
        <w:jc w:val="center"/>
      </w:pPr>
      <w:r>
        <w:t>{</w:t>
      </w:r>
      <w:r w:rsidR="00D7261C">
        <w:rPr>
          <w:b/>
        </w:rPr>
        <w:t>Phạm Đức Chương</w:t>
      </w:r>
      <w:r w:rsidRPr="00ED52ED">
        <w:rPr>
          <w:b/>
        </w:rPr>
        <w:t xml:space="preserve"> </w:t>
      </w:r>
      <w:r w:rsidR="00531DD0">
        <w:rPr>
          <w:b/>
        </w:rPr>
        <w:t xml:space="preserve">+ </w:t>
      </w:r>
      <w:r w:rsidR="00D7261C">
        <w:rPr>
          <w:b/>
        </w:rPr>
        <w:t>chuongpd2@viettel.com.vn</w:t>
      </w:r>
      <w:r w:rsidR="00674D1A">
        <w:rPr>
          <w:b/>
        </w:rPr>
        <w:t xml:space="preserve"> + </w:t>
      </w:r>
      <w:r w:rsidR="00D7261C">
        <w:rPr>
          <w:b/>
        </w:rPr>
        <w:t>Văn phòng Miền Trung</w:t>
      </w:r>
      <w:r>
        <w:t>}</w:t>
      </w:r>
    </w:p>
    <w:p w:rsidR="008C5C85" w:rsidRDefault="008C5C85">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AB2241" w:rsidRDefault="00AB2241">
      <w:pPr>
        <w:spacing w:after="200"/>
        <w:jc w:val="left"/>
      </w:pPr>
    </w:p>
    <w:p w:rsidR="003B5594" w:rsidRDefault="003B5594">
      <w:pPr>
        <w:spacing w:after="200"/>
        <w:jc w:val="left"/>
      </w:pPr>
    </w:p>
    <w:p w:rsidR="003B5594" w:rsidRDefault="003B5594">
      <w:pPr>
        <w:spacing w:after="200"/>
        <w:jc w:val="left"/>
      </w:pPr>
    </w:p>
    <w:p w:rsidR="003B5594" w:rsidRDefault="003B5594">
      <w:pPr>
        <w:spacing w:after="200"/>
        <w:jc w:val="left"/>
      </w:pPr>
    </w:p>
    <w:p w:rsidR="00AB2241" w:rsidRDefault="00AB2241">
      <w:pPr>
        <w:spacing w:after="200"/>
        <w:jc w:val="left"/>
      </w:pPr>
    </w:p>
    <w:p w:rsidR="005F0704" w:rsidRDefault="005F0704">
      <w:pPr>
        <w:spacing w:after="200"/>
        <w:jc w:val="left"/>
      </w:pPr>
    </w:p>
    <w:p w:rsidR="005F0704" w:rsidRDefault="005F0704">
      <w:pPr>
        <w:spacing w:after="200"/>
        <w:jc w:val="left"/>
      </w:pPr>
    </w:p>
    <w:p w:rsidR="005F0704" w:rsidRDefault="005F0704">
      <w:pPr>
        <w:spacing w:after="200"/>
        <w:jc w:val="left"/>
      </w:pPr>
    </w:p>
    <w:p w:rsidR="005F0704" w:rsidRDefault="005F0704">
      <w:pPr>
        <w:spacing w:after="200"/>
        <w:jc w:val="left"/>
      </w:pPr>
    </w:p>
    <w:p w:rsidR="00AE6D0E" w:rsidRDefault="00AB2241" w:rsidP="00AE6D0E">
      <w:pPr>
        <w:spacing w:after="200"/>
        <w:jc w:val="center"/>
        <w:rPr>
          <w:i/>
        </w:rPr>
      </w:pPr>
      <w:r w:rsidRPr="00AB2241">
        <w:rPr>
          <w:i/>
        </w:rPr>
        <w:t xml:space="preserve">Hà Nội, ngày </w:t>
      </w:r>
      <w:r w:rsidR="007832EC">
        <w:rPr>
          <w:i/>
        </w:rPr>
        <w:t>05</w:t>
      </w:r>
      <w:r w:rsidRPr="00AB2241">
        <w:rPr>
          <w:i/>
        </w:rPr>
        <w:t xml:space="preserve"> tháng </w:t>
      </w:r>
      <w:r w:rsidR="007832EC">
        <w:rPr>
          <w:i/>
        </w:rPr>
        <w:t>8</w:t>
      </w:r>
      <w:r w:rsidRPr="00AB2241">
        <w:rPr>
          <w:i/>
        </w:rPr>
        <w:t xml:space="preserve"> năm </w:t>
      </w:r>
      <w:r w:rsidR="007832EC">
        <w:rPr>
          <w:i/>
        </w:rPr>
        <w:t>2015</w:t>
      </w:r>
    </w:p>
    <w:p w:rsidR="00B63547" w:rsidRPr="00751E5B" w:rsidRDefault="001612E7" w:rsidP="00B63547">
      <w:pPr>
        <w:pStyle w:val="ListParagraph"/>
        <w:spacing w:line="360" w:lineRule="auto"/>
        <w:rPr>
          <w:rFonts w:ascii="Times New Roman" w:hAnsi="Times New Roman" w:cs="Times New Roman"/>
          <w:b/>
        </w:rPr>
      </w:pPr>
      <w:r w:rsidRPr="00751E5B">
        <w:rPr>
          <w:rFonts w:ascii="Times New Roman" w:hAnsi="Times New Roman" w:cs="Times New Roman"/>
          <w:b/>
          <w:noProof/>
          <w:lang w:eastAsia="ja-JP"/>
        </w:rPr>
        <w:lastRenderedPageBreak/>
        <mc:AlternateContent>
          <mc:Choice Requires="wps">
            <w:drawing>
              <wp:anchor distT="0" distB="0" distL="114300" distR="114300" simplePos="0" relativeHeight="251659264" behindDoc="0" locked="0" layoutInCell="1" allowOverlap="1" wp14:anchorId="2820CA18" wp14:editId="0CF5BA30">
                <wp:simplePos x="0" y="0"/>
                <wp:positionH relativeFrom="column">
                  <wp:posOffset>457657</wp:posOffset>
                </wp:positionH>
                <wp:positionV relativeFrom="paragraph">
                  <wp:posOffset>48006</wp:posOffset>
                </wp:positionV>
                <wp:extent cx="5440680" cy="3905885"/>
                <wp:effectExtent l="0" t="0" r="26670" b="18415"/>
                <wp:wrapNone/>
                <wp:docPr id="4" name="Rounded Rectangle 4"/>
                <wp:cNvGraphicFramePr/>
                <a:graphic xmlns:a="http://schemas.openxmlformats.org/drawingml/2006/main">
                  <a:graphicData uri="http://schemas.microsoft.com/office/word/2010/wordprocessingShape">
                    <wps:wsp>
                      <wps:cNvSpPr/>
                      <wps:spPr>
                        <a:xfrm>
                          <a:off x="0" y="0"/>
                          <a:ext cx="5440680" cy="3905885"/>
                        </a:xfrm>
                        <a:prstGeom prst="roundRect">
                          <a:avLst>
                            <a:gd name="adj" fmla="val 3696"/>
                          </a:avLst>
                        </a:prstGeom>
                      </wps:spPr>
                      <wps:style>
                        <a:lnRef idx="2">
                          <a:schemeClr val="accent6"/>
                        </a:lnRef>
                        <a:fillRef idx="1">
                          <a:schemeClr val="lt1"/>
                        </a:fillRef>
                        <a:effectRef idx="0">
                          <a:schemeClr val="accent6"/>
                        </a:effectRef>
                        <a:fontRef idx="minor">
                          <a:schemeClr val="dk1"/>
                        </a:fontRef>
                      </wps:style>
                      <wps:txbx>
                        <w:txbxContent>
                          <w:p w:rsidR="00B63547" w:rsidRPr="00200625" w:rsidRDefault="00B63547" w:rsidP="00C240C2">
                            <w:pPr>
                              <w:pStyle w:val="ListParagraph"/>
                              <w:spacing w:line="360" w:lineRule="auto"/>
                              <w:ind w:left="360" w:right="301"/>
                              <w:rPr>
                                <w:rFonts w:ascii="Times New Roman" w:hAnsi="Times New Roman" w:cs="Times New Roman"/>
                                <w:sz w:val="24"/>
                                <w:szCs w:val="24"/>
                                <w:lang w:val="vi-VN"/>
                              </w:rPr>
                            </w:pPr>
                            <w:r w:rsidRPr="00645031">
                              <w:rPr>
                                <w:rFonts w:ascii="Times New Roman" w:hAnsi="Times New Roman" w:cs="Times New Roman"/>
                                <w:sz w:val="24"/>
                                <w:szCs w:val="24"/>
                              </w:rPr>
                              <w:t xml:space="preserve">Appium là </w:t>
                            </w:r>
                            <w:r w:rsidRPr="00645031">
                              <w:rPr>
                                <w:rFonts w:ascii="Times New Roman" w:hAnsi="Times New Roman" w:cs="Times New Roman"/>
                                <w:sz w:val="24"/>
                                <w:szCs w:val="24"/>
                                <w:lang w:val="vi-VN"/>
                              </w:rPr>
                              <w:t>một công cụ</w:t>
                            </w:r>
                            <w:r w:rsidRPr="009778E7">
                              <w:rPr>
                                <w:rFonts w:ascii="Times New Roman" w:hAnsi="Times New Roman" w:cs="Times New Roman"/>
                                <w:sz w:val="24"/>
                                <w:szCs w:val="24"/>
                                <w:lang w:val="vi-VN"/>
                              </w:rPr>
                              <w:t xml:space="preserve"> hỗ trợ</w:t>
                            </w:r>
                            <w:r w:rsidRPr="00645031">
                              <w:rPr>
                                <w:rFonts w:ascii="Times New Roman" w:hAnsi="Times New Roman" w:cs="Times New Roman"/>
                                <w:sz w:val="24"/>
                                <w:szCs w:val="24"/>
                                <w:lang w:val="vi-VN"/>
                              </w:rPr>
                              <w:t xml:space="preserve"> kiểm thử tự động </w:t>
                            </w:r>
                            <w:r w:rsidRPr="009778E7">
                              <w:rPr>
                                <w:rFonts w:ascii="Times New Roman" w:hAnsi="Times New Roman" w:cs="Times New Roman"/>
                                <w:sz w:val="24"/>
                                <w:szCs w:val="24"/>
                                <w:lang w:val="vi-VN"/>
                              </w:rPr>
                              <w:t>mã nguồn mở cho mobile native, mobile web và ứng dụng hybrid trên nền tảng Android và iOS</w:t>
                            </w:r>
                            <w:r w:rsidRPr="00645031">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Appium sử dụng</w:t>
                            </w:r>
                            <w:r w:rsidRPr="00B63547">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Selenium WebDriver tương tác với  IOS and Android SDKs</w:t>
                            </w:r>
                            <w:r w:rsidRPr="00B63547">
                              <w:rPr>
                                <w:rFonts w:ascii="Times New Roman" w:hAnsi="Times New Roman" w:cs="Times New Roman"/>
                                <w:sz w:val="24"/>
                                <w:szCs w:val="24"/>
                                <w:lang w:val="vi-VN"/>
                              </w:rPr>
                              <w:t xml:space="preserve"> để tạo quyền điều khiển đối với</w:t>
                            </w:r>
                            <w:r w:rsidRPr="00C67F0A">
                              <w:rPr>
                                <w:rFonts w:ascii="Times New Roman" w:hAnsi="Times New Roman" w:cs="Times New Roman"/>
                                <w:sz w:val="24"/>
                                <w:szCs w:val="24"/>
                                <w:lang w:val="vi-VN"/>
                              </w:rPr>
                              <w:t xml:space="preserve"> ứng dụng</w:t>
                            </w:r>
                            <w:r w:rsidRPr="00B63547">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 xml:space="preserve">Mobile native và </w:t>
                            </w:r>
                            <w:r w:rsidRPr="00B32D8D">
                              <w:rPr>
                                <w:rFonts w:ascii="Times New Roman" w:hAnsi="Times New Roman" w:cs="Times New Roman"/>
                                <w:sz w:val="24"/>
                                <w:szCs w:val="24"/>
                                <w:lang w:val="vi-VN"/>
                              </w:rPr>
                              <w:t>tương tác</w:t>
                            </w:r>
                            <w:r w:rsidRPr="009778E7">
                              <w:rPr>
                                <w:rFonts w:ascii="Times New Roman" w:hAnsi="Times New Roman" w:cs="Times New Roman"/>
                                <w:sz w:val="24"/>
                                <w:szCs w:val="24"/>
                                <w:lang w:val="vi-VN"/>
                              </w:rPr>
                              <w:t xml:space="preserve"> mobile browser</w:t>
                            </w:r>
                            <w:r w:rsidRPr="00B32D8D">
                              <w:rPr>
                                <w:rFonts w:ascii="Times New Roman" w:hAnsi="Times New Roman" w:cs="Times New Roman"/>
                                <w:sz w:val="24"/>
                                <w:szCs w:val="24"/>
                                <w:lang w:val="vi-VN"/>
                              </w:rPr>
                              <w:t xml:space="preserve"> (Safari,  Chrome)</w:t>
                            </w:r>
                            <w:r w:rsidRPr="009778E7">
                              <w:rPr>
                                <w:rFonts w:ascii="Times New Roman" w:hAnsi="Times New Roman" w:cs="Times New Roman"/>
                                <w:sz w:val="24"/>
                                <w:szCs w:val="24"/>
                                <w:lang w:val="vi-VN"/>
                              </w:rPr>
                              <w:t xml:space="preserve"> để tạo quyền điều khiển lên ứng dụ</w:t>
                            </w:r>
                            <w:r w:rsidRPr="00B63547">
                              <w:rPr>
                                <w:rFonts w:ascii="Times New Roman" w:hAnsi="Times New Roman" w:cs="Times New Roman"/>
                                <w:sz w:val="24"/>
                                <w:szCs w:val="24"/>
                                <w:lang w:val="vi-VN"/>
                              </w:rPr>
                              <w:t>ng</w:t>
                            </w:r>
                            <w:r w:rsidRPr="009778E7">
                              <w:rPr>
                                <w:rFonts w:ascii="Times New Roman" w:hAnsi="Times New Roman" w:cs="Times New Roman"/>
                                <w:sz w:val="24"/>
                                <w:szCs w:val="24"/>
                                <w:lang w:val="vi-VN"/>
                              </w:rPr>
                              <w:t xml:space="preserve"> mobile web</w:t>
                            </w:r>
                            <w:r w:rsidRPr="00B63547">
                              <w:rPr>
                                <w:rFonts w:ascii="Times New Roman" w:hAnsi="Times New Roman" w:cs="Times New Roman"/>
                                <w:sz w:val="24"/>
                                <w:szCs w:val="24"/>
                                <w:lang w:val="vi-VN"/>
                              </w:rPr>
                              <w:t xml:space="preserve"> và ứng dụng </w:t>
                            </w:r>
                            <w:r w:rsidRPr="00F1583E">
                              <w:rPr>
                                <w:rFonts w:ascii="Times New Roman" w:hAnsi="Times New Roman" w:cs="Times New Roman"/>
                                <w:sz w:val="24"/>
                                <w:szCs w:val="24"/>
                                <w:lang w:val="vi-VN"/>
                              </w:rPr>
                              <w:t>h</w:t>
                            </w:r>
                            <w:r w:rsidRPr="00B63547">
                              <w:rPr>
                                <w:rFonts w:ascii="Times New Roman" w:hAnsi="Times New Roman" w:cs="Times New Roman"/>
                                <w:sz w:val="24"/>
                                <w:szCs w:val="24"/>
                                <w:lang w:val="vi-VN"/>
                              </w:rPr>
                              <w:t>ybrid</w:t>
                            </w:r>
                            <w:r w:rsidRPr="00F1583E">
                              <w:rPr>
                                <w:rFonts w:ascii="Times New Roman" w:hAnsi="Times New Roman" w:cs="Times New Roman"/>
                                <w:sz w:val="24"/>
                                <w:szCs w:val="24"/>
                                <w:lang w:val="vi-VN"/>
                              </w:rPr>
                              <w:t>.</w:t>
                            </w:r>
                          </w:p>
                          <w:p w:rsidR="00B63547" w:rsidRPr="00200625" w:rsidRDefault="00B63547" w:rsidP="00821D79">
                            <w:pPr>
                              <w:pStyle w:val="ListParagraph"/>
                              <w:spacing w:line="360" w:lineRule="auto"/>
                              <w:rPr>
                                <w:rFonts w:ascii="Times New Roman" w:hAnsi="Times New Roman" w:cs="Times New Roman"/>
                                <w:sz w:val="24"/>
                                <w:szCs w:val="24"/>
                                <w:lang w:val="vi-VN"/>
                              </w:rPr>
                            </w:pPr>
                          </w:p>
                          <w:p w:rsidR="00B63547" w:rsidRPr="00C21F5A" w:rsidRDefault="00B63547" w:rsidP="00C240C2">
                            <w:pPr>
                              <w:pStyle w:val="ListParagraph"/>
                              <w:spacing w:line="360" w:lineRule="auto"/>
                              <w:ind w:left="360" w:right="301"/>
                              <w:rPr>
                                <w:rFonts w:ascii="Times New Roman" w:hAnsi="Times New Roman" w:cs="Times New Roman"/>
                                <w:sz w:val="24"/>
                                <w:szCs w:val="24"/>
                              </w:rPr>
                            </w:pPr>
                            <w:r w:rsidRPr="00821D79">
                              <w:rPr>
                                <w:rFonts w:ascii="Times New Roman" w:hAnsi="Times New Roman" w:cs="Times New Roman"/>
                                <w:sz w:val="24"/>
                                <w:szCs w:val="24"/>
                              </w:rPr>
                              <w:t xml:space="preserve">Điều quan trọng, Appium là một “cross-platform” cho phép sử dụng cùng một API để thực hiện kiểm thử trên nhiều nền tảng Andoird, iOS. </w:t>
                            </w:r>
                            <w:r>
                              <w:rPr>
                                <w:rFonts w:ascii="Times New Roman" w:hAnsi="Times New Roman" w:cs="Times New Roman"/>
                                <w:sz w:val="24"/>
                                <w:szCs w:val="24"/>
                              </w:rPr>
                              <w:t>Điều này cho phép sử dụng lại test script giữa Android và iOS.</w:t>
                            </w:r>
                          </w:p>
                          <w:p w:rsidR="00B63547" w:rsidRPr="00821D79" w:rsidRDefault="00B63547" w:rsidP="00821D79">
                            <w:pPr>
                              <w:pStyle w:val="ListParagraph"/>
                              <w:spacing w:line="360" w:lineRule="auto"/>
                              <w:rPr>
                                <w:rFonts w:ascii="Times New Roman" w:hAnsi="Times New Roman" w:cs="Times New Roman"/>
                                <w:sz w:val="24"/>
                                <w:szCs w:val="24"/>
                              </w:rPr>
                            </w:pPr>
                          </w:p>
                          <w:p w:rsidR="00B63547" w:rsidRPr="001C0D36" w:rsidRDefault="00B63547" w:rsidP="00C240C2">
                            <w:pPr>
                              <w:pStyle w:val="ListParagraph"/>
                              <w:spacing w:line="360" w:lineRule="auto"/>
                              <w:ind w:left="360" w:right="301"/>
                              <w:rPr>
                                <w:rFonts w:ascii="Times New Roman" w:hAnsi="Times New Roman" w:cs="Times New Roman"/>
                                <w:sz w:val="24"/>
                                <w:szCs w:val="24"/>
                              </w:rPr>
                            </w:pPr>
                            <w:bookmarkStart w:id="0" w:name="_GoBack"/>
                            <w:bookmarkEnd w:id="0"/>
                            <w:r w:rsidRPr="001C0D36">
                              <w:rPr>
                                <w:rFonts w:ascii="Times New Roman" w:hAnsi="Times New Roman" w:cs="Times New Roman"/>
                                <w:sz w:val="24"/>
                                <w:szCs w:val="24"/>
                              </w:rPr>
                              <w:t>Appium tương thích với nhiều loại ngôn ngữ và test framework: C++, Java, Ruby... d</w:t>
                            </w:r>
                            <w:r>
                              <w:rPr>
                                <w:rFonts w:ascii="Times New Roman" w:hAnsi="Times New Roman" w:cs="Times New Roman"/>
                                <w:sz w:val="24"/>
                                <w:szCs w:val="24"/>
                              </w:rPr>
                              <w:t>o</w:t>
                            </w:r>
                            <w:r w:rsidRPr="001C0D36">
                              <w:rPr>
                                <w:rFonts w:ascii="Times New Roman" w:hAnsi="Times New Roman" w:cs="Times New Roman"/>
                                <w:sz w:val="24"/>
                                <w:szCs w:val="24"/>
                              </w:rPr>
                              <w:t xml:space="preserve"> đó rất thuận tiện trong việc viết test script mà không phải băn khoăn </w:t>
                            </w:r>
                            <w:r>
                              <w:rPr>
                                <w:rFonts w:ascii="Times New Roman" w:hAnsi="Times New Roman" w:cs="Times New Roman"/>
                                <w:sz w:val="24"/>
                                <w:szCs w:val="24"/>
                              </w:rPr>
                              <w:t>về</w:t>
                            </w:r>
                            <w:r w:rsidRPr="001C0D36">
                              <w:rPr>
                                <w:rFonts w:ascii="Times New Roman" w:hAnsi="Times New Roman" w:cs="Times New Roman"/>
                                <w:sz w:val="24"/>
                                <w:szCs w:val="24"/>
                              </w:rPr>
                              <w:t xml:space="preserve"> ng</w:t>
                            </w:r>
                            <w:r>
                              <w:rPr>
                                <w:rFonts w:ascii="Times New Roman" w:hAnsi="Times New Roman" w:cs="Times New Roman"/>
                                <w:sz w:val="24"/>
                                <w:szCs w:val="24"/>
                              </w:rPr>
                              <w:t>ô</w:t>
                            </w:r>
                            <w:r w:rsidRPr="001C0D36">
                              <w:rPr>
                                <w:rFonts w:ascii="Times New Roman" w:hAnsi="Times New Roman" w:cs="Times New Roman"/>
                                <w:sz w:val="24"/>
                                <w:szCs w:val="24"/>
                              </w:rPr>
                              <w:t>n ngữ lập trình.</w:t>
                            </w:r>
                          </w:p>
                          <w:p w:rsidR="00B63547" w:rsidRDefault="00B63547" w:rsidP="001612E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6" style="position:absolute;left:0;text-align:left;margin-left:36.05pt;margin-top:3.8pt;width:428.4pt;height:30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" fillcolor="white [3201]" strokecolor="#f79646 [3209]" strokeweight="2pt">
                <v:textbox>
                  <w:txbxContent>
                    <w:p w:rsidR="00B63547" w:rsidRPr="00200625" w:rsidRDefault="00B63547" w:rsidP="00C240C2">
                      <w:pPr>
                        <w:pStyle w:val="ListParagraph"/>
                        <w:spacing w:line="360" w:lineRule="auto"/>
                        <w:ind w:left="360" w:right="301"/>
                        <w:rPr>
                          <w:rFonts w:ascii="Times New Roman" w:hAnsi="Times New Roman" w:cs="Times New Roman"/>
                          <w:sz w:val="24"/>
                          <w:szCs w:val="24"/>
                          <w:lang w:val="vi-VN"/>
                        </w:rPr>
                      </w:pPr>
                      <w:r w:rsidRPr="00645031">
                        <w:rPr>
                          <w:rFonts w:ascii="Times New Roman" w:hAnsi="Times New Roman" w:cs="Times New Roman"/>
                          <w:sz w:val="24"/>
                          <w:szCs w:val="24"/>
                        </w:rPr>
                        <w:t xml:space="preserve">Appium là </w:t>
                      </w:r>
                      <w:r w:rsidRPr="00645031">
                        <w:rPr>
                          <w:rFonts w:ascii="Times New Roman" w:hAnsi="Times New Roman" w:cs="Times New Roman"/>
                          <w:sz w:val="24"/>
                          <w:szCs w:val="24"/>
                          <w:lang w:val="vi-VN"/>
                        </w:rPr>
                        <w:t>một công cụ</w:t>
                      </w:r>
                      <w:r w:rsidRPr="009778E7">
                        <w:rPr>
                          <w:rFonts w:ascii="Times New Roman" w:hAnsi="Times New Roman" w:cs="Times New Roman"/>
                          <w:sz w:val="24"/>
                          <w:szCs w:val="24"/>
                          <w:lang w:val="vi-VN"/>
                        </w:rPr>
                        <w:t xml:space="preserve"> hỗ trợ</w:t>
                      </w:r>
                      <w:r w:rsidRPr="00645031">
                        <w:rPr>
                          <w:rFonts w:ascii="Times New Roman" w:hAnsi="Times New Roman" w:cs="Times New Roman"/>
                          <w:sz w:val="24"/>
                          <w:szCs w:val="24"/>
                          <w:lang w:val="vi-VN"/>
                        </w:rPr>
                        <w:t xml:space="preserve"> kiểm thử tự động </w:t>
                      </w:r>
                      <w:r w:rsidRPr="009778E7">
                        <w:rPr>
                          <w:rFonts w:ascii="Times New Roman" w:hAnsi="Times New Roman" w:cs="Times New Roman"/>
                          <w:sz w:val="24"/>
                          <w:szCs w:val="24"/>
                          <w:lang w:val="vi-VN"/>
                        </w:rPr>
                        <w:t>mã nguồn mở cho mobile native, mobile web và ứng dụng hybrid trên nền tảng Android và iOS</w:t>
                      </w:r>
                      <w:r w:rsidRPr="00645031">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Appium sử dụng</w:t>
                      </w:r>
                      <w:r w:rsidRPr="00B63547">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Selenium WebDriver tương tác với  IOS and Android SDKs</w:t>
                      </w:r>
                      <w:r w:rsidRPr="00B63547">
                        <w:rPr>
                          <w:rFonts w:ascii="Times New Roman" w:hAnsi="Times New Roman" w:cs="Times New Roman"/>
                          <w:sz w:val="24"/>
                          <w:szCs w:val="24"/>
                          <w:lang w:val="vi-VN"/>
                        </w:rPr>
                        <w:t xml:space="preserve"> để tạo quyền điều khiển đối với</w:t>
                      </w:r>
                      <w:r w:rsidRPr="00C67F0A">
                        <w:rPr>
                          <w:rFonts w:ascii="Times New Roman" w:hAnsi="Times New Roman" w:cs="Times New Roman"/>
                          <w:sz w:val="24"/>
                          <w:szCs w:val="24"/>
                          <w:lang w:val="vi-VN"/>
                        </w:rPr>
                        <w:t xml:space="preserve"> ứng dụng</w:t>
                      </w:r>
                      <w:r w:rsidRPr="00B63547">
                        <w:rPr>
                          <w:rFonts w:ascii="Times New Roman" w:hAnsi="Times New Roman" w:cs="Times New Roman"/>
                          <w:sz w:val="24"/>
                          <w:szCs w:val="24"/>
                          <w:lang w:val="vi-VN"/>
                        </w:rPr>
                        <w:t xml:space="preserve"> </w:t>
                      </w:r>
                      <w:r w:rsidRPr="009778E7">
                        <w:rPr>
                          <w:rFonts w:ascii="Times New Roman" w:hAnsi="Times New Roman" w:cs="Times New Roman"/>
                          <w:sz w:val="24"/>
                          <w:szCs w:val="24"/>
                          <w:lang w:val="vi-VN"/>
                        </w:rPr>
                        <w:t xml:space="preserve">Mobile native và </w:t>
                      </w:r>
                      <w:r w:rsidRPr="00B32D8D">
                        <w:rPr>
                          <w:rFonts w:ascii="Times New Roman" w:hAnsi="Times New Roman" w:cs="Times New Roman"/>
                          <w:sz w:val="24"/>
                          <w:szCs w:val="24"/>
                          <w:lang w:val="vi-VN"/>
                        </w:rPr>
                        <w:t>tương tác</w:t>
                      </w:r>
                      <w:r w:rsidRPr="009778E7">
                        <w:rPr>
                          <w:rFonts w:ascii="Times New Roman" w:hAnsi="Times New Roman" w:cs="Times New Roman"/>
                          <w:sz w:val="24"/>
                          <w:szCs w:val="24"/>
                          <w:lang w:val="vi-VN"/>
                        </w:rPr>
                        <w:t xml:space="preserve"> mobile browser</w:t>
                      </w:r>
                      <w:r w:rsidRPr="00B32D8D">
                        <w:rPr>
                          <w:rFonts w:ascii="Times New Roman" w:hAnsi="Times New Roman" w:cs="Times New Roman"/>
                          <w:sz w:val="24"/>
                          <w:szCs w:val="24"/>
                          <w:lang w:val="vi-VN"/>
                        </w:rPr>
                        <w:t xml:space="preserve"> (Safari,  Chrome)</w:t>
                      </w:r>
                      <w:r w:rsidRPr="009778E7">
                        <w:rPr>
                          <w:rFonts w:ascii="Times New Roman" w:hAnsi="Times New Roman" w:cs="Times New Roman"/>
                          <w:sz w:val="24"/>
                          <w:szCs w:val="24"/>
                          <w:lang w:val="vi-VN"/>
                        </w:rPr>
                        <w:t xml:space="preserve"> để tạo quyền điều khiển lên ứng dụ</w:t>
                      </w:r>
                      <w:r w:rsidRPr="00B63547">
                        <w:rPr>
                          <w:rFonts w:ascii="Times New Roman" w:hAnsi="Times New Roman" w:cs="Times New Roman"/>
                          <w:sz w:val="24"/>
                          <w:szCs w:val="24"/>
                          <w:lang w:val="vi-VN"/>
                        </w:rPr>
                        <w:t>ng</w:t>
                      </w:r>
                      <w:r w:rsidRPr="009778E7">
                        <w:rPr>
                          <w:rFonts w:ascii="Times New Roman" w:hAnsi="Times New Roman" w:cs="Times New Roman"/>
                          <w:sz w:val="24"/>
                          <w:szCs w:val="24"/>
                          <w:lang w:val="vi-VN"/>
                        </w:rPr>
                        <w:t xml:space="preserve"> mobile web</w:t>
                      </w:r>
                      <w:r w:rsidRPr="00B63547">
                        <w:rPr>
                          <w:rFonts w:ascii="Times New Roman" w:hAnsi="Times New Roman" w:cs="Times New Roman"/>
                          <w:sz w:val="24"/>
                          <w:szCs w:val="24"/>
                          <w:lang w:val="vi-VN"/>
                        </w:rPr>
                        <w:t xml:space="preserve"> và ứng dụng </w:t>
                      </w:r>
                      <w:r w:rsidRPr="00F1583E">
                        <w:rPr>
                          <w:rFonts w:ascii="Times New Roman" w:hAnsi="Times New Roman" w:cs="Times New Roman"/>
                          <w:sz w:val="24"/>
                          <w:szCs w:val="24"/>
                          <w:lang w:val="vi-VN"/>
                        </w:rPr>
                        <w:t>h</w:t>
                      </w:r>
                      <w:r w:rsidRPr="00B63547">
                        <w:rPr>
                          <w:rFonts w:ascii="Times New Roman" w:hAnsi="Times New Roman" w:cs="Times New Roman"/>
                          <w:sz w:val="24"/>
                          <w:szCs w:val="24"/>
                          <w:lang w:val="vi-VN"/>
                        </w:rPr>
                        <w:t>ybrid</w:t>
                      </w:r>
                      <w:r w:rsidRPr="00F1583E">
                        <w:rPr>
                          <w:rFonts w:ascii="Times New Roman" w:hAnsi="Times New Roman" w:cs="Times New Roman"/>
                          <w:sz w:val="24"/>
                          <w:szCs w:val="24"/>
                          <w:lang w:val="vi-VN"/>
                        </w:rPr>
                        <w:t>.</w:t>
                      </w:r>
                    </w:p>
                    <w:p w:rsidR="00B63547" w:rsidRPr="00200625" w:rsidRDefault="00B63547" w:rsidP="00821D79">
                      <w:pPr>
                        <w:pStyle w:val="ListParagraph"/>
                        <w:spacing w:line="360" w:lineRule="auto"/>
                        <w:rPr>
                          <w:rFonts w:ascii="Times New Roman" w:hAnsi="Times New Roman" w:cs="Times New Roman"/>
                          <w:sz w:val="24"/>
                          <w:szCs w:val="24"/>
                          <w:lang w:val="vi-VN"/>
                        </w:rPr>
                      </w:pPr>
                    </w:p>
                    <w:p w:rsidR="00B63547" w:rsidRPr="00C21F5A" w:rsidRDefault="00B63547" w:rsidP="00C240C2">
                      <w:pPr>
                        <w:pStyle w:val="ListParagraph"/>
                        <w:spacing w:line="360" w:lineRule="auto"/>
                        <w:ind w:left="360" w:right="301"/>
                        <w:rPr>
                          <w:rFonts w:ascii="Times New Roman" w:hAnsi="Times New Roman" w:cs="Times New Roman"/>
                          <w:sz w:val="24"/>
                          <w:szCs w:val="24"/>
                        </w:rPr>
                      </w:pPr>
                      <w:r w:rsidRPr="00821D79">
                        <w:rPr>
                          <w:rFonts w:ascii="Times New Roman" w:hAnsi="Times New Roman" w:cs="Times New Roman"/>
                          <w:sz w:val="24"/>
                          <w:szCs w:val="24"/>
                        </w:rPr>
                        <w:t xml:space="preserve">Điều quan trọng, Appium là một “cross-platform” cho phép sử dụng cùng một API để thực hiện kiểm thử trên nhiều nền tảng Andoird, iOS. </w:t>
                      </w:r>
                      <w:r>
                        <w:rPr>
                          <w:rFonts w:ascii="Times New Roman" w:hAnsi="Times New Roman" w:cs="Times New Roman"/>
                          <w:sz w:val="24"/>
                          <w:szCs w:val="24"/>
                        </w:rPr>
                        <w:t>Điều này cho phép sử dụng lại test script giữa Android và iOS.</w:t>
                      </w:r>
                    </w:p>
                    <w:p w:rsidR="00B63547" w:rsidRPr="00821D79" w:rsidRDefault="00B63547" w:rsidP="00821D79">
                      <w:pPr>
                        <w:pStyle w:val="ListParagraph"/>
                        <w:spacing w:line="360" w:lineRule="auto"/>
                        <w:rPr>
                          <w:rFonts w:ascii="Times New Roman" w:hAnsi="Times New Roman" w:cs="Times New Roman"/>
                          <w:sz w:val="24"/>
                          <w:szCs w:val="24"/>
                        </w:rPr>
                      </w:pPr>
                    </w:p>
                    <w:p w:rsidR="00B63547" w:rsidRPr="001C0D36" w:rsidRDefault="00B63547" w:rsidP="00C240C2">
                      <w:pPr>
                        <w:pStyle w:val="ListParagraph"/>
                        <w:spacing w:line="360" w:lineRule="auto"/>
                        <w:ind w:left="360" w:right="301"/>
                        <w:rPr>
                          <w:rFonts w:ascii="Times New Roman" w:hAnsi="Times New Roman" w:cs="Times New Roman"/>
                          <w:sz w:val="24"/>
                          <w:szCs w:val="24"/>
                        </w:rPr>
                      </w:pPr>
                      <w:bookmarkStart w:id="1" w:name="_GoBack"/>
                      <w:bookmarkEnd w:id="1"/>
                      <w:r w:rsidRPr="001C0D36">
                        <w:rPr>
                          <w:rFonts w:ascii="Times New Roman" w:hAnsi="Times New Roman" w:cs="Times New Roman"/>
                          <w:sz w:val="24"/>
                          <w:szCs w:val="24"/>
                        </w:rPr>
                        <w:t>Appium tương thích với nhiều loại ngôn ngữ và test framework: C++, Java, Ruby... d</w:t>
                      </w:r>
                      <w:r>
                        <w:rPr>
                          <w:rFonts w:ascii="Times New Roman" w:hAnsi="Times New Roman" w:cs="Times New Roman"/>
                          <w:sz w:val="24"/>
                          <w:szCs w:val="24"/>
                        </w:rPr>
                        <w:t>o</w:t>
                      </w:r>
                      <w:r w:rsidRPr="001C0D36">
                        <w:rPr>
                          <w:rFonts w:ascii="Times New Roman" w:hAnsi="Times New Roman" w:cs="Times New Roman"/>
                          <w:sz w:val="24"/>
                          <w:szCs w:val="24"/>
                        </w:rPr>
                        <w:t xml:space="preserve"> đó rất thuận tiện trong việc viết test script mà không phải băn khoăn </w:t>
                      </w:r>
                      <w:r>
                        <w:rPr>
                          <w:rFonts w:ascii="Times New Roman" w:hAnsi="Times New Roman" w:cs="Times New Roman"/>
                          <w:sz w:val="24"/>
                          <w:szCs w:val="24"/>
                        </w:rPr>
                        <w:t>về</w:t>
                      </w:r>
                      <w:r w:rsidRPr="001C0D36">
                        <w:rPr>
                          <w:rFonts w:ascii="Times New Roman" w:hAnsi="Times New Roman" w:cs="Times New Roman"/>
                          <w:sz w:val="24"/>
                          <w:szCs w:val="24"/>
                        </w:rPr>
                        <w:t xml:space="preserve"> ng</w:t>
                      </w:r>
                      <w:r>
                        <w:rPr>
                          <w:rFonts w:ascii="Times New Roman" w:hAnsi="Times New Roman" w:cs="Times New Roman"/>
                          <w:sz w:val="24"/>
                          <w:szCs w:val="24"/>
                        </w:rPr>
                        <w:t>ô</w:t>
                      </w:r>
                      <w:r w:rsidRPr="001C0D36">
                        <w:rPr>
                          <w:rFonts w:ascii="Times New Roman" w:hAnsi="Times New Roman" w:cs="Times New Roman"/>
                          <w:sz w:val="24"/>
                          <w:szCs w:val="24"/>
                        </w:rPr>
                        <w:t>n ngữ lập trình.</w:t>
                      </w:r>
                    </w:p>
                    <w:p w:rsidR="00B63547" w:rsidRDefault="00B63547" w:rsidP="001612E7"/>
                  </w:txbxContent>
                </v:textbox>
              </v:roundrect>
            </w:pict>
          </mc:Fallback>
        </mc:AlternateContent>
      </w: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Pr="00751E5B" w:rsidRDefault="00B63547" w:rsidP="00B63547">
      <w:pPr>
        <w:pStyle w:val="ListParagraph"/>
        <w:spacing w:line="360" w:lineRule="auto"/>
        <w:rPr>
          <w:rFonts w:ascii="Times New Roman" w:hAnsi="Times New Roman" w:cs="Times New Roman"/>
          <w:b/>
        </w:rPr>
      </w:pPr>
    </w:p>
    <w:p w:rsidR="00B63547" w:rsidRDefault="00B63547" w:rsidP="00B63547">
      <w:pPr>
        <w:pStyle w:val="ListParagraph"/>
        <w:spacing w:line="360" w:lineRule="auto"/>
        <w:rPr>
          <w:rFonts w:ascii="Times New Roman" w:eastAsiaTheme="minorHAnsi" w:hAnsi="Times New Roman" w:cs="Times New Roman"/>
          <w:b/>
        </w:rPr>
      </w:pPr>
    </w:p>
    <w:p w:rsidR="00B63547" w:rsidRPr="00B27C09" w:rsidRDefault="00B63547" w:rsidP="00B63547">
      <w:pPr>
        <w:spacing w:after="200" w:line="360" w:lineRule="auto"/>
        <w:rPr>
          <w:rFonts w:ascii="Times New Roman" w:hAnsi="Times New Roman" w:cs="Times New Roman"/>
          <w:b/>
        </w:rPr>
      </w:pPr>
      <w:proofErr w:type="gramStart"/>
      <w:r w:rsidRPr="00B27C09">
        <w:rPr>
          <w:rFonts w:ascii="Times New Roman" w:hAnsi="Times New Roman" w:cs="Times New Roman"/>
          <w:b/>
        </w:rPr>
        <w:t xml:space="preserve">Kiểm </w:t>
      </w:r>
      <w:r w:rsidRPr="00751E5B">
        <w:rPr>
          <w:rFonts w:ascii="Times New Roman" w:hAnsi="Times New Roman" w:cs="Times New Roman"/>
          <w:b/>
        </w:rPr>
        <w:t>thử</w:t>
      </w:r>
      <w:r w:rsidRPr="00B27C09">
        <w:rPr>
          <w:rFonts w:ascii="Times New Roman" w:hAnsi="Times New Roman" w:cs="Times New Roman"/>
          <w:b/>
        </w:rPr>
        <w:t xml:space="preserve"> tự động là hoàn hảo </w:t>
      </w:r>
      <w:r w:rsidRPr="00751E5B">
        <w:rPr>
          <w:rFonts w:ascii="Times New Roman" w:hAnsi="Times New Roman" w:cs="Times New Roman"/>
          <w:b/>
        </w:rPr>
        <w:t xml:space="preserve">trong </w:t>
      </w:r>
      <w:r w:rsidRPr="00B27C09">
        <w:rPr>
          <w:rFonts w:ascii="Times New Roman" w:hAnsi="Times New Roman" w:cs="Times New Roman"/>
          <w:b/>
        </w:rPr>
        <w:t xml:space="preserve">phát triển </w:t>
      </w:r>
      <w:r w:rsidRPr="00751E5B">
        <w:rPr>
          <w:rFonts w:ascii="Times New Roman" w:hAnsi="Times New Roman" w:cs="Times New Roman"/>
          <w:b/>
        </w:rPr>
        <w:t>ứng dụng Mobile.</w:t>
      </w:r>
      <w:proofErr w:type="gramEnd"/>
    </w:p>
    <w:p w:rsidR="00B63547" w:rsidRPr="00751E5B" w:rsidRDefault="00B63547" w:rsidP="00CA343A">
      <w:pPr>
        <w:spacing w:line="360" w:lineRule="auto"/>
        <w:rPr>
          <w:rFonts w:ascii="Times New Roman" w:hAnsi="Times New Roman" w:cs="Times New Roman"/>
        </w:rPr>
      </w:pPr>
      <w:r w:rsidRPr="00751E5B">
        <w:rPr>
          <w:rFonts w:ascii="Times New Roman" w:hAnsi="Times New Roman" w:cs="Times New Roman"/>
          <w:lang w:val="vi-VN"/>
        </w:rPr>
        <w:t>Kiểm thử phần mềm là giai đoạn quan trọng và tốn nhiều nỗ lực trong vòng đời phát triển phần mềm, là giai đoạn quyết định chất lượng của phần mềm</w:t>
      </w:r>
      <w:r w:rsidRPr="00751E5B">
        <w:rPr>
          <w:rFonts w:ascii="Times New Roman" w:hAnsi="Times New Roman" w:cs="Times New Roman"/>
        </w:rPr>
        <w:t xml:space="preserve">. Kiểm </w:t>
      </w:r>
      <w:proofErr w:type="gramStart"/>
      <w:r w:rsidRPr="00751E5B">
        <w:rPr>
          <w:rFonts w:ascii="Times New Roman" w:hAnsi="Times New Roman" w:cs="Times New Roman"/>
        </w:rPr>
        <w:t>thử  phần</w:t>
      </w:r>
      <w:proofErr w:type="gramEnd"/>
      <w:r w:rsidRPr="00751E5B">
        <w:rPr>
          <w:rFonts w:ascii="Times New Roman" w:hAnsi="Times New Roman" w:cs="Times New Roman"/>
        </w:rPr>
        <w:t xml:space="preserve"> mềm không phân biệt nền tảng, dù là ứng dụng Web, PC, hay là ứng dụng Mobile thì nỗ lực kiểm thử đều chiếm gần như 40%-50% chi phí phát triển sản phẩm. </w:t>
      </w:r>
    </w:p>
    <w:p w:rsidR="00B63547" w:rsidRPr="00751E5B" w:rsidRDefault="00B63547" w:rsidP="00B63547">
      <w:pPr>
        <w:spacing w:line="360" w:lineRule="auto"/>
        <w:ind w:firstLine="720"/>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11E85FCC" wp14:editId="1AAFBE66">
            <wp:extent cx="2743200" cy="219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4443" cy="2196451"/>
                    </a:xfrm>
                    <a:prstGeom prst="rect">
                      <a:avLst/>
                    </a:prstGeom>
                    <a:noFill/>
                    <a:ln>
                      <a:noFill/>
                    </a:ln>
                  </pic:spPr>
                </pic:pic>
              </a:graphicData>
            </a:graphic>
          </wp:inline>
        </w:drawing>
      </w:r>
    </w:p>
    <w:p w:rsidR="00B63547" w:rsidRPr="00751E5B" w:rsidRDefault="00B63547" w:rsidP="00B63547">
      <w:pPr>
        <w:spacing w:line="360" w:lineRule="auto"/>
        <w:rPr>
          <w:rFonts w:ascii="Times New Roman" w:hAnsi="Times New Roman" w:cs="Times New Roman"/>
        </w:rPr>
      </w:pPr>
    </w:p>
    <w:p w:rsidR="00B63547" w:rsidRPr="00751E5B" w:rsidRDefault="00B63547" w:rsidP="00B63547">
      <w:pPr>
        <w:spacing w:line="360" w:lineRule="auto"/>
        <w:rPr>
          <w:rFonts w:ascii="Times New Roman" w:hAnsi="Times New Roman" w:cs="Times New Roman"/>
        </w:rPr>
      </w:pPr>
      <w:r w:rsidRPr="00751E5B">
        <w:rPr>
          <w:rFonts w:ascii="Times New Roman" w:hAnsi="Times New Roman" w:cs="Times New Roman"/>
        </w:rPr>
        <w:t xml:space="preserve">Phương pháp kiểm thử truyền thống con người phải tham gia toàn bộ quá trình kiểm thử. </w:t>
      </w:r>
      <w:proofErr w:type="gramStart"/>
      <w:r w:rsidRPr="00751E5B">
        <w:rPr>
          <w:rFonts w:ascii="Times New Roman" w:hAnsi="Times New Roman" w:cs="Times New Roman"/>
        </w:rPr>
        <w:t>Chất lượng sản phẩm phụ thuộc nhiều vào năng lực, tâm lý người kiểm thử tại mỗi thời điểm khác nhau.</w:t>
      </w:r>
      <w:proofErr w:type="gramEnd"/>
      <w:r w:rsidRPr="00751E5B">
        <w:rPr>
          <w:rFonts w:ascii="Times New Roman" w:hAnsi="Times New Roman" w:cs="Times New Roman"/>
        </w:rPr>
        <w:t xml:space="preserve"> Do vậy</w:t>
      </w:r>
      <w:proofErr w:type="gramStart"/>
      <w:r w:rsidRPr="00751E5B">
        <w:rPr>
          <w:rFonts w:ascii="Times New Roman" w:hAnsi="Times New Roman" w:cs="Times New Roman"/>
        </w:rPr>
        <w:t>,  Để</w:t>
      </w:r>
      <w:proofErr w:type="gramEnd"/>
      <w:r w:rsidRPr="00751E5B">
        <w:rPr>
          <w:rFonts w:ascii="Times New Roman" w:hAnsi="Times New Roman" w:cs="Times New Roman"/>
        </w:rPr>
        <w:t xml:space="preserve"> tối thiểu hóa sự lệ thuộc và nâng cao chất lượng sản phẩm thì áp dụng kiềm thử tự động là một nhu cầu hết sức cần thiết: </w:t>
      </w:r>
    </w:p>
    <w:p w:rsidR="00B63547" w:rsidRPr="00751E5B" w:rsidRDefault="00B63547" w:rsidP="00B63547">
      <w:pPr>
        <w:pStyle w:val="ListParagraph"/>
        <w:numPr>
          <w:ilvl w:val="1"/>
          <w:numId w:val="11"/>
        </w:numPr>
        <w:spacing w:after="160" w:line="360" w:lineRule="auto"/>
        <w:ind w:left="810"/>
        <w:rPr>
          <w:rFonts w:ascii="Times New Roman" w:hAnsi="Times New Roman" w:cs="Times New Roman"/>
        </w:rPr>
      </w:pPr>
      <w:r w:rsidRPr="00751E5B">
        <w:rPr>
          <w:rFonts w:ascii="Times New Roman" w:hAnsi="Times New Roman" w:cs="Times New Roman"/>
          <w:i/>
        </w:rPr>
        <w:lastRenderedPageBreak/>
        <w:t>Kiểm thử nhanh chóng và hiệu quả</w:t>
      </w:r>
      <w:r w:rsidRPr="00751E5B">
        <w:rPr>
          <w:rFonts w:ascii="Times New Roman" w:hAnsi="Times New Roman" w:cs="Times New Roman"/>
        </w:rPr>
        <w:t>: Các test script có thể dùng lại, chạy nhanh chóng và liên tục, các kiểm tra đều thực hiện tự động đem lại độ chính xác và hiệu quả cao.</w:t>
      </w:r>
    </w:p>
    <w:p w:rsidR="00B63547" w:rsidRPr="00751E5B" w:rsidRDefault="00B63547" w:rsidP="00B63547">
      <w:pPr>
        <w:pStyle w:val="ListParagraph"/>
        <w:numPr>
          <w:ilvl w:val="1"/>
          <w:numId w:val="11"/>
        </w:numPr>
        <w:spacing w:after="160" w:line="360" w:lineRule="auto"/>
        <w:ind w:left="810"/>
        <w:rPr>
          <w:rFonts w:ascii="Times New Roman" w:hAnsi="Times New Roman" w:cs="Times New Roman"/>
        </w:rPr>
      </w:pPr>
      <w:r w:rsidRPr="00751E5B">
        <w:rPr>
          <w:rFonts w:ascii="Times New Roman" w:hAnsi="Times New Roman" w:cs="Times New Roman"/>
          <w:i/>
        </w:rPr>
        <w:t>Tiết kiệm chi phí</w:t>
      </w:r>
      <w:r w:rsidRPr="00751E5B">
        <w:rPr>
          <w:rFonts w:ascii="Times New Roman" w:hAnsi="Times New Roman" w:cs="Times New Roman"/>
        </w:rPr>
        <w:t xml:space="preserve">: </w:t>
      </w:r>
      <w:r w:rsidRPr="00751E5B">
        <w:rPr>
          <w:rFonts w:ascii="Times New Roman" w:hAnsi="Times New Roman" w:cs="Times New Roman"/>
          <w:lang w:val="vi-VN"/>
        </w:rPr>
        <w:t>Kiểm thử tự động</w:t>
      </w:r>
      <w:r w:rsidRPr="00751E5B">
        <w:rPr>
          <w:rFonts w:ascii="Times New Roman" w:hAnsi="Times New Roman" w:cs="Times New Roman"/>
        </w:rPr>
        <w:t xml:space="preserve"> có thể tốn kém trong ngắn hạn nhưng tiết kiệm trong dài hạn. Đặc biệt khi kiểm thử hồi quy, việc tái sử dụng được script của automation là một lợi thế.</w:t>
      </w:r>
    </w:p>
    <w:p w:rsidR="00B63547" w:rsidRPr="00751E5B" w:rsidRDefault="00B63547" w:rsidP="00B63547">
      <w:pPr>
        <w:pStyle w:val="ListParagraph"/>
        <w:numPr>
          <w:ilvl w:val="1"/>
          <w:numId w:val="11"/>
        </w:numPr>
        <w:spacing w:after="160" w:line="360" w:lineRule="auto"/>
        <w:ind w:left="810"/>
        <w:rPr>
          <w:rFonts w:ascii="Times New Roman" w:hAnsi="Times New Roman" w:cs="Times New Roman"/>
        </w:rPr>
      </w:pPr>
      <w:r w:rsidRPr="00751E5B">
        <w:rPr>
          <w:rFonts w:ascii="Times New Roman" w:hAnsi="Times New Roman" w:cs="Times New Roman"/>
          <w:i/>
        </w:rPr>
        <w:t>Giúp công việc kiểm thử thú vị hơn</w:t>
      </w:r>
      <w:r w:rsidRPr="00751E5B">
        <w:rPr>
          <w:rFonts w:ascii="Times New Roman" w:hAnsi="Times New Roman" w:cs="Times New Roman"/>
        </w:rPr>
        <w:t xml:space="preserve">: Thay vì phải thực hiện những thao tác lặp đi lặp lại nhàm chán và gây bực bội thì việc automation giúp các tester phát triển kỹ năng tổ chức, sắp xếp test case, tư duy lập trình. Hơn nữa, khi </w:t>
      </w:r>
      <w:r w:rsidR="00854895">
        <w:rPr>
          <w:rFonts w:ascii="Times New Roman" w:hAnsi="Times New Roman" w:cs="Times New Roman"/>
        </w:rPr>
        <w:t>kiểm thử tự động</w:t>
      </w:r>
      <w:r w:rsidRPr="00751E5B">
        <w:rPr>
          <w:rFonts w:ascii="Times New Roman" w:hAnsi="Times New Roman" w:cs="Times New Roman"/>
        </w:rPr>
        <w:t xml:space="preserve"> kết quả không phụ thuộc vào trạng thái tâm lý của tester.</w:t>
      </w:r>
    </w:p>
    <w:p w:rsidR="00B63547" w:rsidRPr="00751E5B" w:rsidRDefault="00B63547" w:rsidP="00B63547">
      <w:pPr>
        <w:pStyle w:val="ListParagraph"/>
        <w:numPr>
          <w:ilvl w:val="1"/>
          <w:numId w:val="11"/>
        </w:numPr>
        <w:spacing w:after="160" w:line="360" w:lineRule="auto"/>
        <w:ind w:left="810"/>
        <w:rPr>
          <w:rFonts w:ascii="Times New Roman" w:hAnsi="Times New Roman" w:cs="Times New Roman"/>
        </w:rPr>
      </w:pPr>
      <w:r w:rsidRPr="00751E5B">
        <w:rPr>
          <w:rFonts w:ascii="Times New Roman" w:hAnsi="Times New Roman" w:cs="Times New Roman"/>
          <w:i/>
        </w:rPr>
        <w:t>Mọi người đều có thể xem kết quả</w:t>
      </w:r>
      <w:r w:rsidRPr="00751E5B">
        <w:rPr>
          <w:rFonts w:ascii="Times New Roman" w:hAnsi="Times New Roman" w:cs="Times New Roman"/>
        </w:rPr>
        <w:t xml:space="preserve">: Với </w:t>
      </w:r>
      <w:r w:rsidR="00854895">
        <w:rPr>
          <w:rFonts w:ascii="Times New Roman" w:hAnsi="Times New Roman" w:cs="Times New Roman"/>
        </w:rPr>
        <w:t>kiểm thử tự động</w:t>
      </w:r>
      <w:r w:rsidRPr="00751E5B">
        <w:rPr>
          <w:rFonts w:ascii="Times New Roman" w:hAnsi="Times New Roman" w:cs="Times New Roman"/>
        </w:rPr>
        <w:t xml:space="preserve"> các kết quả được xuất report và lưu lại, ai cũng có thể xem, do đó kết quả minh bạch rõ ràng hơn.</w:t>
      </w:r>
    </w:p>
    <w:p w:rsidR="00B63547" w:rsidRPr="00751E5B" w:rsidRDefault="00B63547" w:rsidP="00B63547">
      <w:pPr>
        <w:pStyle w:val="ListParagraph"/>
        <w:numPr>
          <w:ilvl w:val="1"/>
          <w:numId w:val="11"/>
        </w:numPr>
        <w:spacing w:after="160" w:line="360" w:lineRule="auto"/>
        <w:ind w:left="810"/>
        <w:rPr>
          <w:rFonts w:ascii="Times New Roman" w:hAnsi="Times New Roman" w:cs="Times New Roman"/>
          <w:lang w:val="vi-VN"/>
        </w:rPr>
      </w:pPr>
      <w:r w:rsidRPr="00751E5B">
        <w:rPr>
          <w:rFonts w:ascii="Times New Roman" w:hAnsi="Times New Roman" w:cs="Times New Roman"/>
          <w:i/>
        </w:rPr>
        <w:t>Nâng cao kỹ năng cho team phát triển</w:t>
      </w:r>
      <w:r w:rsidRPr="00751E5B">
        <w:rPr>
          <w:rFonts w:ascii="Times New Roman" w:hAnsi="Times New Roman" w:cs="Times New Roman"/>
        </w:rPr>
        <w:t>: Giúp các tester học hỏi và nâng cao kỹ năng mới. Tester biết code và developer học được cách tư duy như một tester, mọi người học được kỹ năng lẫn nhau.</w:t>
      </w:r>
    </w:p>
    <w:p w:rsidR="00B63547" w:rsidRPr="00751E5B" w:rsidRDefault="00B63547" w:rsidP="00B63547">
      <w:pPr>
        <w:pStyle w:val="ListParagraph"/>
        <w:spacing w:line="360" w:lineRule="auto"/>
        <w:ind w:left="810"/>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7D39B542" wp14:editId="29EBA9AD">
            <wp:extent cx="4075778" cy="3138221"/>
            <wp:effectExtent l="0" t="0" r="1270" b="5080"/>
            <wp:docPr id="6" name="Picture 6" descr="Giá trị mà kiểm thử tự động mang đến cho quá trình nhanh nhẹ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á trị mà kiểm thử tự động mang đến cho quá trình nhanh nhẹ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1002" cy="3142244"/>
                    </a:xfrm>
                    <a:prstGeom prst="rect">
                      <a:avLst/>
                    </a:prstGeom>
                    <a:noFill/>
                    <a:ln>
                      <a:noFill/>
                    </a:ln>
                  </pic:spPr>
                </pic:pic>
              </a:graphicData>
            </a:graphic>
          </wp:inline>
        </w:drawing>
      </w:r>
    </w:p>
    <w:p w:rsidR="00B63547" w:rsidRPr="00751E5B" w:rsidRDefault="00B63547" w:rsidP="00B63547">
      <w:pPr>
        <w:rPr>
          <w:rFonts w:ascii="Times New Roman" w:eastAsiaTheme="minorHAnsi" w:hAnsi="Times New Roman" w:cs="Times New Roman"/>
        </w:rPr>
      </w:pPr>
      <w:r w:rsidRPr="00751E5B">
        <w:rPr>
          <w:rFonts w:ascii="Times New Roman" w:hAnsi="Times New Roman" w:cs="Times New Roman"/>
        </w:rPr>
        <w:br w:type="page"/>
      </w:r>
    </w:p>
    <w:p w:rsidR="00B63547" w:rsidRPr="00751E5B" w:rsidRDefault="00B63547" w:rsidP="00B63547">
      <w:pPr>
        <w:spacing w:line="360" w:lineRule="auto"/>
        <w:rPr>
          <w:rFonts w:ascii="Times New Roman" w:hAnsi="Times New Roman" w:cs="Times New Roman"/>
          <w:b/>
          <w:lang w:val="vi-VN"/>
        </w:rPr>
      </w:pPr>
      <w:r w:rsidRPr="00751E5B">
        <w:rPr>
          <w:rFonts w:ascii="Times New Roman" w:hAnsi="Times New Roman" w:cs="Times New Roman"/>
          <w:b/>
          <w:lang w:val="vi-VN"/>
        </w:rPr>
        <w:lastRenderedPageBreak/>
        <w:t>Thách thức khi áp dụng kiểm thử tự động</w:t>
      </w:r>
    </w:p>
    <w:p w:rsidR="00B63547" w:rsidRPr="00B63547" w:rsidRDefault="00B63547" w:rsidP="00B63547">
      <w:pPr>
        <w:pStyle w:val="ListParagraph"/>
        <w:numPr>
          <w:ilvl w:val="1"/>
          <w:numId w:val="10"/>
        </w:numPr>
        <w:spacing w:after="160" w:line="360" w:lineRule="auto"/>
        <w:ind w:left="720"/>
        <w:rPr>
          <w:rFonts w:ascii="Times New Roman" w:hAnsi="Times New Roman" w:cs="Times New Roman"/>
          <w:b/>
          <w:lang w:val="vi-VN"/>
        </w:rPr>
      </w:pPr>
      <w:r w:rsidRPr="00B63547">
        <w:rPr>
          <w:rFonts w:ascii="Times New Roman" w:hAnsi="Times New Roman" w:cs="Times New Roman"/>
          <w:i/>
          <w:lang w:val="vi-VN"/>
        </w:rPr>
        <w:t>Công cụ tốn kém</w:t>
      </w:r>
      <w:r w:rsidRPr="00B63547">
        <w:rPr>
          <w:rFonts w:ascii="Times New Roman" w:hAnsi="Times New Roman" w:cs="Times New Roman"/>
          <w:lang w:val="vi-VN"/>
        </w:rPr>
        <w:t>: Công cụ kiểm thử tự động khá đắt đỏ, do đó cần lựa chọn công cụ phù hợp, đáp ứng được nhu cầu kiểm thử của tổ chức.</w:t>
      </w:r>
    </w:p>
    <w:p w:rsidR="00B63547" w:rsidRPr="00B63547" w:rsidRDefault="00B63547" w:rsidP="00B63547">
      <w:pPr>
        <w:pStyle w:val="ListParagraph"/>
        <w:numPr>
          <w:ilvl w:val="1"/>
          <w:numId w:val="10"/>
        </w:numPr>
        <w:spacing w:after="160" w:line="360" w:lineRule="auto"/>
        <w:ind w:left="720"/>
        <w:rPr>
          <w:rFonts w:ascii="Times New Roman" w:hAnsi="Times New Roman" w:cs="Times New Roman"/>
          <w:b/>
          <w:lang w:val="vi-VN"/>
        </w:rPr>
      </w:pPr>
      <w:r w:rsidRPr="00B63547">
        <w:rPr>
          <w:rFonts w:ascii="Times New Roman" w:hAnsi="Times New Roman" w:cs="Times New Roman"/>
          <w:i/>
          <w:lang w:val="vi-VN"/>
        </w:rPr>
        <w:t>Tốn nhiều thời gian cho việc viết script</w:t>
      </w:r>
      <w:r w:rsidRPr="00B63547">
        <w:rPr>
          <w:rFonts w:ascii="Times New Roman" w:hAnsi="Times New Roman" w:cs="Times New Roman"/>
          <w:lang w:val="vi-VN"/>
        </w:rPr>
        <w:t>: Kiểm thử tự động là một quá trình cần nhiều thời gian để phát triển các test script. Độ phức tạp của script càng cao thì tốn kém thời gian càng nhiều.</w:t>
      </w:r>
      <w:r w:rsidRPr="00751E5B">
        <w:rPr>
          <w:rFonts w:ascii="Times New Roman" w:hAnsi="Times New Roman" w:cs="Times New Roman"/>
          <w:lang w:val="vi-VN"/>
        </w:rPr>
        <w:t xml:space="preserve"> Nên cần cân nhắc để áp dụng vào đúng dự án.</w:t>
      </w:r>
    </w:p>
    <w:p w:rsidR="00B63547" w:rsidRPr="00B63547" w:rsidRDefault="00B63547" w:rsidP="00B63547">
      <w:pPr>
        <w:pStyle w:val="ListParagraph"/>
        <w:numPr>
          <w:ilvl w:val="1"/>
          <w:numId w:val="10"/>
        </w:numPr>
        <w:spacing w:after="160" w:line="360" w:lineRule="auto"/>
        <w:ind w:left="720"/>
        <w:rPr>
          <w:rFonts w:ascii="Times New Roman" w:hAnsi="Times New Roman" w:cs="Times New Roman"/>
          <w:i/>
          <w:lang w:val="vi-VN"/>
        </w:rPr>
      </w:pPr>
      <w:r w:rsidRPr="00B63547">
        <w:rPr>
          <w:rFonts w:ascii="Times New Roman" w:hAnsi="Times New Roman" w:cs="Times New Roman"/>
          <w:i/>
          <w:lang w:val="vi-VN"/>
        </w:rPr>
        <w:t xml:space="preserve">Công cụ luôn có hạn chế: </w:t>
      </w:r>
      <w:r w:rsidRPr="00B63547">
        <w:rPr>
          <w:rFonts w:ascii="Times New Roman" w:hAnsi="Times New Roman" w:cs="Times New Roman"/>
          <w:lang w:val="vi-VN"/>
        </w:rPr>
        <w:t xml:space="preserve">Các công cụ kiểm thử luôn có những hạn chế nhất định, không phải tất cả các trường hợp đều có thể </w:t>
      </w:r>
      <w:r w:rsidRPr="00751E5B">
        <w:rPr>
          <w:rFonts w:ascii="Times New Roman" w:hAnsi="Times New Roman" w:cs="Times New Roman"/>
          <w:lang w:val="vi-VN"/>
        </w:rPr>
        <w:t>kiểm thử tự động</w:t>
      </w:r>
      <w:r w:rsidRPr="00B63547">
        <w:rPr>
          <w:rFonts w:ascii="Times New Roman" w:hAnsi="Times New Roman" w:cs="Times New Roman"/>
          <w:lang w:val="vi-VN"/>
        </w:rPr>
        <w:t xml:space="preserve">, một số case vẫn phải dùng </w:t>
      </w:r>
      <w:r w:rsidRPr="00751E5B">
        <w:rPr>
          <w:rFonts w:ascii="Times New Roman" w:hAnsi="Times New Roman" w:cs="Times New Roman"/>
          <w:lang w:val="vi-VN"/>
        </w:rPr>
        <w:t>kiểm thử truyền thống. Nên cần đánh giá chính xác để có thể xây dựng được kế hoạch hợp lý để áp dung kiểm thử tự động.</w:t>
      </w:r>
    </w:p>
    <w:p w:rsidR="00B63547" w:rsidRPr="00751E5B" w:rsidRDefault="00B63547" w:rsidP="00B63547">
      <w:pPr>
        <w:spacing w:line="360" w:lineRule="auto"/>
        <w:rPr>
          <w:rFonts w:ascii="Times New Roman" w:hAnsi="Times New Roman" w:cs="Times New Roman"/>
          <w:b/>
          <w:lang w:val="vi-VN"/>
        </w:rPr>
      </w:pPr>
      <w:r w:rsidRPr="00B63547">
        <w:rPr>
          <w:rFonts w:ascii="Times New Roman" w:hAnsi="Times New Roman" w:cs="Times New Roman"/>
          <w:b/>
          <w:lang w:val="vi-VN"/>
        </w:rPr>
        <w:t>Các thành phần trong</w:t>
      </w:r>
      <w:r w:rsidRPr="00751E5B">
        <w:rPr>
          <w:rFonts w:ascii="Times New Roman" w:hAnsi="Times New Roman" w:cs="Times New Roman"/>
          <w:b/>
          <w:lang w:val="vi-VN"/>
        </w:rPr>
        <w:t xml:space="preserve"> Appium</w:t>
      </w:r>
    </w:p>
    <w:p w:rsidR="00B63547" w:rsidRPr="00751E5B" w:rsidRDefault="00B63547" w:rsidP="007546B7">
      <w:pPr>
        <w:spacing w:line="360" w:lineRule="auto"/>
        <w:rPr>
          <w:rFonts w:ascii="Times New Roman" w:hAnsi="Times New Roman" w:cs="Times New Roman"/>
          <w:lang w:val="vi-VN"/>
        </w:rPr>
      </w:pPr>
      <w:r w:rsidRPr="00751E5B">
        <w:rPr>
          <w:rFonts w:ascii="Times New Roman" w:hAnsi="Times New Roman" w:cs="Times New Roman"/>
          <w:lang w:val="vi-VN"/>
        </w:rPr>
        <w:t>Hiện nay có nhiều công cụ hỗ trợ kiểm thử trên thị trường: Appium, MonkeyTalk, Silk Mobile, Test Architest Mobile Plus, Robutium, Selendroid nhưng hầu hết các tool đều có những hạn chế nhất định: hỗ trợ bắt các control, script phải chỉnh sửa phức tạp tốn nỗ lực, phải có cả thư mục source dự án để biên dịch lại với thư viện kiểm thử tự động , công cụ thương mại hỗ trợ tốt hơn nhưng có giá rất cao, lisence có thời hạn.</w:t>
      </w:r>
      <w:r w:rsidR="008A6EA1" w:rsidRPr="00EA17F8">
        <w:rPr>
          <w:rFonts w:ascii="Times New Roman" w:hAnsi="Times New Roman" w:cs="Times New Roman"/>
          <w:lang w:val="vi-VN"/>
        </w:rPr>
        <w:br/>
      </w:r>
      <w:r w:rsidRPr="00751E5B">
        <w:rPr>
          <w:rFonts w:ascii="Times New Roman" w:hAnsi="Times New Roman" w:cs="Times New Roman"/>
          <w:lang w:val="vi-VN"/>
        </w:rPr>
        <w:t>Công cụ Appium (</w:t>
      </w:r>
      <w:hyperlink r:id="rId13" w:history="1">
        <w:r w:rsidRPr="00751E5B">
          <w:rPr>
            <w:rStyle w:val="Hyperlink"/>
            <w:rFonts w:ascii="Times New Roman" w:hAnsi="Times New Roman" w:cs="Times New Roman"/>
            <w:lang w:val="vi-VN"/>
          </w:rPr>
          <w:t>http://appium.io/)</w:t>
        </w:r>
      </w:hyperlink>
      <w:r w:rsidRPr="00751E5B">
        <w:rPr>
          <w:rFonts w:ascii="Times New Roman" w:hAnsi="Times New Roman" w:cs="Times New Roman"/>
          <w:lang w:val="vi-VN"/>
        </w:rPr>
        <w:t xml:space="preserve"> ra đời năm 2012 là mã nguồn mở, hỗ trợ kiểm thử ứng dụng di động được cộng đồng mạng đánh giá cao và được xem là một công cụ cách mạng có thể thay đổi quá trình kiểm thử  một cách hiệu quả và nhanh chóng. Appium đã được cải thiện đáng kể từ khi ra đời, và liên tục được cập nhật thêm những tính năng mới với sự tài trợ chính từ tổ chức </w:t>
      </w:r>
      <w:hyperlink r:id="rId14" w:history="1">
        <w:r w:rsidRPr="00751E5B">
          <w:rPr>
            <w:rStyle w:val="Hyperlink"/>
            <w:rFonts w:ascii="Times New Roman" w:hAnsi="Times New Roman" w:cs="Times New Roman"/>
            <w:b/>
            <w:lang w:val="vi-VN"/>
          </w:rPr>
          <w:t>SauceLABS</w:t>
        </w:r>
      </w:hyperlink>
      <w:r w:rsidRPr="00751E5B">
        <w:rPr>
          <w:rFonts w:ascii="Times New Roman" w:hAnsi="Times New Roman" w:cs="Times New Roman"/>
          <w:lang w:val="vi-VN"/>
        </w:rPr>
        <w:t>. Phiên bản 1.4</w:t>
      </w:r>
      <w:r w:rsidR="00AF6033" w:rsidRPr="00AF6033">
        <w:rPr>
          <w:rFonts w:ascii="Times New Roman" w:hAnsi="Times New Roman" w:cs="Times New Roman"/>
          <w:lang w:val="vi-VN"/>
        </w:rPr>
        <w:t>.8</w:t>
      </w:r>
      <w:r w:rsidRPr="00751E5B">
        <w:rPr>
          <w:rFonts w:ascii="Times New Roman" w:hAnsi="Times New Roman" w:cs="Times New Roman"/>
          <w:lang w:val="vi-VN"/>
        </w:rPr>
        <w:t xml:space="preserve"> là phiên bản mới nhất tính đến thời điểm hiện tại hỗ trợ cả Mac và Window.</w:t>
      </w:r>
    </w:p>
    <w:p w:rsidR="00B63547" w:rsidRPr="00AF6033" w:rsidRDefault="00B63547" w:rsidP="00B63547">
      <w:pPr>
        <w:shd w:val="clear" w:color="auto" w:fill="FFFFFF"/>
        <w:spacing w:line="360" w:lineRule="auto"/>
        <w:jc w:val="center"/>
        <w:rPr>
          <w:rFonts w:ascii="Times New Roman" w:hAnsi="Times New Roman" w:cs="Times New Roman"/>
          <w:lang w:val="vi-VN"/>
        </w:rPr>
      </w:pPr>
      <w:r w:rsidRPr="00751E5B">
        <w:rPr>
          <w:rFonts w:ascii="Times New Roman" w:hAnsi="Times New Roman" w:cs="Times New Roman"/>
          <w:noProof/>
          <w:lang w:eastAsia="ja-JP"/>
        </w:rPr>
        <w:drawing>
          <wp:inline distT="0" distB="0" distL="0" distR="0" wp14:anchorId="05495D8D" wp14:editId="6A96A50A">
            <wp:extent cx="3988191" cy="209080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3989988" cy="2091749"/>
                    </a:xfrm>
                    <a:prstGeom prst="rect">
                      <a:avLst/>
                    </a:prstGeom>
                    <a:noFill/>
                    <a:ln w="9525">
                      <a:noFill/>
                      <a:miter lim="800000"/>
                      <a:headEnd/>
                      <a:tailEnd/>
                    </a:ln>
                  </pic:spPr>
                </pic:pic>
              </a:graphicData>
            </a:graphic>
          </wp:inline>
        </w:drawing>
      </w:r>
    </w:p>
    <w:p w:rsidR="00B63547" w:rsidRPr="00751E5B" w:rsidRDefault="00B63547" w:rsidP="00B63547">
      <w:pPr>
        <w:spacing w:line="360" w:lineRule="auto"/>
        <w:rPr>
          <w:rFonts w:ascii="Times New Roman" w:hAnsi="Times New Roman" w:cs="Times New Roman"/>
          <w:b/>
          <w:lang w:val="vi-VN"/>
        </w:rPr>
      </w:pPr>
      <w:r w:rsidRPr="00AF6033">
        <w:rPr>
          <w:rFonts w:ascii="Times New Roman" w:hAnsi="Times New Roman" w:cs="Times New Roman"/>
          <w:b/>
          <w:lang w:val="vi-VN"/>
        </w:rPr>
        <w:t xml:space="preserve">Các thành phần cấu thành </w:t>
      </w:r>
      <w:r w:rsidRPr="00751E5B">
        <w:rPr>
          <w:rFonts w:ascii="Times New Roman" w:hAnsi="Times New Roman" w:cs="Times New Roman"/>
          <w:b/>
          <w:lang w:val="vi-VN"/>
        </w:rPr>
        <w:t>Appium</w:t>
      </w:r>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Client/ Server</w:t>
      </w:r>
    </w:p>
    <w:p w:rsidR="00B63547" w:rsidRPr="00751E5B" w:rsidRDefault="00B63547" w:rsidP="00B63547">
      <w:pPr>
        <w:pStyle w:val="ListParagraph"/>
        <w:spacing w:line="360" w:lineRule="auto"/>
        <w:ind w:left="0"/>
        <w:rPr>
          <w:rFonts w:ascii="Times New Roman" w:hAnsi="Times New Roman" w:cs="Times New Roman"/>
          <w:lang w:val="vi-VN"/>
        </w:rPr>
      </w:pPr>
      <w:r w:rsidRPr="00751E5B">
        <w:rPr>
          <w:rFonts w:ascii="Times New Roman" w:hAnsi="Times New Roman" w:cs="Times New Roman"/>
          <w:lang w:val="vi-VN"/>
        </w:rPr>
        <w:t>Appium là webserver với nhiều REST API, nhận kết nối từ client, lắng nghe các lệnh, sau đó thực thi các lệnh trên thiết bị và trả lời với một HTTP response như là kết quả của việc thực thi một hành động .</w:t>
      </w:r>
    </w:p>
    <w:p w:rsidR="00B63547" w:rsidRPr="00751E5B" w:rsidRDefault="00B63547" w:rsidP="00B63547">
      <w:pPr>
        <w:pStyle w:val="ListParagraph"/>
        <w:spacing w:line="360" w:lineRule="auto"/>
        <w:ind w:left="180"/>
        <w:jc w:val="center"/>
        <w:rPr>
          <w:rFonts w:ascii="Times New Roman" w:hAnsi="Times New Roman" w:cs="Times New Roman"/>
        </w:rPr>
      </w:pPr>
      <w:r w:rsidRPr="00751E5B">
        <w:rPr>
          <w:rFonts w:ascii="Times New Roman" w:hAnsi="Times New Roman" w:cs="Times New Roman"/>
          <w:noProof/>
          <w:lang w:eastAsia="ja-JP"/>
        </w:rPr>
        <w:lastRenderedPageBreak/>
        <w:drawing>
          <wp:inline distT="0" distB="0" distL="0" distR="0" wp14:anchorId="006B048E" wp14:editId="249A6DDD">
            <wp:extent cx="5041268" cy="1804838"/>
            <wp:effectExtent l="0" t="0" r="698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2932" cy="1805434"/>
                    </a:xfrm>
                    <a:prstGeom prst="rect">
                      <a:avLst/>
                    </a:prstGeom>
                  </pic:spPr>
                </pic:pic>
              </a:graphicData>
            </a:graphic>
          </wp:inline>
        </w:drawing>
      </w:r>
    </w:p>
    <w:p w:rsidR="00B63547" w:rsidRPr="00751E5B" w:rsidRDefault="00B63547" w:rsidP="00B63547">
      <w:pPr>
        <w:shd w:val="clear" w:color="auto" w:fill="FFFFFF"/>
        <w:spacing w:line="360" w:lineRule="auto"/>
        <w:jc w:val="center"/>
        <w:rPr>
          <w:rFonts w:ascii="Times New Roman" w:hAnsi="Times New Roman" w:cs="Times New Roman"/>
          <w:i/>
        </w:rPr>
      </w:pPr>
      <w:r w:rsidRPr="00751E5B">
        <w:rPr>
          <w:rFonts w:ascii="Times New Roman" w:hAnsi="Times New Roman" w:cs="Times New Roman"/>
          <w:i/>
        </w:rPr>
        <w:t>Kiến thúc Client/ server</w:t>
      </w:r>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Session</w:t>
      </w:r>
    </w:p>
    <w:p w:rsidR="00B63547" w:rsidRPr="00751E5B" w:rsidRDefault="00B63547" w:rsidP="00B63547">
      <w:pPr>
        <w:spacing w:line="360" w:lineRule="auto"/>
        <w:rPr>
          <w:rFonts w:ascii="Times New Roman" w:hAnsi="Times New Roman" w:cs="Times New Roman"/>
        </w:rPr>
      </w:pPr>
      <w:proofErr w:type="gramStart"/>
      <w:r w:rsidRPr="00751E5B">
        <w:rPr>
          <w:rFonts w:ascii="Times New Roman" w:hAnsi="Times New Roman" w:cs="Times New Roman"/>
        </w:rPr>
        <w:t>Các thao tác ghi lại và kiểm thử đều được thực hiện trong một phiên làm việc (session).</w:t>
      </w:r>
      <w:proofErr w:type="gramEnd"/>
      <w:r w:rsidRPr="00751E5B">
        <w:rPr>
          <w:rFonts w:ascii="Times New Roman" w:hAnsi="Times New Roman" w:cs="Times New Roman"/>
        </w:rPr>
        <w:t xml:space="preserve">  Một phiên làm việc diễn ra gồm các bước sau:</w:t>
      </w:r>
    </w:p>
    <w:p w:rsidR="00B63547" w:rsidRPr="00751E5B" w:rsidRDefault="00B63547" w:rsidP="00B63547">
      <w:pPr>
        <w:pStyle w:val="ListParagraph"/>
        <w:numPr>
          <w:ilvl w:val="0"/>
          <w:numId w:val="12"/>
        </w:numPr>
        <w:shd w:val="clear" w:color="auto" w:fill="FFFFFF"/>
        <w:spacing w:after="160" w:line="360" w:lineRule="auto"/>
        <w:ind w:left="360"/>
        <w:jc w:val="left"/>
        <w:rPr>
          <w:rFonts w:ascii="Times New Roman" w:hAnsi="Times New Roman" w:cs="Times New Roman"/>
        </w:rPr>
      </w:pPr>
      <w:r w:rsidRPr="00751E5B">
        <w:rPr>
          <w:rFonts w:ascii="Times New Roman" w:hAnsi="Times New Roman" w:cs="Times New Roman"/>
        </w:rPr>
        <w:t xml:space="preserve">Client gởi yêu cầu </w:t>
      </w:r>
      <w:proofErr w:type="gramStart"/>
      <w:r w:rsidRPr="00751E5B">
        <w:rPr>
          <w:rFonts w:ascii="Times New Roman" w:hAnsi="Times New Roman" w:cs="Times New Roman"/>
        </w:rPr>
        <w:t>request  POST</w:t>
      </w:r>
      <w:proofErr w:type="gramEnd"/>
      <w:r w:rsidRPr="00751E5B">
        <w:rPr>
          <w:rFonts w:ascii="Times New Roman" w:hAnsi="Times New Roman" w:cs="Times New Roman"/>
        </w:rPr>
        <w:t xml:space="preserve">/ session theo đối tượng JSON được gọi là “desired capabilities” đến server. </w:t>
      </w:r>
    </w:p>
    <w:p w:rsidR="00B63547" w:rsidRPr="00751E5B" w:rsidRDefault="00B63547" w:rsidP="00B63547">
      <w:pPr>
        <w:pStyle w:val="ListParagraph"/>
        <w:numPr>
          <w:ilvl w:val="0"/>
          <w:numId w:val="12"/>
        </w:numPr>
        <w:shd w:val="clear" w:color="auto" w:fill="FFFFFF"/>
        <w:spacing w:after="160" w:line="360" w:lineRule="auto"/>
        <w:ind w:left="360"/>
        <w:jc w:val="left"/>
        <w:rPr>
          <w:rFonts w:ascii="Times New Roman" w:hAnsi="Times New Roman" w:cs="Times New Roman"/>
        </w:rPr>
      </w:pPr>
      <w:r w:rsidRPr="00751E5B">
        <w:rPr>
          <w:rFonts w:ascii="Times New Roman" w:hAnsi="Times New Roman" w:cs="Times New Roman"/>
        </w:rPr>
        <w:t>Tại thời điểm này server bắt đầu khở</w:t>
      </w:r>
      <w:r w:rsidRPr="00751E5B">
        <w:rPr>
          <w:rFonts w:ascii="Times New Roman" w:hAnsi="Times New Roman" w:cs="Times New Roman"/>
          <w:lang w:val="vi-VN"/>
        </w:rPr>
        <w:t>i</w:t>
      </w:r>
      <w:r w:rsidRPr="00751E5B">
        <w:rPr>
          <w:rFonts w:ascii="Times New Roman" w:hAnsi="Times New Roman" w:cs="Times New Roman"/>
        </w:rPr>
        <w:t xml:space="preserve"> tạo phiên, server gởi response về cho client là một sessionID, client dùng sessionID này để thực hiện các lệnh tiếp </w:t>
      </w:r>
      <w:proofErr w:type="gramStart"/>
      <w:r w:rsidRPr="00751E5B">
        <w:rPr>
          <w:rFonts w:ascii="Times New Roman" w:hAnsi="Times New Roman" w:cs="Times New Roman"/>
        </w:rPr>
        <w:t>theo</w:t>
      </w:r>
      <w:proofErr w:type="gramEnd"/>
      <w:r w:rsidRPr="00751E5B">
        <w:rPr>
          <w:rFonts w:ascii="Times New Roman" w:hAnsi="Times New Roman" w:cs="Times New Roman"/>
        </w:rPr>
        <w:t>.</w:t>
      </w:r>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Desired Capabilities</w:t>
      </w:r>
    </w:p>
    <w:p w:rsidR="00B63547" w:rsidRPr="00751E5B" w:rsidRDefault="00B63547" w:rsidP="00B63547">
      <w:pPr>
        <w:spacing w:line="360" w:lineRule="auto"/>
        <w:rPr>
          <w:rFonts w:ascii="Times New Roman" w:hAnsi="Times New Roman" w:cs="Times New Roman"/>
        </w:rPr>
      </w:pPr>
      <w:r w:rsidRPr="00751E5B">
        <w:rPr>
          <w:rFonts w:ascii="Times New Roman" w:hAnsi="Times New Roman" w:cs="Times New Roman"/>
        </w:rPr>
        <w:t xml:space="preserve">Desired Capabilities là tập hợp các từ khoá và các giá trị (ví dụ: a map, hash) để thông báo đến Appium server muốn bắt </w:t>
      </w:r>
      <w:proofErr w:type="gramStart"/>
      <w:r w:rsidRPr="00751E5B">
        <w:rPr>
          <w:rFonts w:ascii="Times New Roman" w:hAnsi="Times New Roman" w:cs="Times New Roman"/>
        </w:rPr>
        <w:t>đầu  loại</w:t>
      </w:r>
      <w:proofErr w:type="gramEnd"/>
      <w:r w:rsidRPr="00751E5B">
        <w:rPr>
          <w:rFonts w:ascii="Times New Roman" w:hAnsi="Times New Roman" w:cs="Times New Roman"/>
        </w:rPr>
        <w:t xml:space="preserve"> phiên làm việc nào. Ngoài ra Desired Capabilities có khả năng khác mà chúng ta có thể sử dụng là để yêu cầu thay đổi hành </w:t>
      </w:r>
      <w:proofErr w:type="gramStart"/>
      <w:r w:rsidRPr="00751E5B">
        <w:rPr>
          <w:rFonts w:ascii="Times New Roman" w:hAnsi="Times New Roman" w:cs="Times New Roman"/>
        </w:rPr>
        <w:t>vi</w:t>
      </w:r>
      <w:proofErr w:type="gramEnd"/>
      <w:r w:rsidRPr="00751E5B">
        <w:rPr>
          <w:rFonts w:ascii="Times New Roman" w:hAnsi="Times New Roman" w:cs="Times New Roman"/>
        </w:rPr>
        <w:t xml:space="preserve"> của server. Ví dụ: chúng ta có thể thiết lập “platformName" capabilities “iOS” để thông báo đến server rằng bạn muốn khởi động một phiên iOS chứ không phải phiên Android.</w:t>
      </w:r>
    </w:p>
    <w:p w:rsidR="00B63547" w:rsidRPr="00751E5B" w:rsidRDefault="00B63547" w:rsidP="00B63547">
      <w:pPr>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br w:type="page"/>
      </w:r>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lastRenderedPageBreak/>
        <w:t>Appim server</w:t>
      </w:r>
    </w:p>
    <w:p w:rsidR="00B63547" w:rsidRPr="00751E5B" w:rsidRDefault="00B63547" w:rsidP="00B63547">
      <w:pPr>
        <w:pStyle w:val="ListParagraph"/>
        <w:spacing w:line="360" w:lineRule="auto"/>
        <w:ind w:left="0"/>
        <w:jc w:val="center"/>
        <w:rPr>
          <w:rFonts w:ascii="Times New Roman" w:hAnsi="Times New Roman" w:cs="Times New Roman"/>
          <w:b/>
        </w:rPr>
      </w:pPr>
      <w:r w:rsidRPr="00751E5B">
        <w:rPr>
          <w:rFonts w:ascii="Times New Roman" w:hAnsi="Times New Roman" w:cs="Times New Roman"/>
          <w:noProof/>
          <w:lang w:eastAsia="ja-JP"/>
        </w:rPr>
        <w:drawing>
          <wp:inline distT="0" distB="0" distL="0" distR="0" wp14:anchorId="30DA8976" wp14:editId="4AD8514D">
            <wp:extent cx="3357677" cy="25562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68155" cy="2564260"/>
                    </a:xfrm>
                    <a:prstGeom prst="rect">
                      <a:avLst/>
                    </a:prstGeom>
                  </pic:spPr>
                </pic:pic>
              </a:graphicData>
            </a:graphic>
          </wp:inline>
        </w:drawing>
      </w:r>
    </w:p>
    <w:p w:rsidR="00B63547" w:rsidRPr="00751E5B" w:rsidRDefault="00B63547" w:rsidP="00B63547">
      <w:pPr>
        <w:pStyle w:val="ListParagraph"/>
        <w:spacing w:line="360" w:lineRule="auto"/>
        <w:ind w:left="0"/>
        <w:rPr>
          <w:rFonts w:ascii="Times New Roman" w:hAnsi="Times New Roman" w:cs="Times New Roman"/>
        </w:rPr>
      </w:pPr>
      <w:proofErr w:type="gramStart"/>
      <w:r w:rsidRPr="00751E5B">
        <w:rPr>
          <w:rFonts w:ascii="Times New Roman" w:hAnsi="Times New Roman" w:cs="Times New Roman"/>
        </w:rPr>
        <w:t xml:space="preserve">Appium là một máy chủ được viết trên </w:t>
      </w:r>
      <w:hyperlink r:id="rId18" w:history="1">
        <w:r w:rsidRPr="00751E5B">
          <w:rPr>
            <w:rStyle w:val="Hyperlink"/>
            <w:rFonts w:ascii="Times New Roman" w:hAnsi="Times New Roman" w:cs="Times New Roman"/>
          </w:rPr>
          <w:t>Node.js</w:t>
        </w:r>
      </w:hyperlink>
      <w:r w:rsidRPr="00751E5B">
        <w:rPr>
          <w:rFonts w:ascii="Times New Roman" w:hAnsi="Times New Roman" w:cs="Times New Roman"/>
        </w:rPr>
        <w:t>.</w:t>
      </w:r>
      <w:proofErr w:type="gramEnd"/>
      <w:r w:rsidRPr="00751E5B">
        <w:rPr>
          <w:rFonts w:ascii="Times New Roman" w:hAnsi="Times New Roman" w:cs="Times New Roman"/>
        </w:rPr>
        <w:t xml:space="preserve"> </w:t>
      </w:r>
      <w:proofErr w:type="gramStart"/>
      <w:r w:rsidRPr="00751E5B">
        <w:rPr>
          <w:rFonts w:ascii="Times New Roman" w:hAnsi="Times New Roman" w:cs="Times New Roman"/>
        </w:rPr>
        <w:t xml:space="preserve">Nó có thể được xây dựng và cài đặt từ nguồn hoặc cài đặt trực tiếp từ </w:t>
      </w:r>
      <w:hyperlink r:id="rId19" w:history="1">
        <w:r w:rsidRPr="00751E5B">
          <w:rPr>
            <w:rStyle w:val="Hyperlink"/>
            <w:rFonts w:ascii="Times New Roman" w:hAnsi="Times New Roman" w:cs="Times New Roman"/>
          </w:rPr>
          <w:t>NPM</w:t>
        </w:r>
      </w:hyperlink>
      <w:r w:rsidRPr="00751E5B">
        <w:rPr>
          <w:rFonts w:ascii="Times New Roman" w:hAnsi="Times New Roman" w:cs="Times New Roman"/>
        </w:rPr>
        <w:t>.</w:t>
      </w:r>
      <w:proofErr w:type="gramEnd"/>
      <w:r w:rsidRPr="00751E5B">
        <w:rPr>
          <w:rFonts w:ascii="Times New Roman" w:hAnsi="Times New Roman" w:cs="Times New Roman"/>
        </w:rPr>
        <w:t xml:space="preserve"> Chúng ta có thể sửa đổi các Capabilities của máy chủ </w:t>
      </w:r>
      <w:proofErr w:type="gramStart"/>
      <w:r w:rsidRPr="00751E5B">
        <w:rPr>
          <w:rFonts w:ascii="Times New Roman" w:hAnsi="Times New Roman" w:cs="Times New Roman"/>
        </w:rPr>
        <w:t>theo</w:t>
      </w:r>
      <w:proofErr w:type="gramEnd"/>
      <w:r w:rsidRPr="00751E5B">
        <w:rPr>
          <w:rFonts w:ascii="Times New Roman" w:hAnsi="Times New Roman" w:cs="Times New Roman"/>
        </w:rPr>
        <w:t xml:space="preserve"> yêu cầu kiểm thử của client. </w:t>
      </w:r>
      <w:proofErr w:type="gramStart"/>
      <w:r w:rsidRPr="00751E5B">
        <w:rPr>
          <w:rFonts w:ascii="Times New Roman" w:hAnsi="Times New Roman" w:cs="Times New Roman"/>
        </w:rPr>
        <w:t>Máy chủ Appium xử lý liên kết thực hiện giả lập các kịch bản kiểm thử trên simulator/emulator.</w:t>
      </w:r>
      <w:proofErr w:type="gramEnd"/>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Appium Client</w:t>
      </w:r>
    </w:p>
    <w:p w:rsidR="00B63547" w:rsidRPr="00751E5B" w:rsidRDefault="00B63547" w:rsidP="00B63547">
      <w:pPr>
        <w:pStyle w:val="ListParagraph"/>
        <w:spacing w:line="360" w:lineRule="auto"/>
        <w:ind w:left="0"/>
        <w:rPr>
          <w:rFonts w:ascii="Times New Roman" w:hAnsi="Times New Roman" w:cs="Times New Roman"/>
        </w:rPr>
      </w:pPr>
      <w:r w:rsidRPr="00751E5B">
        <w:rPr>
          <w:rFonts w:ascii="Times New Roman" w:hAnsi="Times New Roman" w:cs="Times New Roman"/>
        </w:rPr>
        <w:t xml:space="preserve">Hỗ trợ các </w:t>
      </w:r>
      <w:proofErr w:type="gramStart"/>
      <w:r w:rsidRPr="00751E5B">
        <w:rPr>
          <w:rFonts w:ascii="Times New Roman" w:hAnsi="Times New Roman" w:cs="Times New Roman"/>
        </w:rPr>
        <w:t>thư</w:t>
      </w:r>
      <w:proofErr w:type="gramEnd"/>
      <w:r w:rsidRPr="00751E5B">
        <w:rPr>
          <w:rFonts w:ascii="Times New Roman" w:hAnsi="Times New Roman" w:cs="Times New Roman"/>
        </w:rPr>
        <w:t xml:space="preserve"> viện client có sẵn trong Java, Ruby, Python, PHP, JavaScript và C #. </w:t>
      </w:r>
      <w:proofErr w:type="gramStart"/>
      <w:r w:rsidRPr="00751E5B">
        <w:rPr>
          <w:rFonts w:ascii="Times New Roman" w:hAnsi="Times New Roman" w:cs="Times New Roman"/>
        </w:rPr>
        <w:t>Tất cả đều hỗ trợ Appium mở rộng WebDriver protocol.</w:t>
      </w:r>
      <w:proofErr w:type="gramEnd"/>
      <w:r w:rsidRPr="00751E5B">
        <w:rPr>
          <w:rFonts w:ascii="Times New Roman" w:hAnsi="Times New Roman" w:cs="Times New Roman"/>
        </w:rPr>
        <w:t xml:space="preserve"> Khi sử dụng Appium chúng ta có thể sử dụng các </w:t>
      </w:r>
      <w:proofErr w:type="gramStart"/>
      <w:r w:rsidRPr="00751E5B">
        <w:rPr>
          <w:rFonts w:ascii="Times New Roman" w:hAnsi="Times New Roman" w:cs="Times New Roman"/>
        </w:rPr>
        <w:t>thư</w:t>
      </w:r>
      <w:proofErr w:type="gramEnd"/>
      <w:r w:rsidRPr="00751E5B">
        <w:rPr>
          <w:rFonts w:ascii="Times New Roman" w:hAnsi="Times New Roman" w:cs="Times New Roman"/>
        </w:rPr>
        <w:t xml:space="preserve"> viện của client thay vì sử dụng thường xuyên WebDriver client.</w:t>
      </w:r>
    </w:p>
    <w:p w:rsidR="00B63547" w:rsidRPr="00751E5B"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Appium.app và Appium.exe</w:t>
      </w:r>
    </w:p>
    <w:p w:rsidR="00B63547" w:rsidRPr="00751E5B" w:rsidRDefault="00B63547" w:rsidP="00B63547">
      <w:pPr>
        <w:pStyle w:val="ListParagraph"/>
        <w:spacing w:line="360" w:lineRule="auto"/>
        <w:ind w:left="0"/>
        <w:rPr>
          <w:rFonts w:ascii="Times New Roman" w:hAnsi="Times New Roman" w:cs="Times New Roman"/>
        </w:rPr>
      </w:pPr>
      <w:proofErr w:type="gramStart"/>
      <w:r w:rsidRPr="00751E5B">
        <w:rPr>
          <w:rFonts w:ascii="Times New Roman" w:hAnsi="Times New Roman" w:cs="Times New Roman"/>
        </w:rPr>
        <w:t>Gói GUI của Appium server được đóng gói với những thứ cần thiết để có thể khởi động Appium server.</w:t>
      </w:r>
      <w:proofErr w:type="gramEnd"/>
      <w:r w:rsidRPr="00751E5B">
        <w:rPr>
          <w:rFonts w:ascii="Times New Roman" w:hAnsi="Times New Roman" w:cs="Times New Roman"/>
        </w:rPr>
        <w:t xml:space="preserve"> </w:t>
      </w:r>
      <w:proofErr w:type="gramStart"/>
      <w:r w:rsidRPr="00751E5B">
        <w:rPr>
          <w:rFonts w:ascii="Times New Roman" w:hAnsi="Times New Roman" w:cs="Times New Roman"/>
        </w:rPr>
        <w:t>Đi kèm với nó còn có Inspector, cho phép bạn kiểm tra hệ thống phân cấp các element của màn hình ứng dụng.</w:t>
      </w:r>
      <w:proofErr w:type="gramEnd"/>
      <w:r w:rsidRPr="00751E5B">
        <w:rPr>
          <w:rFonts w:ascii="Times New Roman" w:hAnsi="Times New Roman" w:cs="Times New Roman"/>
        </w:rPr>
        <w:t xml:space="preserve"> Inspector đơn giản hoá việc kiểm tra và lấy các element.</w:t>
      </w:r>
    </w:p>
    <w:p w:rsidR="00B63547" w:rsidRPr="00751E5B" w:rsidRDefault="00B63547" w:rsidP="00B63547">
      <w:pPr>
        <w:spacing w:line="360" w:lineRule="auto"/>
        <w:rPr>
          <w:rFonts w:ascii="Times New Roman" w:hAnsi="Times New Roman" w:cs="Times New Roman"/>
          <w:b/>
        </w:rPr>
      </w:pPr>
      <w:r w:rsidRPr="00751E5B">
        <w:rPr>
          <w:rFonts w:ascii="Times New Roman" w:hAnsi="Times New Roman" w:cs="Times New Roman"/>
          <w:b/>
        </w:rPr>
        <w:t>Kiến trúc của Appium</w:t>
      </w:r>
    </w:p>
    <w:p w:rsidR="00B63547" w:rsidRPr="00751E5B" w:rsidRDefault="00B63547" w:rsidP="00B63547">
      <w:pPr>
        <w:pStyle w:val="ListParagraph"/>
        <w:spacing w:line="360" w:lineRule="auto"/>
        <w:ind w:left="0"/>
        <w:rPr>
          <w:rFonts w:ascii="Times New Roman" w:hAnsi="Times New Roman" w:cs="Times New Roman"/>
        </w:rPr>
      </w:pPr>
      <w:r w:rsidRPr="00751E5B">
        <w:rPr>
          <w:rFonts w:ascii="Times New Roman" w:hAnsi="Times New Roman" w:cs="Times New Roman"/>
        </w:rPr>
        <w:t xml:space="preserve">Appium như một máy chủ HTTP được viết trên Node.js nó tạo và xử lý nhiều phiên WebDriver để tương tác với các nền tằng khác nhau như iOS, </w:t>
      </w:r>
      <w:proofErr w:type="gramStart"/>
      <w:r w:rsidRPr="00751E5B">
        <w:rPr>
          <w:rFonts w:ascii="Times New Roman" w:hAnsi="Times New Roman" w:cs="Times New Roman"/>
        </w:rPr>
        <w:t>Android</w:t>
      </w:r>
      <w:proofErr w:type="gramEnd"/>
      <w:r w:rsidRPr="00751E5B">
        <w:rPr>
          <w:rFonts w:ascii="Times New Roman" w:hAnsi="Times New Roman" w:cs="Times New Roman"/>
        </w:rPr>
        <w:t>, web cũng như hybrid app.</w:t>
      </w:r>
    </w:p>
    <w:p w:rsidR="00B63547" w:rsidRPr="00751E5B" w:rsidRDefault="00B63547" w:rsidP="00B63547">
      <w:pPr>
        <w:pStyle w:val="ListParagraph"/>
        <w:spacing w:line="360" w:lineRule="auto"/>
        <w:ind w:left="180"/>
        <w:jc w:val="center"/>
        <w:rPr>
          <w:rFonts w:ascii="Times New Roman" w:hAnsi="Times New Roman" w:cs="Times New Roman"/>
          <w:b/>
        </w:rPr>
      </w:pPr>
      <w:r w:rsidRPr="00751E5B">
        <w:rPr>
          <w:rFonts w:ascii="Times New Roman" w:hAnsi="Times New Roman" w:cs="Times New Roman"/>
          <w:noProof/>
          <w:lang w:eastAsia="ja-JP"/>
        </w:rPr>
        <w:drawing>
          <wp:inline distT="0" distB="0" distL="0" distR="0" wp14:anchorId="533DEC3E" wp14:editId="099CEC48">
            <wp:extent cx="5469147" cy="150051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61221" cy="1498335"/>
                    </a:xfrm>
                    <a:prstGeom prst="rect">
                      <a:avLst/>
                    </a:prstGeom>
                  </pic:spPr>
                </pic:pic>
              </a:graphicData>
            </a:graphic>
          </wp:inline>
        </w:drawing>
      </w:r>
    </w:p>
    <w:p w:rsidR="00B63547" w:rsidRPr="00751E5B" w:rsidRDefault="00B63547" w:rsidP="00B63547">
      <w:pPr>
        <w:shd w:val="clear" w:color="auto" w:fill="FFFFFF"/>
        <w:spacing w:line="360" w:lineRule="auto"/>
        <w:jc w:val="center"/>
        <w:rPr>
          <w:rFonts w:ascii="Times New Roman" w:hAnsi="Times New Roman" w:cs="Times New Roman"/>
          <w:i/>
          <w:lang w:val="vi-VN"/>
        </w:rPr>
      </w:pPr>
      <w:r w:rsidRPr="00751E5B">
        <w:rPr>
          <w:rFonts w:ascii="Times New Roman" w:hAnsi="Times New Roman" w:cs="Times New Roman"/>
          <w:i/>
          <w:lang w:val="vi-VN"/>
        </w:rPr>
        <w:t>Kiến trúc tổng thể Appium</w:t>
      </w:r>
    </w:p>
    <w:p w:rsidR="00B63547" w:rsidRPr="00751E5B" w:rsidRDefault="00B63547" w:rsidP="00B63547">
      <w:pPr>
        <w:shd w:val="clear" w:color="auto" w:fill="FFFFFF"/>
        <w:spacing w:line="360" w:lineRule="auto"/>
        <w:rPr>
          <w:rFonts w:ascii="Times New Roman" w:hAnsi="Times New Roman" w:cs="Times New Roman"/>
          <w:lang w:val="vi-VN"/>
        </w:rPr>
      </w:pPr>
      <w:r w:rsidRPr="00751E5B">
        <w:rPr>
          <w:rFonts w:ascii="Times New Roman" w:hAnsi="Times New Roman" w:cs="Times New Roman"/>
          <w:lang w:val="vi-VN"/>
        </w:rPr>
        <w:t>Máy chủ Appium hoạt động tương tự như Selenium WebDriver nhận được yêu cầu HTTP của Client thông qua các JSON, xử lý những yêu cầu theo những cách khác nhau tuỳ thuộc vào nền tảng client đang chạy.</w:t>
      </w:r>
    </w:p>
    <w:p w:rsidR="00B63547" w:rsidRPr="00B63547" w:rsidRDefault="00B63547" w:rsidP="00B63547">
      <w:pPr>
        <w:spacing w:line="360" w:lineRule="auto"/>
        <w:rPr>
          <w:rFonts w:ascii="Times New Roman" w:hAnsi="Times New Roman" w:cs="Times New Roman"/>
          <w:b/>
          <w:color w:val="E36C0A" w:themeColor="accent6" w:themeShade="BF"/>
          <w:lang w:val="vi-VN"/>
        </w:rPr>
      </w:pPr>
      <w:r w:rsidRPr="00B63547">
        <w:rPr>
          <w:rFonts w:ascii="Times New Roman" w:hAnsi="Times New Roman" w:cs="Times New Roman"/>
          <w:b/>
          <w:color w:val="E36C0A" w:themeColor="accent6" w:themeShade="BF"/>
          <w:lang w:val="vi-VN"/>
        </w:rPr>
        <w:lastRenderedPageBreak/>
        <w:t>Inspector</w:t>
      </w:r>
    </w:p>
    <w:p w:rsidR="00B63547" w:rsidRPr="00751E5B" w:rsidRDefault="00B63547" w:rsidP="00B63547">
      <w:pPr>
        <w:shd w:val="clear" w:color="auto" w:fill="FFFFFF"/>
        <w:spacing w:line="360" w:lineRule="auto"/>
        <w:rPr>
          <w:rFonts w:ascii="Times New Roman" w:hAnsi="Times New Roman" w:cs="Times New Roman"/>
          <w:lang w:val="vi-VN"/>
        </w:rPr>
      </w:pPr>
      <w:r w:rsidRPr="00751E5B">
        <w:rPr>
          <w:rFonts w:ascii="Times New Roman" w:hAnsi="Times New Roman" w:cs="Times New Roman"/>
          <w:lang w:val="vi-VN"/>
        </w:rPr>
        <w:t>Appium cung cấp công cụ Inspector hỗ trợ lấy, kiểm tra và tương tác các element trên màn hình giao diện. Inspector giúp người sử dụng lấy chính xác xpath của element trên màn hình simulator hoặc thiết bị thật. Inspector hỗ trợ record  kịch bản tự động một số function tương tác với UI element như: Tap, Presise Tap, Swipe, Scroll,</w:t>
      </w:r>
    </w:p>
    <w:p w:rsidR="00B63547" w:rsidRPr="00751E5B" w:rsidRDefault="00B63547" w:rsidP="00B63547">
      <w:pPr>
        <w:shd w:val="clear" w:color="auto" w:fill="FFFFFF"/>
        <w:spacing w:line="360" w:lineRule="auto"/>
        <w:jc w:val="center"/>
        <w:rPr>
          <w:rFonts w:ascii="Times New Roman" w:hAnsi="Times New Roman" w:cs="Times New Roman"/>
          <w:lang w:val="vi-VN"/>
        </w:rPr>
      </w:pPr>
      <w:r w:rsidRPr="00751E5B">
        <w:rPr>
          <w:rFonts w:ascii="Times New Roman" w:eastAsia="Times New Roman" w:hAnsi="Times New Roman" w:cs="Times New Roman"/>
          <w:noProof/>
          <w:lang w:eastAsia="ja-JP"/>
        </w:rPr>
        <w:drawing>
          <wp:inline distT="0" distB="0" distL="0" distR="0" wp14:anchorId="30A4D9E3" wp14:editId="3F47AECF">
            <wp:extent cx="4445000" cy="2669491"/>
            <wp:effectExtent l="0" t="0" r="0" b="0"/>
            <wp:docPr id="8" name="Picture 1" descr="ppium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ium inspecto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9552" cy="2678231"/>
                    </a:xfrm>
                    <a:prstGeom prst="rect">
                      <a:avLst/>
                    </a:prstGeom>
                    <a:noFill/>
                    <a:ln>
                      <a:noFill/>
                    </a:ln>
                  </pic:spPr>
                </pic:pic>
              </a:graphicData>
            </a:graphic>
          </wp:inline>
        </w:drawing>
      </w:r>
    </w:p>
    <w:p w:rsidR="00B63547" w:rsidRPr="00B63547" w:rsidRDefault="00B63547" w:rsidP="00B63547">
      <w:pPr>
        <w:spacing w:line="360" w:lineRule="auto"/>
        <w:rPr>
          <w:rFonts w:ascii="Times New Roman" w:hAnsi="Times New Roman" w:cs="Times New Roman"/>
          <w:b/>
          <w:color w:val="E36C0A" w:themeColor="accent6" w:themeShade="BF"/>
          <w:lang w:val="vi-VN"/>
        </w:rPr>
      </w:pPr>
      <w:r w:rsidRPr="00B63547">
        <w:rPr>
          <w:rFonts w:ascii="Times New Roman" w:hAnsi="Times New Roman" w:cs="Times New Roman"/>
          <w:b/>
          <w:color w:val="E36C0A" w:themeColor="accent6" w:themeShade="BF"/>
          <w:lang w:val="vi-VN"/>
        </w:rPr>
        <w:t>Doctor</w:t>
      </w:r>
    </w:p>
    <w:p w:rsidR="00B63547" w:rsidRPr="00B63547" w:rsidRDefault="00B63547" w:rsidP="00B63547">
      <w:pPr>
        <w:pStyle w:val="ListParagraph"/>
        <w:shd w:val="clear" w:color="auto" w:fill="FFFFFF"/>
        <w:spacing w:line="360" w:lineRule="auto"/>
        <w:ind w:left="0"/>
        <w:rPr>
          <w:rFonts w:ascii="Times New Roman" w:hAnsi="Times New Roman" w:cs="Times New Roman"/>
          <w:lang w:val="vi-VN"/>
        </w:rPr>
      </w:pPr>
      <w:r w:rsidRPr="00B63547">
        <w:rPr>
          <w:rFonts w:ascii="Times New Roman" w:hAnsi="Times New Roman" w:cs="Times New Roman"/>
          <w:lang w:val="vi-VN"/>
        </w:rPr>
        <w:t>Appium cung cấp công cụ Doctor rất đơn giản hỗ trợ ghi log quá trình tương tác giữa client và server. Khi có lỗi xảy ra ở đây sẽ ghi ra nguyên nhân script không chạy được. Những yêu cầu được đáp ứng sẽ được đánh dấu màu xanh phía trước.</w:t>
      </w:r>
    </w:p>
    <w:p w:rsidR="00B63547" w:rsidRPr="00751E5B" w:rsidRDefault="00B63547" w:rsidP="00B63547">
      <w:pPr>
        <w:pStyle w:val="ListParagraph"/>
        <w:shd w:val="clear" w:color="auto" w:fill="FFFFFF"/>
        <w:spacing w:line="360" w:lineRule="auto"/>
        <w:ind w:left="180"/>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760F993C" wp14:editId="4F768DD4">
            <wp:extent cx="4445000" cy="91186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8-04 at 3.37.15 PM.png"/>
                    <pic:cNvPicPr/>
                  </pic:nvPicPr>
                  <pic:blipFill>
                    <a:blip r:embed="rId22">
                      <a:extLst>
                        <a:ext uri="{28A0092B-C50C-407E-A947-70E740481C1C}">
                          <a14:useLocalDpi xmlns:a14="http://schemas.microsoft.com/office/drawing/2010/main" val="0"/>
                        </a:ext>
                      </a:extLst>
                    </a:blip>
                    <a:stretch>
                      <a:fillRect/>
                    </a:stretch>
                  </pic:blipFill>
                  <pic:spPr>
                    <a:xfrm>
                      <a:off x="0" y="0"/>
                      <a:ext cx="4446814" cy="912238"/>
                    </a:xfrm>
                    <a:prstGeom prst="rect">
                      <a:avLst/>
                    </a:prstGeom>
                  </pic:spPr>
                </pic:pic>
              </a:graphicData>
            </a:graphic>
          </wp:inline>
        </w:drawing>
      </w:r>
    </w:p>
    <w:p w:rsidR="00B63547" w:rsidRPr="00751E5B" w:rsidRDefault="00B63547" w:rsidP="00B63547">
      <w:pPr>
        <w:pStyle w:val="ListParagraph"/>
        <w:shd w:val="clear" w:color="auto" w:fill="FFFFFF"/>
        <w:spacing w:line="360" w:lineRule="auto"/>
        <w:rPr>
          <w:rFonts w:ascii="Times New Roman" w:hAnsi="Times New Roman" w:cs="Times New Roman"/>
          <w:b/>
        </w:rPr>
      </w:pPr>
    </w:p>
    <w:p w:rsidR="00B63547" w:rsidRPr="00751E5B" w:rsidRDefault="00B63547" w:rsidP="00B63547">
      <w:pPr>
        <w:spacing w:line="360" w:lineRule="auto"/>
        <w:rPr>
          <w:rFonts w:ascii="Times New Roman" w:hAnsi="Times New Roman" w:cs="Times New Roman"/>
          <w:b/>
        </w:rPr>
      </w:pPr>
      <w:r w:rsidRPr="00751E5B">
        <w:rPr>
          <w:rFonts w:ascii="Times New Roman" w:hAnsi="Times New Roman" w:cs="Times New Roman"/>
          <w:b/>
        </w:rPr>
        <w:t>Hoạt động của Appium</w:t>
      </w:r>
    </w:p>
    <w:p w:rsidR="00B63547" w:rsidRPr="00751E5B" w:rsidRDefault="00B63547" w:rsidP="00B63547">
      <w:pPr>
        <w:spacing w:line="360" w:lineRule="auto"/>
        <w:rPr>
          <w:rFonts w:ascii="Times New Roman" w:hAnsi="Times New Roman" w:cs="Times New Roman"/>
          <w:b/>
          <w:color w:val="E36C0A" w:themeColor="accent6" w:themeShade="BF"/>
        </w:rPr>
      </w:pPr>
      <w:r w:rsidRPr="00751E5B">
        <w:rPr>
          <w:rFonts w:ascii="Times New Roman" w:hAnsi="Times New Roman" w:cs="Times New Roman"/>
          <w:b/>
          <w:color w:val="E36C0A" w:themeColor="accent6" w:themeShade="BF"/>
        </w:rPr>
        <w:t>Appium trên iOS</w:t>
      </w:r>
    </w:p>
    <w:p w:rsidR="00B63547" w:rsidRPr="00751E5B" w:rsidRDefault="00B63547" w:rsidP="00B63547">
      <w:pPr>
        <w:pStyle w:val="ListParagraph"/>
        <w:shd w:val="clear" w:color="auto" w:fill="FFFFFF"/>
        <w:spacing w:line="360" w:lineRule="auto"/>
        <w:ind w:left="0"/>
        <w:rPr>
          <w:rFonts w:ascii="Times New Roman" w:hAnsi="Times New Roman" w:cs="Times New Roman"/>
        </w:rPr>
      </w:pPr>
      <w:proofErr w:type="gramStart"/>
      <w:r w:rsidRPr="00751E5B">
        <w:rPr>
          <w:rFonts w:ascii="Times New Roman" w:hAnsi="Times New Roman" w:cs="Times New Roman"/>
        </w:rPr>
        <w:t>Trên thiết bị iOS, Appium sử dụng Apple's UIAutomation API để tương tác với các yếu tố giao diện người dùng.</w:t>
      </w:r>
      <w:proofErr w:type="gramEnd"/>
      <w:r w:rsidRPr="00751E5B">
        <w:rPr>
          <w:rFonts w:ascii="Times New Roman" w:hAnsi="Times New Roman" w:cs="Times New Roman"/>
        </w:rPr>
        <w:t xml:space="preserve"> UIAutomation là một </w:t>
      </w:r>
      <w:proofErr w:type="gramStart"/>
      <w:r w:rsidRPr="00751E5B">
        <w:rPr>
          <w:rFonts w:ascii="Times New Roman" w:hAnsi="Times New Roman" w:cs="Times New Roman"/>
        </w:rPr>
        <w:t>thư</w:t>
      </w:r>
      <w:proofErr w:type="gramEnd"/>
      <w:r w:rsidRPr="00751E5B">
        <w:rPr>
          <w:rFonts w:ascii="Times New Roman" w:hAnsi="Times New Roman" w:cs="Times New Roman"/>
        </w:rPr>
        <w:t xml:space="preserve"> viện JavaScript được cung cấp bởi Apple để viết kịch bản kiểm thử, Appium cũng sử dụng các thư viện này để kiểm thử tự động các ứng dụng iOS.</w:t>
      </w:r>
    </w:p>
    <w:p w:rsidR="00B63547" w:rsidRPr="00751E5B" w:rsidRDefault="00B63547" w:rsidP="00B63547">
      <w:pPr>
        <w:pStyle w:val="ListParagraph"/>
        <w:shd w:val="clear" w:color="auto" w:fill="FFFFFF"/>
        <w:spacing w:line="360" w:lineRule="auto"/>
        <w:ind w:left="0"/>
        <w:jc w:val="center"/>
        <w:rPr>
          <w:rFonts w:ascii="Times New Roman" w:hAnsi="Times New Roman" w:cs="Times New Roman"/>
          <w:b/>
        </w:rPr>
      </w:pPr>
      <w:r w:rsidRPr="00751E5B">
        <w:rPr>
          <w:rFonts w:ascii="Times New Roman" w:hAnsi="Times New Roman" w:cs="Times New Roman"/>
          <w:noProof/>
          <w:lang w:eastAsia="ja-JP"/>
        </w:rPr>
        <w:lastRenderedPageBreak/>
        <w:drawing>
          <wp:inline distT="0" distB="0" distL="0" distR="0" wp14:anchorId="090C1E68" wp14:editId="30F7212C">
            <wp:extent cx="4579175" cy="18747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84731" cy="1876997"/>
                    </a:xfrm>
                    <a:prstGeom prst="rect">
                      <a:avLst/>
                    </a:prstGeom>
                  </pic:spPr>
                </pic:pic>
              </a:graphicData>
            </a:graphic>
          </wp:inline>
        </w:drawing>
      </w:r>
    </w:p>
    <w:p w:rsidR="00B63547" w:rsidRPr="00751E5B" w:rsidRDefault="00B63547" w:rsidP="00B63547">
      <w:pPr>
        <w:pStyle w:val="ListParagraph"/>
        <w:numPr>
          <w:ilvl w:val="1"/>
          <w:numId w:val="10"/>
        </w:numPr>
        <w:spacing w:after="160" w:line="360" w:lineRule="auto"/>
        <w:jc w:val="left"/>
        <w:rPr>
          <w:rFonts w:ascii="Times New Roman" w:hAnsi="Times New Roman" w:cs="Times New Roman"/>
        </w:rPr>
      </w:pPr>
      <w:r w:rsidRPr="00751E5B">
        <w:rPr>
          <w:rFonts w:ascii="Times New Roman" w:hAnsi="Times New Roman" w:cs="Times New Roman"/>
        </w:rPr>
        <w:t>Client gởi JSON thông qua các request HTTP lên Appium server.</w:t>
      </w:r>
    </w:p>
    <w:p w:rsidR="00B63547" w:rsidRPr="00751E5B" w:rsidRDefault="00B63547" w:rsidP="00B63547">
      <w:pPr>
        <w:pStyle w:val="ListParagraph"/>
        <w:numPr>
          <w:ilvl w:val="1"/>
          <w:numId w:val="10"/>
        </w:numPr>
        <w:spacing w:after="160" w:line="360" w:lineRule="auto"/>
        <w:jc w:val="left"/>
        <w:rPr>
          <w:rFonts w:ascii="Times New Roman" w:hAnsi="Times New Roman" w:cs="Times New Roman"/>
        </w:rPr>
      </w:pPr>
      <w:r w:rsidRPr="00751E5B">
        <w:rPr>
          <w:rFonts w:ascii="Times New Roman" w:hAnsi="Times New Roman" w:cs="Times New Roman"/>
        </w:rPr>
        <w:t xml:space="preserve">Appium server gởi lệnh điều khiển đến Instrument lúc này thực hiện tìm kiếm file bootrap.js sau đó đẩy đến thiết bị. </w:t>
      </w:r>
    </w:p>
    <w:p w:rsidR="00B63547" w:rsidRPr="00751E5B" w:rsidRDefault="00B63547" w:rsidP="00B63547">
      <w:pPr>
        <w:pStyle w:val="ListParagraph"/>
        <w:numPr>
          <w:ilvl w:val="1"/>
          <w:numId w:val="10"/>
        </w:numPr>
        <w:spacing w:after="160" w:line="360" w:lineRule="auto"/>
        <w:jc w:val="left"/>
        <w:rPr>
          <w:rFonts w:ascii="Times New Roman" w:hAnsi="Times New Roman" w:cs="Times New Roman"/>
        </w:rPr>
      </w:pPr>
      <w:r w:rsidRPr="00751E5B">
        <w:rPr>
          <w:rFonts w:ascii="Times New Roman" w:hAnsi="Times New Roman" w:cs="Times New Roman"/>
        </w:rPr>
        <w:t>Tại đây thực thi các lệnh trong bootrap.js trên môi trường thiết bị, client gởi thông báo log trong khi thực thi lệnh trên thiết bị.</w:t>
      </w:r>
    </w:p>
    <w:p w:rsidR="00B63547" w:rsidRPr="00751E5B" w:rsidRDefault="00B63547" w:rsidP="00B63547">
      <w:pPr>
        <w:spacing w:line="360" w:lineRule="auto"/>
        <w:rPr>
          <w:rFonts w:ascii="Times New Roman" w:hAnsi="Times New Roman" w:cs="Times New Roman"/>
          <w:b/>
          <w:color w:val="E36C0A" w:themeColor="accent6" w:themeShade="BF"/>
        </w:rPr>
      </w:pPr>
      <w:r w:rsidRPr="00751E5B">
        <w:rPr>
          <w:rFonts w:ascii="Times New Roman" w:hAnsi="Times New Roman" w:cs="Times New Roman"/>
          <w:b/>
          <w:color w:val="E36C0A" w:themeColor="accent6" w:themeShade="BF"/>
        </w:rPr>
        <w:t>Hoạt động của Appium trên Android</w:t>
      </w:r>
    </w:p>
    <w:p w:rsidR="00B63547" w:rsidRPr="00751E5B" w:rsidRDefault="00B63547" w:rsidP="00B63547">
      <w:pPr>
        <w:pStyle w:val="ListParagraph"/>
        <w:spacing w:line="360" w:lineRule="auto"/>
        <w:ind w:left="0"/>
        <w:rPr>
          <w:rFonts w:ascii="Times New Roman" w:hAnsi="Times New Roman" w:cs="Times New Roman"/>
        </w:rPr>
      </w:pPr>
      <w:proofErr w:type="gramStart"/>
      <w:r w:rsidRPr="00751E5B">
        <w:rPr>
          <w:rFonts w:ascii="Times New Roman" w:hAnsi="Times New Roman" w:cs="Times New Roman"/>
        </w:rPr>
        <w:t>Trên thiết bị Android, Appium sử dụng UIAutomator framework để kiểm thử tự động ứng dụng.</w:t>
      </w:r>
      <w:proofErr w:type="gramEnd"/>
      <w:r w:rsidRPr="00751E5B">
        <w:rPr>
          <w:rFonts w:ascii="Times New Roman" w:hAnsi="Times New Roman" w:cs="Times New Roman"/>
        </w:rPr>
        <w:t xml:space="preserve"> </w:t>
      </w:r>
      <w:proofErr w:type="gramStart"/>
      <w:r w:rsidRPr="00751E5B">
        <w:rPr>
          <w:rFonts w:ascii="Times New Roman" w:hAnsi="Times New Roman" w:cs="Times New Roman"/>
        </w:rPr>
        <w:t xml:space="preserve">UIAutomator framework được phát triển bởi các nhà phát </w:t>
      </w:r>
      <w:r w:rsidR="00316151">
        <w:rPr>
          <w:rFonts w:ascii="Times New Roman" w:hAnsi="Times New Roman" w:cs="Times New Roman"/>
        </w:rPr>
        <w:t>triển</w:t>
      </w:r>
      <w:r w:rsidRPr="00751E5B">
        <w:rPr>
          <w:rFonts w:ascii="Times New Roman" w:hAnsi="Times New Roman" w:cs="Times New Roman"/>
        </w:rPr>
        <w:t xml:space="preserve"> Android dùng để kiểm thử giao diện người sử dụng.</w:t>
      </w:r>
      <w:proofErr w:type="gramEnd"/>
    </w:p>
    <w:p w:rsidR="00B63547" w:rsidRPr="00751E5B" w:rsidRDefault="00B63547" w:rsidP="00B63547">
      <w:pPr>
        <w:pStyle w:val="ListParagraph"/>
        <w:spacing w:line="360" w:lineRule="auto"/>
        <w:ind w:left="0"/>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39496E5A" wp14:editId="511B4ACF">
            <wp:extent cx="3642991" cy="1623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70715" cy="1635877"/>
                    </a:xfrm>
                    <a:prstGeom prst="rect">
                      <a:avLst/>
                    </a:prstGeom>
                  </pic:spPr>
                </pic:pic>
              </a:graphicData>
            </a:graphic>
          </wp:inline>
        </w:drawing>
      </w:r>
    </w:p>
    <w:p w:rsidR="00B63547" w:rsidRPr="00751E5B" w:rsidRDefault="00B63547" w:rsidP="005B431A">
      <w:pPr>
        <w:shd w:val="clear" w:color="auto" w:fill="FFFFFF"/>
        <w:spacing w:line="360" w:lineRule="auto"/>
        <w:rPr>
          <w:rFonts w:ascii="Times New Roman" w:hAnsi="Times New Roman" w:cs="Times New Roman"/>
          <w:lang w:val="vi-VN"/>
        </w:rPr>
      </w:pPr>
      <w:r w:rsidRPr="00751E5B">
        <w:rPr>
          <w:rFonts w:ascii="Times New Roman" w:hAnsi="Times New Roman" w:cs="Times New Roman"/>
          <w:lang w:val="vi-VN"/>
        </w:rPr>
        <w:t>Appium hỗ trợ các phiên bản Android lớn hơn hoặc bằng 17, các phiên bản trước đó nó sử dụng Selendroid framework. Khi thực thi kịch bản kiểm thử, Appium gửi các lệnh để UIAutomator hoặc Selendroid tuỳ theo phiên bản Android. Ở đây, bootstrap.jar đóng vai trò của một máy chủ TCP, mà chúng ta có thể sử dụng UIAutomator / Selendroid để gửi các điều khiển thực hiện hành động trên các thiết bị Android.</w:t>
      </w:r>
    </w:p>
    <w:p w:rsidR="00B63547" w:rsidRPr="00751E5B" w:rsidRDefault="00B63547" w:rsidP="00B63547">
      <w:pPr>
        <w:spacing w:line="360" w:lineRule="auto"/>
        <w:rPr>
          <w:rFonts w:ascii="Times New Roman" w:hAnsi="Times New Roman" w:cs="Times New Roman"/>
          <w:b/>
          <w:lang w:val="vi-VN"/>
        </w:rPr>
      </w:pPr>
      <w:r w:rsidRPr="00751E5B">
        <w:rPr>
          <w:rFonts w:ascii="Times New Roman" w:hAnsi="Times New Roman" w:cs="Times New Roman"/>
          <w:b/>
          <w:lang w:val="vi-VN"/>
        </w:rPr>
        <w:t>Các sử dụng Appium</w:t>
      </w:r>
    </w:p>
    <w:p w:rsidR="00B14C16" w:rsidRPr="00AF6033" w:rsidRDefault="00B63547" w:rsidP="00B63547">
      <w:pPr>
        <w:spacing w:line="360" w:lineRule="auto"/>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Cài đặt môi trường</w:t>
      </w:r>
    </w:p>
    <w:p w:rsidR="00B63547" w:rsidRPr="00751E5B" w:rsidRDefault="00B63547" w:rsidP="00B63547">
      <w:pPr>
        <w:spacing w:line="360" w:lineRule="auto"/>
        <w:rPr>
          <w:rFonts w:ascii="Times New Roman" w:hAnsi="Times New Roman" w:cs="Times New Roman"/>
          <w:lang w:val="vi-VN"/>
        </w:rPr>
      </w:pPr>
      <w:r w:rsidRPr="00751E5B">
        <w:rPr>
          <w:rFonts w:ascii="Times New Roman" w:hAnsi="Times New Roman" w:cs="Times New Roman"/>
          <w:lang w:val="vi-VN"/>
        </w:rPr>
        <w:t xml:space="preserve">Khởi động Appium, setting các thông số cấu hình địa chỉ IP Server: </w:t>
      </w:r>
      <w:r w:rsidRPr="00751E5B">
        <w:rPr>
          <w:rFonts w:ascii="Times New Roman" w:hAnsi="Times New Roman" w:cs="Times New Roman"/>
          <w:b/>
          <w:lang w:val="vi-VN"/>
        </w:rPr>
        <w:t>127.0.0.1</w:t>
      </w:r>
      <w:r w:rsidRPr="00751E5B">
        <w:rPr>
          <w:rFonts w:ascii="Times New Roman" w:hAnsi="Times New Roman" w:cs="Times New Roman"/>
          <w:lang w:val="vi-VN"/>
        </w:rPr>
        <w:t xml:space="preserve"> Port:  </w:t>
      </w:r>
      <w:r w:rsidRPr="00751E5B">
        <w:rPr>
          <w:rFonts w:ascii="Times New Roman" w:hAnsi="Times New Roman" w:cs="Times New Roman"/>
          <w:b/>
          <w:lang w:val="vi-VN"/>
        </w:rPr>
        <w:t>4723</w:t>
      </w:r>
      <w:r w:rsidRPr="00751E5B">
        <w:rPr>
          <w:rFonts w:ascii="Times New Roman" w:hAnsi="Times New Roman" w:cs="Times New Roman"/>
          <w:lang w:val="vi-VN"/>
        </w:rPr>
        <w:t xml:space="preserve"> đối với ứng dụng Android và </w:t>
      </w:r>
      <w:r w:rsidRPr="00751E5B">
        <w:rPr>
          <w:rFonts w:ascii="Times New Roman" w:hAnsi="Times New Roman" w:cs="Times New Roman"/>
          <w:b/>
          <w:lang w:val="vi-VN"/>
        </w:rPr>
        <w:t>4725</w:t>
      </w:r>
      <w:r w:rsidRPr="00751E5B">
        <w:rPr>
          <w:rFonts w:ascii="Times New Roman" w:hAnsi="Times New Roman" w:cs="Times New Roman"/>
          <w:lang w:val="vi-VN"/>
        </w:rPr>
        <w:t xml:space="preserve"> đối với ứng dụng iOS.</w:t>
      </w:r>
    </w:p>
    <w:p w:rsidR="00B63547" w:rsidRPr="00751E5B" w:rsidRDefault="00B63547" w:rsidP="00B63547">
      <w:pPr>
        <w:shd w:val="clear" w:color="auto" w:fill="FFFFFF"/>
        <w:spacing w:line="300" w:lineRule="atLeast"/>
        <w:jc w:val="center"/>
        <w:rPr>
          <w:rFonts w:ascii="Times New Roman" w:hAnsi="Times New Roman" w:cs="Times New Roman"/>
        </w:rPr>
      </w:pPr>
      <w:r w:rsidRPr="00751E5B">
        <w:rPr>
          <w:rFonts w:ascii="Times New Roman" w:hAnsi="Times New Roman" w:cs="Times New Roman"/>
          <w:noProof/>
          <w:lang w:eastAsia="ja-JP"/>
        </w:rPr>
        <w:lastRenderedPageBreak/>
        <w:drawing>
          <wp:inline distT="0" distB="0" distL="0" distR="0" wp14:anchorId="4CC468FD" wp14:editId="25FC8E13">
            <wp:extent cx="3372137" cy="193798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70552" cy="1937071"/>
                    </a:xfrm>
                    <a:prstGeom prst="rect">
                      <a:avLst/>
                    </a:prstGeom>
                  </pic:spPr>
                </pic:pic>
              </a:graphicData>
            </a:graphic>
          </wp:inline>
        </w:drawing>
      </w:r>
    </w:p>
    <w:p w:rsidR="00B63547" w:rsidRPr="00751E5B" w:rsidRDefault="00B63547" w:rsidP="00B63547">
      <w:pPr>
        <w:shd w:val="clear" w:color="auto" w:fill="FFFFFF"/>
        <w:spacing w:line="300" w:lineRule="atLeast"/>
        <w:rPr>
          <w:rFonts w:ascii="Times New Roman" w:hAnsi="Times New Roman" w:cs="Times New Roman"/>
        </w:rPr>
      </w:pPr>
      <w:r w:rsidRPr="00751E5B">
        <w:rPr>
          <w:rFonts w:ascii="Times New Roman" w:hAnsi="Times New Roman" w:cs="Times New Roman"/>
        </w:rPr>
        <w:t xml:space="preserve">Enable checkbox Application </w:t>
      </w:r>
      <w:proofErr w:type="gramStart"/>
      <w:r w:rsidRPr="00751E5B">
        <w:rPr>
          <w:rFonts w:ascii="Times New Roman" w:hAnsi="Times New Roman" w:cs="Times New Roman"/>
        </w:rPr>
        <w:t>Path ,</w:t>
      </w:r>
      <w:proofErr w:type="gramEnd"/>
      <w:r w:rsidRPr="00751E5B">
        <w:rPr>
          <w:rFonts w:ascii="Times New Roman" w:hAnsi="Times New Roman" w:cs="Times New Roman"/>
        </w:rPr>
        <w:t xml:space="preserve"> trỏ đến thư mục chưa file ứng dụng, sau đó click vào button Lauch.</w:t>
      </w:r>
    </w:p>
    <w:p w:rsidR="00B63547" w:rsidRPr="00751E5B" w:rsidRDefault="00B63547" w:rsidP="00B63547">
      <w:pPr>
        <w:shd w:val="clear" w:color="auto" w:fill="FFFFFF"/>
        <w:spacing w:line="300" w:lineRule="atLeast"/>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76C7ACA2" wp14:editId="6536BAF6">
            <wp:extent cx="3869741" cy="178314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868936" cy="1782769"/>
                    </a:xfrm>
                    <a:prstGeom prst="rect">
                      <a:avLst/>
                    </a:prstGeom>
                  </pic:spPr>
                </pic:pic>
              </a:graphicData>
            </a:graphic>
          </wp:inline>
        </w:drawing>
      </w:r>
    </w:p>
    <w:p w:rsidR="00B63547" w:rsidRPr="00751E5B" w:rsidRDefault="00B63547" w:rsidP="00B63547">
      <w:pPr>
        <w:shd w:val="clear" w:color="auto" w:fill="FFFFFF"/>
        <w:spacing w:line="300" w:lineRule="atLeast"/>
        <w:rPr>
          <w:rFonts w:ascii="Times New Roman" w:hAnsi="Times New Roman" w:cs="Times New Roman"/>
          <w:lang w:val="vi-VN"/>
        </w:rPr>
      </w:pPr>
      <w:r w:rsidRPr="00751E5B">
        <w:rPr>
          <w:rFonts w:ascii="Times New Roman" w:hAnsi="Times New Roman" w:cs="Times New Roman"/>
        </w:rPr>
        <w:t>Click vào button Inspector =&gt; click vào Record lúc này mọi thao tác trên ứng dụng sẽ được generating thành script. Bên phải là màn hình ứng dụng focus và element để lấy được Xpath.</w:t>
      </w:r>
    </w:p>
    <w:p w:rsidR="00B63547" w:rsidRPr="00751E5B" w:rsidRDefault="00B63547" w:rsidP="00B63547">
      <w:pPr>
        <w:shd w:val="clear" w:color="auto" w:fill="FFFFFF"/>
        <w:spacing w:line="300" w:lineRule="atLeast"/>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0F408F05" wp14:editId="3ABB6339">
            <wp:extent cx="4465265" cy="3781958"/>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471522" cy="3787257"/>
                    </a:xfrm>
                    <a:prstGeom prst="rect">
                      <a:avLst/>
                    </a:prstGeom>
                  </pic:spPr>
                </pic:pic>
              </a:graphicData>
            </a:graphic>
          </wp:inline>
        </w:drawing>
      </w:r>
    </w:p>
    <w:p w:rsidR="00B63547" w:rsidRPr="00751E5B" w:rsidRDefault="00B63547" w:rsidP="00B63547">
      <w:pPr>
        <w:shd w:val="clear" w:color="auto" w:fill="FFFFFF"/>
        <w:spacing w:line="300" w:lineRule="atLeast"/>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Run script trên Eclipse IDE</w:t>
      </w:r>
    </w:p>
    <w:p w:rsidR="00917774" w:rsidRDefault="00B63547" w:rsidP="00B63547">
      <w:pPr>
        <w:shd w:val="clear" w:color="auto" w:fill="FFFFFF"/>
        <w:spacing w:line="300" w:lineRule="atLeast"/>
        <w:rPr>
          <w:rFonts w:ascii="Times New Roman" w:hAnsi="Times New Roman" w:cs="Times New Roman"/>
        </w:rPr>
      </w:pPr>
      <w:r w:rsidRPr="00751E5B">
        <w:rPr>
          <w:rFonts w:ascii="Times New Roman" w:hAnsi="Times New Roman" w:cs="Times New Roman"/>
          <w:i/>
          <w:lang w:val="vi-VN"/>
        </w:rPr>
        <w:t>Ví dụ:</w:t>
      </w:r>
      <w:r w:rsidRPr="00751E5B">
        <w:rPr>
          <w:rFonts w:ascii="Times New Roman" w:hAnsi="Times New Roman" w:cs="Times New Roman"/>
          <w:lang w:val="vi-VN"/>
        </w:rPr>
        <w:t xml:space="preserve"> Thực hiện kiểm thử tự động chức năng Đănng nhập.</w:t>
      </w:r>
    </w:p>
    <w:p w:rsidR="00B63547" w:rsidRPr="00751E5B" w:rsidRDefault="00B63547" w:rsidP="00B63547">
      <w:pPr>
        <w:shd w:val="clear" w:color="auto" w:fill="FFFFFF"/>
        <w:spacing w:line="300" w:lineRule="atLeast"/>
        <w:rPr>
          <w:rFonts w:ascii="Times New Roman" w:hAnsi="Times New Roman" w:cs="Times New Roman"/>
        </w:rPr>
      </w:pPr>
      <w:r w:rsidRPr="00751E5B">
        <w:rPr>
          <w:rFonts w:ascii="Times New Roman" w:hAnsi="Times New Roman" w:cs="Times New Roman"/>
        </w:rPr>
        <w:t xml:space="preserve">Tạo class </w:t>
      </w:r>
      <w:r w:rsidRPr="00751E5B">
        <w:rPr>
          <w:rFonts w:ascii="Times New Roman" w:hAnsi="Times New Roman" w:cs="Times New Roman"/>
          <w:i/>
        </w:rPr>
        <w:t>PageFunction.java</w:t>
      </w:r>
      <w:r w:rsidRPr="00751E5B">
        <w:rPr>
          <w:rFonts w:ascii="Times New Roman" w:hAnsi="Times New Roman" w:cs="Times New Roman"/>
        </w:rPr>
        <w:t xml:space="preserve"> chức các hàm dùng chung ví dụ: </w:t>
      </w:r>
      <w:proofErr w:type="gramStart"/>
      <w:r w:rsidRPr="00751E5B">
        <w:rPr>
          <w:rFonts w:ascii="Times New Roman" w:hAnsi="Times New Roman" w:cs="Times New Roman"/>
        </w:rPr>
        <w:t>sendKey(</w:t>
      </w:r>
      <w:proofErr w:type="gramEnd"/>
      <w:r w:rsidRPr="00751E5B">
        <w:rPr>
          <w:rFonts w:ascii="Times New Roman" w:hAnsi="Times New Roman" w:cs="Times New Roman"/>
        </w:rPr>
        <w:t>), click(), clear(), hideKeyboard()</w:t>
      </w:r>
    </w:p>
    <w:p w:rsidR="00B63547" w:rsidRPr="00751E5B" w:rsidRDefault="00B63547" w:rsidP="00B63547">
      <w:pPr>
        <w:shd w:val="clear" w:color="auto" w:fill="FFFFFF"/>
        <w:spacing w:line="300" w:lineRule="atLeast"/>
        <w:jc w:val="center"/>
        <w:rPr>
          <w:rFonts w:ascii="Times New Roman" w:hAnsi="Times New Roman" w:cs="Times New Roman"/>
        </w:rPr>
      </w:pPr>
      <w:r w:rsidRPr="00751E5B">
        <w:rPr>
          <w:rFonts w:ascii="Times New Roman" w:hAnsi="Times New Roman" w:cs="Times New Roman"/>
          <w:noProof/>
          <w:lang w:eastAsia="ja-JP"/>
        </w:rPr>
        <w:lastRenderedPageBreak/>
        <w:drawing>
          <wp:inline distT="0" distB="0" distL="0" distR="0" wp14:anchorId="609880DF" wp14:editId="5594E525">
            <wp:extent cx="3531114" cy="3096285"/>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8-05 at 10.24.58 PM.png"/>
                    <pic:cNvPicPr/>
                  </pic:nvPicPr>
                  <pic:blipFill>
                    <a:blip r:embed="rId28">
                      <a:extLst>
                        <a:ext uri="{28A0092B-C50C-407E-A947-70E740481C1C}">
                          <a14:useLocalDpi xmlns:a14="http://schemas.microsoft.com/office/drawing/2010/main" val="0"/>
                        </a:ext>
                      </a:extLst>
                    </a:blip>
                    <a:stretch>
                      <a:fillRect/>
                    </a:stretch>
                  </pic:blipFill>
                  <pic:spPr>
                    <a:xfrm>
                      <a:off x="0" y="0"/>
                      <a:ext cx="3531001" cy="3096186"/>
                    </a:xfrm>
                    <a:prstGeom prst="rect">
                      <a:avLst/>
                    </a:prstGeom>
                  </pic:spPr>
                </pic:pic>
              </a:graphicData>
            </a:graphic>
          </wp:inline>
        </w:drawing>
      </w:r>
    </w:p>
    <w:p w:rsidR="00B63547" w:rsidRPr="00751E5B" w:rsidRDefault="00B63547" w:rsidP="00B63547">
      <w:pPr>
        <w:shd w:val="clear" w:color="auto" w:fill="FFFFFF"/>
        <w:spacing w:line="300" w:lineRule="atLeast"/>
        <w:rPr>
          <w:rFonts w:ascii="Times New Roman" w:hAnsi="Times New Roman" w:cs="Times New Roman"/>
        </w:rPr>
      </w:pPr>
      <w:r w:rsidRPr="00751E5B">
        <w:rPr>
          <w:rFonts w:ascii="Times New Roman" w:hAnsi="Times New Roman" w:cs="Times New Roman"/>
        </w:rPr>
        <w:t xml:space="preserve">Class </w:t>
      </w:r>
      <w:proofErr w:type="gramStart"/>
      <w:r w:rsidRPr="00751E5B">
        <w:rPr>
          <w:rFonts w:ascii="Times New Roman" w:hAnsi="Times New Roman" w:cs="Times New Roman"/>
          <w:i/>
        </w:rPr>
        <w:t>PageObjectLogin.java</w:t>
      </w:r>
      <w:r w:rsidRPr="00751E5B">
        <w:rPr>
          <w:rFonts w:ascii="Times New Roman" w:hAnsi="Times New Roman" w:cs="Times New Roman"/>
        </w:rPr>
        <w:t xml:space="preserve">  được</w:t>
      </w:r>
      <w:proofErr w:type="gramEnd"/>
      <w:r w:rsidRPr="00751E5B">
        <w:rPr>
          <w:rFonts w:ascii="Times New Roman" w:hAnsi="Times New Roman" w:cs="Times New Roman"/>
        </w:rPr>
        <w:t xml:space="preserve"> extends từ PageFunction định nghĩa element trên màn hình tối ưu việc lấy xpath nhiều lần. Ngoài các hàm được extends từ </w:t>
      </w:r>
      <w:r w:rsidRPr="00751E5B">
        <w:rPr>
          <w:rFonts w:ascii="Times New Roman" w:hAnsi="Times New Roman" w:cs="Times New Roman"/>
          <w:i/>
        </w:rPr>
        <w:t>PageFunction</w:t>
      </w:r>
      <w:r w:rsidRPr="00751E5B">
        <w:rPr>
          <w:rFonts w:ascii="Times New Roman" w:hAnsi="Times New Roman" w:cs="Times New Roman"/>
        </w:rPr>
        <w:t xml:space="preserve">, </w:t>
      </w:r>
      <w:r w:rsidRPr="00751E5B">
        <w:rPr>
          <w:rFonts w:ascii="Times New Roman" w:hAnsi="Times New Roman" w:cs="Times New Roman"/>
          <w:i/>
        </w:rPr>
        <w:t>PageObjectLogin</w:t>
      </w:r>
      <w:r w:rsidRPr="00751E5B">
        <w:rPr>
          <w:rFonts w:ascii="Times New Roman" w:hAnsi="Times New Roman" w:cs="Times New Roman"/>
        </w:rPr>
        <w:t xml:space="preserve"> có thể định nghĩa thêm nhiều hàm riêng dùng cho chức năng Login</w:t>
      </w:r>
    </w:p>
    <w:p w:rsidR="00B63547" w:rsidRPr="00751E5B" w:rsidRDefault="00B63547" w:rsidP="00B63547">
      <w:pPr>
        <w:shd w:val="clear" w:color="auto" w:fill="FFFFFF"/>
        <w:spacing w:line="300" w:lineRule="atLeast"/>
        <w:jc w:val="center"/>
        <w:rPr>
          <w:rFonts w:ascii="Times New Roman" w:hAnsi="Times New Roman" w:cs="Times New Roman"/>
        </w:rPr>
      </w:pPr>
      <w:r w:rsidRPr="00751E5B">
        <w:rPr>
          <w:rFonts w:ascii="Times New Roman" w:hAnsi="Times New Roman" w:cs="Times New Roman"/>
          <w:noProof/>
          <w:lang w:eastAsia="ja-JP"/>
        </w:rPr>
        <w:drawing>
          <wp:inline distT="0" distB="0" distL="0" distR="0" wp14:anchorId="41086B40" wp14:editId="7B0752B5">
            <wp:extent cx="5323438" cy="274275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8-05 at 10.30.11 PM.png"/>
                    <pic:cNvPicPr/>
                  </pic:nvPicPr>
                  <pic:blipFill>
                    <a:blip r:embed="rId29">
                      <a:extLst>
                        <a:ext uri="{28A0092B-C50C-407E-A947-70E740481C1C}">
                          <a14:useLocalDpi xmlns:a14="http://schemas.microsoft.com/office/drawing/2010/main" val="0"/>
                        </a:ext>
                      </a:extLst>
                    </a:blip>
                    <a:stretch>
                      <a:fillRect/>
                    </a:stretch>
                  </pic:blipFill>
                  <pic:spPr>
                    <a:xfrm>
                      <a:off x="0" y="0"/>
                      <a:ext cx="5326695" cy="2744432"/>
                    </a:xfrm>
                    <a:prstGeom prst="rect">
                      <a:avLst/>
                    </a:prstGeom>
                  </pic:spPr>
                </pic:pic>
              </a:graphicData>
            </a:graphic>
          </wp:inline>
        </w:drawing>
      </w:r>
    </w:p>
    <w:p w:rsidR="00B63547" w:rsidRPr="00751E5B" w:rsidRDefault="00B63547" w:rsidP="00B63547">
      <w:pPr>
        <w:rPr>
          <w:rFonts w:ascii="Times New Roman" w:hAnsi="Times New Roman" w:cs="Times New Roman"/>
        </w:rPr>
      </w:pPr>
      <w:r w:rsidRPr="00751E5B">
        <w:rPr>
          <w:rFonts w:ascii="Times New Roman" w:hAnsi="Times New Roman" w:cs="Times New Roman"/>
        </w:rPr>
        <w:t xml:space="preserve">Class </w:t>
      </w:r>
      <w:r w:rsidRPr="00751E5B">
        <w:rPr>
          <w:rFonts w:ascii="Times New Roman" w:hAnsi="Times New Roman" w:cs="Times New Roman"/>
          <w:i/>
        </w:rPr>
        <w:t>TestLogin.java</w:t>
      </w:r>
      <w:r w:rsidRPr="00751E5B">
        <w:rPr>
          <w:rFonts w:ascii="Times New Roman" w:hAnsi="Times New Roman" w:cs="Times New Roman"/>
        </w:rPr>
        <w:t xml:space="preserve"> để thực thi script chứa các annotation test của </w:t>
      </w:r>
      <w:proofErr w:type="gramStart"/>
      <w:r w:rsidRPr="00751E5B">
        <w:rPr>
          <w:rFonts w:ascii="Times New Roman" w:hAnsi="Times New Roman" w:cs="Times New Roman"/>
        </w:rPr>
        <w:t>thư</w:t>
      </w:r>
      <w:proofErr w:type="gramEnd"/>
      <w:r w:rsidRPr="00751E5B">
        <w:rPr>
          <w:rFonts w:ascii="Times New Roman" w:hAnsi="Times New Roman" w:cs="Times New Roman"/>
        </w:rPr>
        <w:t xml:space="preserve"> viện jUnit.</w:t>
      </w:r>
    </w:p>
    <w:p w:rsidR="00B63547" w:rsidRPr="00751E5B" w:rsidRDefault="00B63547" w:rsidP="00B63547">
      <w:pPr>
        <w:pStyle w:val="ListParagraph"/>
        <w:numPr>
          <w:ilvl w:val="0"/>
          <w:numId w:val="15"/>
        </w:numPr>
        <w:spacing w:after="160" w:line="259" w:lineRule="auto"/>
        <w:jc w:val="left"/>
        <w:rPr>
          <w:rFonts w:ascii="Times New Roman" w:hAnsi="Times New Roman" w:cs="Times New Roman"/>
        </w:rPr>
      </w:pPr>
      <w:r w:rsidRPr="00751E5B">
        <w:rPr>
          <w:rFonts w:ascii="Times New Roman" w:hAnsi="Times New Roman" w:cs="Times New Roman"/>
        </w:rPr>
        <w:t xml:space="preserve">@Before: </w:t>
      </w:r>
      <w:proofErr w:type="gramStart"/>
      <w:r w:rsidRPr="00751E5B">
        <w:rPr>
          <w:rFonts w:ascii="Times New Roman" w:hAnsi="Times New Roman" w:cs="Times New Roman"/>
        </w:rPr>
        <w:t>setUp(</w:t>
      </w:r>
      <w:proofErr w:type="gramEnd"/>
      <w:r w:rsidRPr="00751E5B">
        <w:rPr>
          <w:rFonts w:ascii="Times New Roman" w:hAnsi="Times New Roman" w:cs="Times New Roman"/>
        </w:rPr>
        <w:t xml:space="preserve">): Để khai báo các tham số cấu hình capabilities và </w:t>
      </w:r>
      <w:r w:rsidR="00A96402">
        <w:rPr>
          <w:rFonts w:ascii="Times New Roman" w:hAnsi="Times New Roman" w:cs="Times New Roman"/>
        </w:rPr>
        <w:t xml:space="preserve">khởi </w:t>
      </w:r>
      <w:r w:rsidRPr="00751E5B">
        <w:rPr>
          <w:rFonts w:ascii="Times New Roman" w:hAnsi="Times New Roman" w:cs="Times New Roman"/>
        </w:rPr>
        <w:t>tạo WebDriver.</w:t>
      </w:r>
    </w:p>
    <w:p w:rsidR="00B63547" w:rsidRPr="00751E5B" w:rsidRDefault="00B63547" w:rsidP="00B63547">
      <w:pPr>
        <w:pStyle w:val="ListParagraph"/>
        <w:numPr>
          <w:ilvl w:val="0"/>
          <w:numId w:val="15"/>
        </w:numPr>
        <w:spacing w:after="160" w:line="259" w:lineRule="auto"/>
        <w:jc w:val="left"/>
        <w:rPr>
          <w:rFonts w:ascii="Times New Roman" w:hAnsi="Times New Roman" w:cs="Times New Roman"/>
        </w:rPr>
      </w:pPr>
      <w:r w:rsidRPr="00751E5B">
        <w:rPr>
          <w:rFonts w:ascii="Times New Roman" w:hAnsi="Times New Roman" w:cs="Times New Roman"/>
        </w:rPr>
        <w:t xml:space="preserve">@After: tearDown(): Sau khi thực hiện </w:t>
      </w:r>
      <w:r w:rsidR="004207D6">
        <w:rPr>
          <w:rFonts w:ascii="Times New Roman" w:hAnsi="Times New Roman" w:cs="Times New Roman"/>
        </w:rPr>
        <w:t>kiểm thử</w:t>
      </w:r>
      <w:r w:rsidR="00A06C84">
        <w:rPr>
          <w:rFonts w:ascii="Times New Roman" w:hAnsi="Times New Roman" w:cs="Times New Roman"/>
        </w:rPr>
        <w:t>,</w:t>
      </w:r>
      <w:r w:rsidRPr="00751E5B">
        <w:rPr>
          <w:rFonts w:ascii="Times New Roman" w:hAnsi="Times New Roman" w:cs="Times New Roman"/>
        </w:rPr>
        <w:t xml:space="preserve">  gọi hàm tearDowns để giải phóng WebDriver</w:t>
      </w:r>
    </w:p>
    <w:p w:rsidR="00B63547" w:rsidRPr="00751E5B" w:rsidRDefault="00B63547" w:rsidP="00B63547">
      <w:pPr>
        <w:pStyle w:val="ListParagraph"/>
        <w:numPr>
          <w:ilvl w:val="0"/>
          <w:numId w:val="15"/>
        </w:numPr>
        <w:spacing w:after="160" w:line="259" w:lineRule="auto"/>
        <w:jc w:val="left"/>
        <w:rPr>
          <w:rFonts w:ascii="Times New Roman" w:hAnsi="Times New Roman" w:cs="Times New Roman"/>
        </w:rPr>
      </w:pPr>
      <w:r w:rsidRPr="00751E5B">
        <w:rPr>
          <w:rFonts w:ascii="Times New Roman" w:hAnsi="Times New Roman" w:cs="Times New Roman"/>
        </w:rPr>
        <w:t xml:space="preserve">@Test: chứa các hàm </w:t>
      </w:r>
      <w:r w:rsidR="00F14782">
        <w:rPr>
          <w:rFonts w:ascii="Times New Roman" w:hAnsi="Times New Roman" w:cs="Times New Roman"/>
        </w:rPr>
        <w:t xml:space="preserve">kiểm </w:t>
      </w:r>
      <w:r w:rsidR="00E71243">
        <w:rPr>
          <w:rFonts w:ascii="Times New Roman" w:hAnsi="Times New Roman" w:cs="Times New Roman"/>
        </w:rPr>
        <w:t>tra</w:t>
      </w:r>
      <w:r w:rsidRPr="00751E5B">
        <w:rPr>
          <w:rFonts w:ascii="Times New Roman" w:hAnsi="Times New Roman" w:cs="Times New Roman"/>
        </w:rPr>
        <w:t>.</w:t>
      </w:r>
    </w:p>
    <w:p w:rsidR="00B63547" w:rsidRPr="00751E5B" w:rsidRDefault="00B63547" w:rsidP="00B63547">
      <w:pPr>
        <w:jc w:val="center"/>
        <w:rPr>
          <w:rFonts w:ascii="Times New Roman" w:hAnsi="Times New Roman" w:cs="Times New Roman"/>
          <w:b/>
        </w:rPr>
      </w:pPr>
      <w:r w:rsidRPr="00751E5B">
        <w:rPr>
          <w:rFonts w:ascii="Times New Roman" w:hAnsi="Times New Roman" w:cs="Times New Roman"/>
          <w:b/>
          <w:noProof/>
          <w:lang w:eastAsia="ja-JP"/>
        </w:rPr>
        <w:lastRenderedPageBreak/>
        <w:drawing>
          <wp:inline distT="0" distB="0" distL="0" distR="0" wp14:anchorId="6B098723" wp14:editId="67922965">
            <wp:extent cx="5190744" cy="42551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8-05 at 10.36.06 PM.png"/>
                    <pic:cNvPicPr/>
                  </pic:nvPicPr>
                  <pic:blipFill>
                    <a:blip r:embed="rId30">
                      <a:extLst>
                        <a:ext uri="{28A0092B-C50C-407E-A947-70E740481C1C}">
                          <a14:useLocalDpi xmlns:a14="http://schemas.microsoft.com/office/drawing/2010/main" val="0"/>
                        </a:ext>
                      </a:extLst>
                    </a:blip>
                    <a:stretch>
                      <a:fillRect/>
                    </a:stretch>
                  </pic:blipFill>
                  <pic:spPr>
                    <a:xfrm>
                      <a:off x="0" y="0"/>
                      <a:ext cx="5189506" cy="4254114"/>
                    </a:xfrm>
                    <a:prstGeom prst="rect">
                      <a:avLst/>
                    </a:prstGeom>
                  </pic:spPr>
                </pic:pic>
              </a:graphicData>
            </a:graphic>
          </wp:inline>
        </w:drawing>
      </w:r>
    </w:p>
    <w:p w:rsidR="00B63547" w:rsidRPr="00751E5B" w:rsidRDefault="00B63547" w:rsidP="00B63547">
      <w:pPr>
        <w:spacing w:line="360" w:lineRule="auto"/>
        <w:rPr>
          <w:rFonts w:ascii="Times New Roman" w:hAnsi="Times New Roman" w:cs="Times New Roman"/>
          <w:b/>
        </w:rPr>
      </w:pPr>
      <w:r w:rsidRPr="00751E5B">
        <w:rPr>
          <w:rFonts w:ascii="Times New Roman" w:hAnsi="Times New Roman" w:cs="Times New Roman"/>
          <w:b/>
          <w:lang w:val="vi-VN"/>
        </w:rPr>
        <w:t>Ưu, nhược điểm</w:t>
      </w:r>
    </w:p>
    <w:p w:rsidR="00B63547" w:rsidRPr="00751E5B" w:rsidRDefault="00B63547" w:rsidP="00B63547">
      <w:pPr>
        <w:shd w:val="clear" w:color="auto" w:fill="FFFFFF"/>
        <w:spacing w:line="300" w:lineRule="atLeast"/>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Ưu điểm</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Kỹ năng của người sử dụng công cụ vẫn giống nhau không phân biệt nền tảng mà họ đang sử dụng.</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 xml:space="preserve">Appium hỗ trợ nhiều ngôn ngữ kịch bản </w:t>
      </w:r>
      <w:r w:rsidR="00B44511" w:rsidRPr="000621CF">
        <w:rPr>
          <w:rFonts w:ascii="Times New Roman" w:hAnsi="Times New Roman" w:cs="Times New Roman"/>
          <w:lang w:val="vi-VN"/>
        </w:rPr>
        <w:t>do đó rất thuận tiện trong việc viết test script mà không phải băn khoăn về ngôn ngữ lập trình.</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Appium hỗ trợ đa nền tảng, khả năng tái sử dụng kịch bản kiểm</w:t>
      </w:r>
      <w:r w:rsidRPr="00751E5B">
        <w:rPr>
          <w:rFonts w:ascii="Times New Roman" w:hAnsi="Times New Roman" w:cs="Times New Roman"/>
          <w:lang w:val="vi-VN"/>
        </w:rPr>
        <w:t xml:space="preserve"> </w:t>
      </w:r>
      <w:r w:rsidRPr="00B63547">
        <w:rPr>
          <w:rFonts w:ascii="Times New Roman" w:hAnsi="Times New Roman" w:cs="Times New Roman"/>
          <w:lang w:val="vi-VN"/>
        </w:rPr>
        <w:t>thử, tối ưu nỗ lực cao.</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Appium công cụ mã nguồn m</w:t>
      </w:r>
      <w:r w:rsidRPr="00751E5B">
        <w:rPr>
          <w:rFonts w:ascii="Times New Roman" w:hAnsi="Times New Roman" w:cs="Times New Roman"/>
          <w:lang w:val="vi-VN"/>
        </w:rPr>
        <w:t>ở</w:t>
      </w:r>
      <w:r w:rsidRPr="00B63547">
        <w:rPr>
          <w:rFonts w:ascii="Times New Roman" w:hAnsi="Times New Roman" w:cs="Times New Roman"/>
          <w:lang w:val="vi-VN"/>
        </w:rPr>
        <w:t>, liên tục được phát triển và cập nhật chức năng.</w:t>
      </w:r>
    </w:p>
    <w:p w:rsidR="00B63547" w:rsidRPr="00751E5B" w:rsidRDefault="00B63547" w:rsidP="00B63547">
      <w:pPr>
        <w:shd w:val="clear" w:color="auto" w:fill="FFFFFF"/>
        <w:spacing w:line="300" w:lineRule="atLeast"/>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Nhược điểm</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Trên iOS chúng ta chỉ có thể chạy kịch bản kiểm thử trên simulator, thiết bị thật  trên môi trường MAC OS. Vì vậy để kiểm thử ứng dụng iOS thì bắt buộc chúng ta phải có máy  cài đặt MAC. Hạn chế này sẽ được giải quyết nếu chúng ta thực thi kịch bản kiểm thử trên Sauce Lab’s mobile cloud.</w:t>
      </w:r>
    </w:p>
    <w:p w:rsidR="00B63547" w:rsidRPr="00B63547"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B63547">
        <w:rPr>
          <w:rFonts w:ascii="Times New Roman" w:hAnsi="Times New Roman" w:cs="Times New Roman"/>
          <w:lang w:val="vi-VN"/>
        </w:rPr>
        <w:t xml:space="preserve">Trên Android Appium sử dụng UIAutomator mà chỉ hỗ trợ Android SDK Platform API 17 hoặc cao hơn. Để hỗ trợ các API cũ thì sử dụng Selendroid framework. </w:t>
      </w:r>
    </w:p>
    <w:p w:rsidR="00B63547" w:rsidRPr="00751E5B" w:rsidRDefault="00B63547" w:rsidP="00B63547">
      <w:pPr>
        <w:spacing w:line="360" w:lineRule="auto"/>
        <w:rPr>
          <w:rFonts w:ascii="Times New Roman" w:hAnsi="Times New Roman" w:cs="Times New Roman"/>
          <w:b/>
          <w:lang w:val="vi-VN"/>
        </w:rPr>
      </w:pPr>
      <w:r w:rsidRPr="00751E5B">
        <w:rPr>
          <w:rFonts w:ascii="Times New Roman" w:hAnsi="Times New Roman" w:cs="Times New Roman"/>
          <w:b/>
          <w:lang w:val="vi-VN"/>
        </w:rPr>
        <w:t>Đề xuất</w:t>
      </w:r>
    </w:p>
    <w:p w:rsidR="00196746" w:rsidRPr="00196746" w:rsidRDefault="00196746" w:rsidP="00B63547">
      <w:pPr>
        <w:shd w:val="clear" w:color="auto" w:fill="FFFFFF"/>
        <w:spacing w:line="300" w:lineRule="atLeast"/>
        <w:rPr>
          <w:rFonts w:ascii="Times New Roman" w:eastAsiaTheme="minorHAnsi" w:hAnsi="Times New Roman" w:cs="Times New Roman"/>
          <w:lang w:val="vi-VN"/>
        </w:rPr>
      </w:pPr>
      <w:r w:rsidRPr="00196746">
        <w:rPr>
          <w:rFonts w:ascii="Times New Roman" w:eastAsiaTheme="minorHAnsi" w:hAnsi="Times New Roman" w:cs="Times New Roman"/>
          <w:lang w:val="vi-VN"/>
        </w:rPr>
        <w:t>Kiểm thử tự động là một công cụ chứ không phải là một giải pháp, nên đòi hỏi cần có trí tuệ và kỹ năng.</w:t>
      </w:r>
    </w:p>
    <w:p w:rsidR="00B63547" w:rsidRPr="00751E5B" w:rsidRDefault="00B63547" w:rsidP="00B63547">
      <w:pPr>
        <w:shd w:val="clear" w:color="auto" w:fill="FFFFFF"/>
        <w:spacing w:line="300" w:lineRule="atLeast"/>
        <w:rPr>
          <w:rFonts w:ascii="Times New Roman" w:eastAsiaTheme="minorHAnsi" w:hAnsi="Times New Roman" w:cs="Times New Roman"/>
          <w:lang w:val="vi-VN"/>
        </w:rPr>
      </w:pPr>
      <w:r w:rsidRPr="00751E5B">
        <w:rPr>
          <w:rFonts w:ascii="Times New Roman" w:eastAsiaTheme="minorHAnsi" w:hAnsi="Times New Roman" w:cs="Times New Roman"/>
          <w:lang w:val="vi-VN"/>
        </w:rPr>
        <w:t xml:space="preserve">Nên nghiên cứu sâu và áp dụng kiểm thử </w:t>
      </w:r>
      <w:r w:rsidR="0044731E" w:rsidRPr="0044731E">
        <w:rPr>
          <w:rFonts w:ascii="Times New Roman" w:eastAsiaTheme="minorHAnsi" w:hAnsi="Times New Roman" w:cs="Times New Roman"/>
          <w:lang w:val="vi-VN"/>
        </w:rPr>
        <w:t>tự</w:t>
      </w:r>
      <w:r w:rsidRPr="00751E5B">
        <w:rPr>
          <w:rFonts w:ascii="Times New Roman" w:eastAsiaTheme="minorHAnsi" w:hAnsi="Times New Roman" w:cs="Times New Roman"/>
          <w:lang w:val="vi-VN"/>
        </w:rPr>
        <w:t xml:space="preserve"> động để tối ưu nỗ lực </w:t>
      </w:r>
      <w:r w:rsidR="0044731E" w:rsidRPr="0044731E">
        <w:rPr>
          <w:rFonts w:ascii="Times New Roman" w:eastAsiaTheme="minorHAnsi" w:hAnsi="Times New Roman" w:cs="Times New Roman"/>
          <w:lang w:val="vi-VN"/>
        </w:rPr>
        <w:t xml:space="preserve">kiểm </w:t>
      </w:r>
      <w:r w:rsidRPr="00751E5B">
        <w:rPr>
          <w:rFonts w:ascii="Times New Roman" w:eastAsiaTheme="minorHAnsi" w:hAnsi="Times New Roman" w:cs="Times New Roman"/>
          <w:lang w:val="vi-VN"/>
        </w:rPr>
        <w:t>thử và tiết kiệm chi phí cho đơn vị.</w:t>
      </w:r>
    </w:p>
    <w:p w:rsidR="006B3A0F" w:rsidRDefault="006B3A0F">
      <w:pPr>
        <w:spacing w:after="200" w:line="276" w:lineRule="auto"/>
        <w:jc w:val="left"/>
        <w:rPr>
          <w:rFonts w:ascii="Times New Roman" w:hAnsi="Times New Roman" w:cs="Times New Roman"/>
          <w:b/>
          <w:color w:val="E36C0A" w:themeColor="accent6" w:themeShade="BF"/>
          <w:lang w:val="vi-VN"/>
        </w:rPr>
      </w:pPr>
      <w:r>
        <w:rPr>
          <w:rFonts w:ascii="Times New Roman" w:hAnsi="Times New Roman" w:cs="Times New Roman"/>
          <w:b/>
          <w:color w:val="E36C0A" w:themeColor="accent6" w:themeShade="BF"/>
          <w:lang w:val="vi-VN"/>
        </w:rPr>
        <w:br w:type="page"/>
      </w:r>
    </w:p>
    <w:p w:rsidR="00B63547" w:rsidRPr="00B63547" w:rsidRDefault="00B63547" w:rsidP="00B63547">
      <w:pPr>
        <w:shd w:val="clear" w:color="auto" w:fill="FFFFFF"/>
        <w:spacing w:line="300" w:lineRule="atLeast"/>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lastRenderedPageBreak/>
        <w:t>Khi nào nên áp dung kiểm thử tự động</w:t>
      </w:r>
    </w:p>
    <w:p w:rsidR="00B63547" w:rsidRPr="00751E5B"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1A60A1">
        <w:rPr>
          <w:rFonts w:ascii="Times New Roman" w:eastAsiaTheme="minorHAnsi" w:hAnsi="Times New Roman" w:cs="Times New Roman"/>
          <w:lang w:val="vi-VN"/>
        </w:rPr>
        <w:t xml:space="preserve">Những trường hợp kiểm </w:t>
      </w:r>
      <w:r w:rsidR="00B229CE" w:rsidRPr="00B229CE">
        <w:rPr>
          <w:rFonts w:ascii="Times New Roman" w:eastAsiaTheme="minorHAnsi" w:hAnsi="Times New Roman" w:cs="Times New Roman"/>
          <w:lang w:val="vi-VN"/>
        </w:rPr>
        <w:t xml:space="preserve">thử </w:t>
      </w:r>
      <w:r w:rsidRPr="001A60A1">
        <w:rPr>
          <w:rFonts w:ascii="Times New Roman" w:eastAsiaTheme="minorHAnsi" w:hAnsi="Times New Roman" w:cs="Times New Roman"/>
          <w:lang w:val="vi-VN"/>
        </w:rPr>
        <w:t>thường xuyên phải thực h</w:t>
      </w:r>
      <w:r w:rsidR="00544F39" w:rsidRPr="00602784">
        <w:rPr>
          <w:rFonts w:ascii="Times New Roman" w:eastAsiaTheme="minorHAnsi" w:hAnsi="Times New Roman" w:cs="Times New Roman"/>
          <w:lang w:val="vi-VN"/>
        </w:rPr>
        <w:t>i</w:t>
      </w:r>
      <w:r w:rsidRPr="001A60A1">
        <w:rPr>
          <w:rFonts w:ascii="Times New Roman" w:eastAsiaTheme="minorHAnsi" w:hAnsi="Times New Roman" w:cs="Times New Roman"/>
          <w:lang w:val="vi-VN"/>
        </w:rPr>
        <w:t xml:space="preserve">ện </w:t>
      </w:r>
      <w:r w:rsidR="00602784" w:rsidRPr="00602784">
        <w:rPr>
          <w:rFonts w:ascii="Times New Roman" w:eastAsiaTheme="minorHAnsi" w:hAnsi="Times New Roman" w:cs="Times New Roman"/>
          <w:lang w:val="vi-VN"/>
        </w:rPr>
        <w:t>kiểm thử hồi quy</w:t>
      </w:r>
      <w:r w:rsidRPr="001A60A1">
        <w:rPr>
          <w:rFonts w:ascii="Times New Roman" w:eastAsiaTheme="minorHAnsi" w:hAnsi="Times New Roman" w:cs="Times New Roman"/>
          <w:lang w:val="vi-VN"/>
        </w:rPr>
        <w:t xml:space="preserve"> một số lượng test</w:t>
      </w:r>
      <w:r w:rsidR="00DB03A6" w:rsidRPr="00DB03A6">
        <w:rPr>
          <w:rFonts w:ascii="Times New Roman" w:eastAsiaTheme="minorHAnsi" w:hAnsi="Times New Roman" w:cs="Times New Roman"/>
          <w:lang w:val="vi-VN"/>
        </w:rPr>
        <w:t xml:space="preserve"> </w:t>
      </w:r>
      <w:r w:rsidRPr="001A60A1">
        <w:rPr>
          <w:rFonts w:ascii="Times New Roman" w:eastAsiaTheme="minorHAnsi" w:hAnsi="Times New Roman" w:cs="Times New Roman"/>
          <w:lang w:val="vi-VN"/>
        </w:rPr>
        <w:t>case lớ</w:t>
      </w:r>
      <w:r w:rsidR="00602784">
        <w:rPr>
          <w:rFonts w:ascii="Times New Roman" w:eastAsiaTheme="minorHAnsi" w:hAnsi="Times New Roman" w:cs="Times New Roman"/>
          <w:lang w:val="vi-VN"/>
        </w:rPr>
        <w:t>n</w:t>
      </w:r>
      <w:r w:rsidR="00602784" w:rsidRPr="00E43150">
        <w:rPr>
          <w:rFonts w:ascii="Times New Roman" w:eastAsiaTheme="minorHAnsi" w:hAnsi="Times New Roman" w:cs="Times New Roman"/>
          <w:lang w:val="vi-VN"/>
        </w:rPr>
        <w:t>.</w:t>
      </w:r>
    </w:p>
    <w:p w:rsidR="00B63547" w:rsidRPr="00751E5B"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751E5B">
        <w:rPr>
          <w:rFonts w:ascii="Times New Roman" w:hAnsi="Times New Roman" w:cs="Times New Roman"/>
          <w:lang w:val="vi-VN"/>
        </w:rPr>
        <w:t>Kiểm thử cần thực hiện ở nhiều môi trường khác nhau.</w:t>
      </w:r>
    </w:p>
    <w:p w:rsidR="00B63547" w:rsidRPr="00751E5B"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751E5B">
        <w:rPr>
          <w:rFonts w:ascii="Times New Roman" w:hAnsi="Times New Roman" w:cs="Times New Roman"/>
          <w:lang w:val="vi-VN"/>
        </w:rPr>
        <w:t>Những project có tính ổn định, đặc điểm kĩ thuật được xác định trước</w:t>
      </w:r>
      <w:r w:rsidR="00896699" w:rsidRPr="00896699">
        <w:rPr>
          <w:rFonts w:ascii="Times New Roman" w:hAnsi="Times New Roman" w:cs="Times New Roman"/>
          <w:lang w:val="vi-VN"/>
        </w:rPr>
        <w:t xml:space="preserve"> và</w:t>
      </w:r>
      <w:r w:rsidRPr="00751E5B">
        <w:rPr>
          <w:rFonts w:ascii="Times New Roman" w:hAnsi="Times New Roman" w:cs="Times New Roman"/>
          <w:lang w:val="vi-VN"/>
        </w:rPr>
        <w:t xml:space="preserve"> </w:t>
      </w:r>
      <w:r w:rsidR="00E43150" w:rsidRPr="00E43150">
        <w:rPr>
          <w:rFonts w:ascii="Times New Roman" w:hAnsi="Times New Roman" w:cs="Times New Roman"/>
          <w:lang w:val="vi-VN"/>
        </w:rPr>
        <w:t>ít có sự thay đổi</w:t>
      </w:r>
      <w:r w:rsidRPr="00751E5B">
        <w:rPr>
          <w:rFonts w:ascii="Times New Roman" w:hAnsi="Times New Roman" w:cs="Times New Roman"/>
          <w:lang w:val="vi-VN"/>
        </w:rPr>
        <w:t xml:space="preserve"> chức năng </w:t>
      </w:r>
      <w:r w:rsidR="00896699" w:rsidRPr="00977FEC">
        <w:rPr>
          <w:rFonts w:ascii="Times New Roman" w:hAnsi="Times New Roman" w:cs="Times New Roman"/>
          <w:lang w:val="vi-VN"/>
        </w:rPr>
        <w:t>tro</w:t>
      </w:r>
      <w:r w:rsidRPr="00751E5B">
        <w:rPr>
          <w:rFonts w:ascii="Times New Roman" w:hAnsi="Times New Roman" w:cs="Times New Roman"/>
          <w:lang w:val="vi-VN"/>
        </w:rPr>
        <w:t>ng tương lai.</w:t>
      </w:r>
    </w:p>
    <w:p w:rsidR="00B63547" w:rsidRPr="00751E5B"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751E5B">
        <w:rPr>
          <w:rFonts w:ascii="Times New Roman" w:hAnsi="Times New Roman" w:cs="Times New Roman"/>
          <w:lang w:val="vi-VN"/>
        </w:rPr>
        <w:t>Những trường h</w:t>
      </w:r>
      <w:r w:rsidR="00FF34A1" w:rsidRPr="00562ABB">
        <w:rPr>
          <w:rFonts w:ascii="Times New Roman" w:hAnsi="Times New Roman" w:cs="Times New Roman"/>
          <w:lang w:val="vi-VN"/>
        </w:rPr>
        <w:t>ợ</w:t>
      </w:r>
      <w:r w:rsidRPr="00751E5B">
        <w:rPr>
          <w:rFonts w:ascii="Times New Roman" w:hAnsi="Times New Roman" w:cs="Times New Roman"/>
          <w:lang w:val="vi-VN"/>
        </w:rPr>
        <w:t>p kiểm thử xác nhận hoạt động cơ bản (Di chuyển giữ</w:t>
      </w:r>
      <w:r w:rsidRPr="00B63547">
        <w:rPr>
          <w:rFonts w:ascii="Times New Roman" w:hAnsi="Times New Roman" w:cs="Times New Roman"/>
          <w:lang w:val="vi-VN"/>
        </w:rPr>
        <w:t>a các màn hình</w:t>
      </w:r>
      <w:r w:rsidRPr="00751E5B">
        <w:rPr>
          <w:rFonts w:ascii="Times New Roman" w:hAnsi="Times New Roman" w:cs="Times New Roman"/>
          <w:lang w:val="vi-VN"/>
        </w:rPr>
        <w:t>).</w:t>
      </w:r>
    </w:p>
    <w:p w:rsidR="00B63547" w:rsidRPr="00751E5B"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751E5B">
        <w:rPr>
          <w:rFonts w:ascii="Times New Roman" w:hAnsi="Times New Roman" w:cs="Times New Roman"/>
          <w:lang w:val="vi-VN"/>
        </w:rPr>
        <w:t>Kiểm tra sự kết hợp của nhiều giá trị đầu</w:t>
      </w:r>
      <w:r w:rsidR="00562ABB" w:rsidRPr="00562ABB">
        <w:rPr>
          <w:rFonts w:ascii="Times New Roman" w:hAnsi="Times New Roman" w:cs="Times New Roman"/>
          <w:lang w:val="vi-VN"/>
        </w:rPr>
        <w:t xml:space="preserve"> </w:t>
      </w:r>
      <w:r w:rsidR="002176EF" w:rsidRPr="00D35FD2">
        <w:rPr>
          <w:rFonts w:ascii="Times New Roman" w:hAnsi="Times New Roman" w:cs="Times New Roman"/>
          <w:lang w:val="vi-VN"/>
        </w:rPr>
        <w:t xml:space="preserve">vào </w:t>
      </w:r>
      <w:r w:rsidR="00562ABB" w:rsidRPr="00562ABB">
        <w:rPr>
          <w:rFonts w:ascii="Times New Roman" w:hAnsi="Times New Roman" w:cs="Times New Roman"/>
          <w:lang w:val="vi-VN"/>
        </w:rPr>
        <w:t>và có tính toán phức tạp</w:t>
      </w:r>
      <w:r w:rsidRPr="00751E5B">
        <w:rPr>
          <w:rFonts w:ascii="Times New Roman" w:hAnsi="Times New Roman" w:cs="Times New Roman"/>
          <w:lang w:val="vi-VN"/>
        </w:rPr>
        <w:t xml:space="preserve"> ở một bước nào đó.</w:t>
      </w:r>
    </w:p>
    <w:p w:rsidR="00B63547" w:rsidRPr="003A2856" w:rsidRDefault="00B63547" w:rsidP="00B63547">
      <w:pPr>
        <w:pStyle w:val="ListParagraph"/>
        <w:numPr>
          <w:ilvl w:val="0"/>
          <w:numId w:val="13"/>
        </w:numPr>
        <w:spacing w:after="160" w:line="360" w:lineRule="auto"/>
        <w:ind w:left="360"/>
        <w:jc w:val="left"/>
        <w:rPr>
          <w:rFonts w:ascii="Times New Roman" w:hAnsi="Times New Roman" w:cs="Times New Roman"/>
          <w:lang w:val="vi-VN"/>
        </w:rPr>
      </w:pPr>
      <w:r w:rsidRPr="00751E5B">
        <w:rPr>
          <w:rFonts w:ascii="Times New Roman" w:hAnsi="Times New Roman" w:cs="Times New Roman"/>
          <w:lang w:val="vi-VN"/>
        </w:rPr>
        <w:t>Khi muốn thực thi performance test hoặc load test</w:t>
      </w:r>
      <w:r w:rsidRPr="00751E5B">
        <w:rPr>
          <w:rFonts w:ascii="Times New Roman" w:hAnsi="Times New Roman" w:cs="Times New Roman"/>
        </w:rPr>
        <w:t>.</w:t>
      </w:r>
    </w:p>
    <w:p w:rsidR="003A2856" w:rsidRPr="00751E5B" w:rsidRDefault="003A2856" w:rsidP="003A2856">
      <w:pPr>
        <w:pStyle w:val="ListParagraph"/>
        <w:numPr>
          <w:ilvl w:val="0"/>
          <w:numId w:val="13"/>
        </w:numPr>
        <w:spacing w:after="160" w:line="360" w:lineRule="auto"/>
        <w:ind w:left="360"/>
        <w:jc w:val="left"/>
        <w:rPr>
          <w:rFonts w:ascii="Times New Roman" w:hAnsi="Times New Roman" w:cs="Times New Roman"/>
          <w:lang w:val="vi-VN"/>
        </w:rPr>
      </w:pPr>
      <w:r w:rsidRPr="003A2856">
        <w:rPr>
          <w:rFonts w:ascii="Times New Roman" w:hAnsi="Times New Roman" w:cs="Times New Roman"/>
          <w:lang w:val="vi-VN"/>
        </w:rPr>
        <w:t>Nên kiểm thử tự động khi tỷ lệ lợi ích- chi phí tối thiểu là 4-1</w:t>
      </w:r>
    </w:p>
    <w:p w:rsidR="00B63547" w:rsidRPr="00751E5B" w:rsidRDefault="00B63547" w:rsidP="00B63547">
      <w:pPr>
        <w:shd w:val="clear" w:color="auto" w:fill="FFFFFF"/>
        <w:spacing w:line="300" w:lineRule="atLeast"/>
        <w:rPr>
          <w:rFonts w:ascii="Times New Roman" w:hAnsi="Times New Roman" w:cs="Times New Roman"/>
          <w:b/>
          <w:color w:val="E36C0A" w:themeColor="accent6" w:themeShade="BF"/>
          <w:lang w:val="vi-VN"/>
        </w:rPr>
      </w:pPr>
      <w:r w:rsidRPr="00751E5B">
        <w:rPr>
          <w:rFonts w:ascii="Times New Roman" w:hAnsi="Times New Roman" w:cs="Times New Roman"/>
          <w:b/>
          <w:color w:val="E36C0A" w:themeColor="accent6" w:themeShade="BF"/>
          <w:lang w:val="vi-VN"/>
        </w:rPr>
        <w:t>Khi nào không nên áp dung kiểm thử tự động</w:t>
      </w:r>
    </w:p>
    <w:p w:rsidR="00B63547" w:rsidRPr="00751E5B" w:rsidRDefault="00DE7258" w:rsidP="00B63547">
      <w:pPr>
        <w:pStyle w:val="ListParagraph"/>
        <w:numPr>
          <w:ilvl w:val="0"/>
          <w:numId w:val="13"/>
        </w:numPr>
        <w:spacing w:after="160" w:line="360" w:lineRule="auto"/>
        <w:ind w:left="360"/>
        <w:jc w:val="left"/>
        <w:rPr>
          <w:rFonts w:ascii="Times New Roman" w:hAnsi="Times New Roman" w:cs="Times New Roman"/>
          <w:lang w:val="vi-VN"/>
        </w:rPr>
      </w:pPr>
      <w:r w:rsidRPr="009952C5">
        <w:rPr>
          <w:rFonts w:ascii="Times New Roman" w:hAnsi="Times New Roman" w:cs="Times New Roman"/>
          <w:lang w:val="vi-VN"/>
        </w:rPr>
        <w:t>Những trường hợp k</w:t>
      </w:r>
      <w:r w:rsidR="00B63547" w:rsidRPr="00751E5B">
        <w:rPr>
          <w:rFonts w:ascii="Times New Roman" w:hAnsi="Times New Roman" w:cs="Times New Roman"/>
          <w:lang w:val="vi-VN"/>
        </w:rPr>
        <w:t>iểm thử không có tính quy hồi, không thường xuyên lặp lại.</w:t>
      </w:r>
    </w:p>
    <w:p w:rsidR="00B63547" w:rsidRPr="00751E5B" w:rsidRDefault="00B63547" w:rsidP="00B63547">
      <w:pPr>
        <w:pStyle w:val="ListParagraph"/>
        <w:numPr>
          <w:ilvl w:val="0"/>
          <w:numId w:val="13"/>
        </w:numPr>
        <w:shd w:val="clear" w:color="auto" w:fill="FFFFFF"/>
        <w:spacing w:after="160" w:line="300" w:lineRule="atLeast"/>
        <w:ind w:left="360"/>
        <w:jc w:val="left"/>
        <w:rPr>
          <w:rFonts w:ascii="Times New Roman" w:hAnsi="Times New Roman" w:cs="Times New Roman"/>
          <w:b/>
          <w:color w:val="E36C0A" w:themeColor="accent6" w:themeShade="BF"/>
          <w:lang w:val="vi-VN"/>
        </w:rPr>
      </w:pPr>
      <w:r w:rsidRPr="00751E5B">
        <w:rPr>
          <w:rFonts w:ascii="Times New Roman" w:hAnsi="Times New Roman" w:cs="Times New Roman"/>
          <w:lang w:val="vi-VN"/>
        </w:rPr>
        <w:t xml:space="preserve">Kiểm thử tự động không thể áp dụng 100% </w:t>
      </w:r>
      <w:r w:rsidR="004551E4" w:rsidRPr="004551E4">
        <w:rPr>
          <w:rFonts w:ascii="Times New Roman" w:hAnsi="Times New Roman" w:cs="Times New Roman"/>
          <w:lang w:val="vi-VN"/>
        </w:rPr>
        <w:t>.</w:t>
      </w:r>
      <w:r w:rsidRPr="00751E5B">
        <w:rPr>
          <w:rFonts w:ascii="Times New Roman" w:hAnsi="Times New Roman" w:cs="Times New Roman"/>
          <w:lang w:val="vi-VN"/>
        </w:rPr>
        <w:t xml:space="preserve"> </w:t>
      </w:r>
      <w:r w:rsidR="004551E4" w:rsidRPr="004551E4">
        <w:rPr>
          <w:rFonts w:ascii="Times New Roman" w:hAnsi="Times New Roman" w:cs="Times New Roman"/>
          <w:lang w:val="vi-VN"/>
        </w:rPr>
        <w:t>B</w:t>
      </w:r>
      <w:r w:rsidRPr="00751E5B">
        <w:rPr>
          <w:rFonts w:ascii="Times New Roman" w:hAnsi="Times New Roman" w:cs="Times New Roman"/>
          <w:lang w:val="vi-VN"/>
        </w:rPr>
        <w:t>ởi vậy</w:t>
      </w:r>
      <w:r w:rsidR="004551E4" w:rsidRPr="00F944B2">
        <w:rPr>
          <w:rFonts w:ascii="Times New Roman" w:hAnsi="Times New Roman" w:cs="Times New Roman"/>
          <w:lang w:val="vi-VN"/>
        </w:rPr>
        <w:t>,</w:t>
      </w:r>
      <w:r w:rsidRPr="00751E5B">
        <w:rPr>
          <w:rFonts w:ascii="Times New Roman" w:hAnsi="Times New Roman" w:cs="Times New Roman"/>
          <w:lang w:val="vi-VN"/>
        </w:rPr>
        <w:t xml:space="preserve"> với nhiều trường hợp </w:t>
      </w:r>
      <w:r w:rsidR="00F944B2" w:rsidRPr="00F944B2">
        <w:rPr>
          <w:rFonts w:ascii="Times New Roman" w:hAnsi="Times New Roman" w:cs="Times New Roman"/>
          <w:lang w:val="vi-VN"/>
        </w:rPr>
        <w:t>kiểm thử</w:t>
      </w:r>
      <w:r w:rsidRPr="00751E5B">
        <w:rPr>
          <w:rFonts w:ascii="Times New Roman" w:hAnsi="Times New Roman" w:cs="Times New Roman"/>
          <w:lang w:val="vi-VN"/>
        </w:rPr>
        <w:t xml:space="preserve"> không yêu cầu hồ</w:t>
      </w:r>
      <w:r w:rsidR="00F944B2">
        <w:rPr>
          <w:rFonts w:ascii="Times New Roman" w:hAnsi="Times New Roman" w:cs="Times New Roman"/>
          <w:lang w:val="vi-VN"/>
        </w:rPr>
        <w:t>i quy</w:t>
      </w:r>
      <w:r w:rsidR="00F944B2" w:rsidRPr="00F944B2">
        <w:rPr>
          <w:rFonts w:ascii="Times New Roman" w:hAnsi="Times New Roman" w:cs="Times New Roman"/>
          <w:lang w:val="vi-VN"/>
        </w:rPr>
        <w:t xml:space="preserve"> và </w:t>
      </w:r>
      <w:r w:rsidRPr="00751E5B">
        <w:rPr>
          <w:rFonts w:ascii="Times New Roman" w:hAnsi="Times New Roman" w:cs="Times New Roman"/>
          <w:lang w:val="vi-VN"/>
        </w:rPr>
        <w:t>đặc điểm kĩ thuật luôn thay đổi thì tự động hóa không mang lại chút hiệu quả mà còn phản tác dụng</w:t>
      </w:r>
      <w:r w:rsidR="00B65EBF" w:rsidRPr="00854895">
        <w:rPr>
          <w:rFonts w:ascii="Times New Roman" w:hAnsi="Times New Roman" w:cs="Times New Roman"/>
          <w:lang w:val="vi-VN"/>
        </w:rPr>
        <w:t>.</w:t>
      </w:r>
    </w:p>
    <w:p w:rsidR="00B63547" w:rsidRPr="00751E5B" w:rsidRDefault="00B63547" w:rsidP="00B63547">
      <w:pPr>
        <w:pStyle w:val="ListParagraph"/>
        <w:shd w:val="clear" w:color="auto" w:fill="FFFFFF"/>
        <w:spacing w:line="300" w:lineRule="atLeast"/>
        <w:ind w:left="360"/>
        <w:rPr>
          <w:rFonts w:ascii="Times New Roman" w:hAnsi="Times New Roman" w:cs="Times New Roman"/>
          <w:b/>
          <w:color w:val="E36C0A" w:themeColor="accent6" w:themeShade="BF"/>
          <w:lang w:val="vi-VN"/>
        </w:rPr>
      </w:pPr>
    </w:p>
    <w:p w:rsidR="00B63547" w:rsidRPr="00751E5B" w:rsidRDefault="00B63547" w:rsidP="00B63547">
      <w:pPr>
        <w:spacing w:line="360" w:lineRule="auto"/>
        <w:rPr>
          <w:rFonts w:ascii="Times New Roman" w:hAnsi="Times New Roman" w:cs="Times New Roman"/>
          <w:b/>
          <w:lang w:val="vi-VN"/>
        </w:rPr>
      </w:pPr>
      <w:r w:rsidRPr="00751E5B">
        <w:rPr>
          <w:rFonts w:ascii="Times New Roman" w:hAnsi="Times New Roman" w:cs="Times New Roman"/>
          <w:b/>
          <w:lang w:val="vi-VN"/>
        </w:rPr>
        <w:t>Tài liệu tham khảo</w:t>
      </w:r>
    </w:p>
    <w:p w:rsidR="00B63547" w:rsidRPr="00751E5B" w:rsidRDefault="00B63547" w:rsidP="00B63547">
      <w:pPr>
        <w:pStyle w:val="ListParagraph"/>
        <w:numPr>
          <w:ilvl w:val="0"/>
          <w:numId w:val="14"/>
        </w:numPr>
        <w:spacing w:after="160" w:line="360" w:lineRule="auto"/>
        <w:jc w:val="left"/>
        <w:rPr>
          <w:rFonts w:ascii="Times New Roman" w:hAnsi="Times New Roman" w:cs="Times New Roman"/>
        </w:rPr>
      </w:pPr>
      <w:r w:rsidRPr="00751E5B">
        <w:rPr>
          <w:rFonts w:ascii="Times New Roman" w:hAnsi="Times New Roman" w:cs="Times New Roman"/>
        </w:rPr>
        <w:t xml:space="preserve">Appium: A Cross-browser Mobile Automation Tool | Amit Rawat | 17/04/2014 |  </w:t>
      </w:r>
      <w:hyperlink r:id="rId31" w:history="1">
        <w:r w:rsidRPr="00751E5B">
          <w:rPr>
            <w:rStyle w:val="Hyperlink"/>
            <w:rFonts w:ascii="Times New Roman" w:hAnsi="Times New Roman" w:cs="Times New Roman"/>
          </w:rPr>
          <w:t>http://www.3pillarglobal.com/insights/appium-a-cross-browser-mobile-automation-tool</w:t>
        </w:r>
      </w:hyperlink>
    </w:p>
    <w:p w:rsidR="00B63547" w:rsidRPr="00751E5B" w:rsidRDefault="00B63547" w:rsidP="00B63547">
      <w:pPr>
        <w:pStyle w:val="ListParagraph"/>
        <w:numPr>
          <w:ilvl w:val="0"/>
          <w:numId w:val="14"/>
        </w:numPr>
        <w:spacing w:after="160" w:line="360" w:lineRule="auto"/>
        <w:jc w:val="left"/>
        <w:rPr>
          <w:rFonts w:ascii="Times New Roman" w:hAnsi="Times New Roman" w:cs="Times New Roman"/>
        </w:rPr>
      </w:pPr>
      <w:r w:rsidRPr="00751E5B">
        <w:rPr>
          <w:rFonts w:ascii="Times New Roman" w:hAnsi="Times New Roman" w:cs="Times New Roman"/>
        </w:rPr>
        <w:t xml:space="preserve">The Basics Of Test Automation For Apps, Games And The Mobile Web | Ville-Veikko Helppi | 14/02/2015 | </w:t>
      </w:r>
      <w:hyperlink r:id="rId32" w:history="1">
        <w:r w:rsidRPr="00751E5B">
          <w:rPr>
            <w:rStyle w:val="Hyperlink"/>
            <w:rFonts w:ascii="Times New Roman" w:hAnsi="Times New Roman" w:cs="Times New Roman"/>
          </w:rPr>
          <w:t>http://www.smashingmagazine.com/2015/01/basic-test-automation-for-apps-games-and-mobile-web/</w:t>
        </w:r>
      </w:hyperlink>
    </w:p>
    <w:p w:rsidR="00B63547" w:rsidRPr="00751E5B" w:rsidRDefault="00B63547" w:rsidP="00B63547">
      <w:pPr>
        <w:pStyle w:val="ListParagraph"/>
        <w:numPr>
          <w:ilvl w:val="0"/>
          <w:numId w:val="14"/>
        </w:numPr>
        <w:spacing w:after="160" w:line="360" w:lineRule="auto"/>
        <w:jc w:val="left"/>
        <w:rPr>
          <w:rFonts w:ascii="Times New Roman" w:hAnsi="Times New Roman" w:cs="Times New Roman"/>
        </w:rPr>
      </w:pPr>
      <w:r w:rsidRPr="00751E5B">
        <w:rPr>
          <w:rFonts w:ascii="Times New Roman" w:hAnsi="Times New Roman" w:cs="Times New Roman"/>
        </w:rPr>
        <w:t xml:space="preserve">Test automation | </w:t>
      </w:r>
      <w:hyperlink r:id="rId33" w:history="1">
        <w:r w:rsidRPr="00751E5B">
          <w:rPr>
            <w:rStyle w:val="Hyperlink"/>
            <w:rFonts w:ascii="Times New Roman" w:hAnsi="Times New Roman" w:cs="Times New Roman"/>
          </w:rPr>
          <w:t>https://en.wikipedia.org/wiki/Test_automation</w:t>
        </w:r>
      </w:hyperlink>
    </w:p>
    <w:p w:rsidR="00B63547" w:rsidRPr="00751E5B" w:rsidRDefault="00B63547" w:rsidP="00584949">
      <w:pPr>
        <w:pStyle w:val="ListParagraph"/>
        <w:numPr>
          <w:ilvl w:val="0"/>
          <w:numId w:val="14"/>
        </w:numPr>
        <w:spacing w:after="200" w:line="360" w:lineRule="auto"/>
        <w:jc w:val="left"/>
        <w:rPr>
          <w:rFonts w:ascii="Times New Roman" w:hAnsi="Times New Roman" w:cs="Times New Roman"/>
        </w:rPr>
      </w:pPr>
      <w:r w:rsidRPr="00584949">
        <w:rPr>
          <w:rFonts w:ascii="Times New Roman" w:hAnsi="Times New Roman" w:cs="Times New Roman"/>
        </w:rPr>
        <w:t xml:space="preserve">Introduction to Appium's Philosophy, Design and Concepts | </w:t>
      </w:r>
      <w:hyperlink r:id="rId34" w:history="1">
        <w:r w:rsidRPr="00584949">
          <w:rPr>
            <w:rStyle w:val="Hyperlink"/>
            <w:rFonts w:ascii="Times New Roman" w:hAnsi="Times New Roman" w:cs="Times New Roman"/>
          </w:rPr>
          <w:t>http://appium.io/introduction.html?lang=en</w:t>
        </w:r>
      </w:hyperlink>
    </w:p>
    <w:sectPr w:rsidR="00B63547" w:rsidRPr="00751E5B" w:rsidSect="00D2606A">
      <w:headerReference w:type="default" r:id="rId35"/>
      <w:footerReference w:type="default" r:id="rId36"/>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365" w:rsidRDefault="001E7365" w:rsidP="000247AA">
      <w:pPr>
        <w:spacing w:after="0"/>
      </w:pPr>
      <w:r>
        <w:separator/>
      </w:r>
    </w:p>
  </w:endnote>
  <w:endnote w:type="continuationSeparator" w:id="0">
    <w:p w:rsidR="001E7365" w:rsidRDefault="001E7365"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6874" w:rsidRDefault="004668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365" w:rsidRDefault="001E7365" w:rsidP="000247AA">
      <w:pPr>
        <w:spacing w:after="0"/>
      </w:pPr>
      <w:r>
        <w:separator/>
      </w:r>
    </w:p>
  </w:footnote>
  <w:footnote w:type="continuationSeparator" w:id="0">
    <w:p w:rsidR="001E7365" w:rsidRDefault="001E7365"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035F" w:rsidRDefault="001E7365" w:rsidP="008D0B79">
    <w:pPr>
      <w:pStyle w:val="Header"/>
      <w:tabs>
        <w:tab w:val="clear" w:pos="4680"/>
        <w:tab w:val="clear" w:pos="9360"/>
        <w:tab w:val="left" w:pos="5622"/>
      </w:tabs>
    </w:pPr>
    <w:sdt>
      <w:sdtPr>
        <w:id w:val="23200580"/>
        <w:docPartObj>
          <w:docPartGallery w:val="Page Numbers (Margins)"/>
          <w:docPartUnique/>
        </w:docPartObj>
      </w:sdtPr>
      <w:sdtEndPr/>
      <w:sdtContent>
        <w:r w:rsidR="004C49E7">
          <w:rPr>
            <w:noProof/>
            <w:lang w:eastAsia="ja-JP"/>
          </w:rPr>
          <mc:AlternateContent>
            <mc:Choice Requires="wps">
              <w:drawing>
                <wp:anchor distT="0" distB="0" distL="114300" distR="114300" simplePos="0" relativeHeight="251660288" behindDoc="0" locked="0" layoutInCell="0" allowOverlap="1" wp14:anchorId="777EE1C3" wp14:editId="59A7E75B">
                  <wp:simplePos x="0" y="0"/>
                  <wp:positionH relativeFrom="leftMargin">
                    <wp:align>center</wp:align>
                  </wp:positionH>
                  <wp:positionV relativeFrom="margin">
                    <wp:align>bottom</wp:align>
                  </wp:positionV>
                  <wp:extent cx="551815" cy="2183130"/>
                  <wp:effectExtent l="0" t="0" r="4445"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C240C2" w:rsidRPr="00C240C2">
                                <w:rPr>
                                  <w:rFonts w:asciiTheme="majorHAnsi" w:hAnsiTheme="majorHAnsi"/>
                                  <w:noProof/>
                                  <w:color w:val="0070C0"/>
                                  <w:sz w:val="42"/>
                                  <w:szCs w:val="44"/>
                                </w:rPr>
                                <w:t>1</w:t>
                              </w:r>
                              <w:r w:rsidR="00477BDB" w:rsidRPr="00AA273F">
                                <w:rPr>
                                  <w:color w:val="0070C0"/>
                                  <w:sz w:val="20"/>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4" o:spid="_x0000_s1027" style="position:absolute;left:0;text-align:left;margin-left:0;margin-top:0;width:43.4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" o:allowincell="f" filled="f" stroked="f">
                  <v:textbox style="layout-flow:vertical;mso-layout-flow-alt:bottom-to-top;mso-fit-shape-to-text:t">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C240C2" w:rsidRPr="00C240C2">
                          <w:rPr>
                            <w:rFonts w:asciiTheme="majorHAnsi" w:hAnsiTheme="majorHAnsi"/>
                            <w:noProof/>
                            <w:color w:val="0070C0"/>
                            <w:sz w:val="42"/>
                            <w:szCs w:val="44"/>
                          </w:rPr>
                          <w:t>1</w:t>
                        </w:r>
                        <w:r w:rsidR="00477BDB" w:rsidRPr="00AA273F">
                          <w:rPr>
                            <w:color w:val="0070C0"/>
                            <w:sz w:val="20"/>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4482"/>
    <w:multiLevelType w:val="hybridMultilevel"/>
    <w:tmpl w:val="EB72F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B62CE"/>
    <w:multiLevelType w:val="hybridMultilevel"/>
    <w:tmpl w:val="79AE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D0D42"/>
    <w:multiLevelType w:val="hybridMultilevel"/>
    <w:tmpl w:val="D2BE7632"/>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D45CFD"/>
    <w:multiLevelType w:val="hybridMultilevel"/>
    <w:tmpl w:val="4DD65F7E"/>
    <w:lvl w:ilvl="0" w:tplc="F4282E18">
      <w:start w:val="1"/>
      <w:numFmt w:val="bullet"/>
      <w:lvlText w:val="o"/>
      <w:lvlJc w:val="left"/>
      <w:pPr>
        <w:ind w:left="-2430" w:hanging="360"/>
      </w:pPr>
      <w:rPr>
        <w:rFonts w:ascii="Courier New" w:hAnsi="Courier New" w:cs="Courier New" w:hint="default"/>
        <w:color w:val="auto"/>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270" w:hanging="360"/>
      </w:pPr>
      <w:rPr>
        <w:rFonts w:ascii="Symbol" w:hAnsi="Symbol" w:hint="default"/>
      </w:rPr>
    </w:lvl>
    <w:lvl w:ilvl="4" w:tplc="04090003" w:tentative="1">
      <w:start w:val="1"/>
      <w:numFmt w:val="bullet"/>
      <w:lvlText w:val="o"/>
      <w:lvlJc w:val="left"/>
      <w:pPr>
        <w:ind w:left="450" w:hanging="360"/>
      </w:pPr>
      <w:rPr>
        <w:rFonts w:ascii="Courier New" w:hAnsi="Courier New" w:hint="default"/>
      </w:rPr>
    </w:lvl>
    <w:lvl w:ilvl="5" w:tplc="04090005" w:tentative="1">
      <w:start w:val="1"/>
      <w:numFmt w:val="bullet"/>
      <w:lvlText w:val=""/>
      <w:lvlJc w:val="left"/>
      <w:pPr>
        <w:ind w:left="1170" w:hanging="360"/>
      </w:pPr>
      <w:rPr>
        <w:rFonts w:ascii="Wingdings" w:hAnsi="Wingdings" w:hint="default"/>
      </w:rPr>
    </w:lvl>
    <w:lvl w:ilvl="6" w:tplc="04090001" w:tentative="1">
      <w:start w:val="1"/>
      <w:numFmt w:val="bullet"/>
      <w:lvlText w:val=""/>
      <w:lvlJc w:val="left"/>
      <w:pPr>
        <w:ind w:left="1890" w:hanging="360"/>
      </w:pPr>
      <w:rPr>
        <w:rFonts w:ascii="Symbol" w:hAnsi="Symbol" w:hint="default"/>
      </w:rPr>
    </w:lvl>
    <w:lvl w:ilvl="7" w:tplc="04090003" w:tentative="1">
      <w:start w:val="1"/>
      <w:numFmt w:val="bullet"/>
      <w:lvlText w:val="o"/>
      <w:lvlJc w:val="left"/>
      <w:pPr>
        <w:ind w:left="2610" w:hanging="360"/>
      </w:pPr>
      <w:rPr>
        <w:rFonts w:ascii="Courier New" w:hAnsi="Courier New" w:hint="default"/>
      </w:rPr>
    </w:lvl>
    <w:lvl w:ilvl="8" w:tplc="04090005" w:tentative="1">
      <w:start w:val="1"/>
      <w:numFmt w:val="bullet"/>
      <w:lvlText w:val=""/>
      <w:lvlJc w:val="left"/>
      <w:pPr>
        <w:ind w:left="3330" w:hanging="360"/>
      </w:pPr>
      <w:rPr>
        <w:rFonts w:ascii="Wingdings" w:hAnsi="Wingdings" w:hint="default"/>
      </w:rPr>
    </w:lvl>
  </w:abstractNum>
  <w:abstractNum w:abstractNumId="4">
    <w:nsid w:val="14523584"/>
    <w:multiLevelType w:val="hybridMultilevel"/>
    <w:tmpl w:val="876256EA"/>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8047EC"/>
    <w:multiLevelType w:val="hybridMultilevel"/>
    <w:tmpl w:val="7FAA11D4"/>
    <w:lvl w:ilvl="0" w:tplc="36C0E88E">
      <w:numFmt w:val="bullet"/>
      <w:lvlText w:val="-"/>
      <w:lvlJc w:val="left"/>
      <w:pPr>
        <w:ind w:left="1080" w:hanging="360"/>
      </w:pPr>
      <w:rPr>
        <w:rFonts w:ascii="Times New Roman" w:eastAsia="Calibri" w:hAnsi="Times New Roman" w:cs="Times New Roman" w:hint="default"/>
        <w:color w:val="auto"/>
      </w:rPr>
    </w:lvl>
    <w:lvl w:ilvl="1" w:tplc="49441166">
      <w:numFmt w:val="bullet"/>
      <w:lvlText w:val="-"/>
      <w:lvlJc w:val="left"/>
      <w:pPr>
        <w:ind w:left="1800" w:hanging="360"/>
      </w:pPr>
      <w:rPr>
        <w:rFonts w:ascii="Arial Unicode MS" w:eastAsia="Arial Unicode MS" w:hAnsi="Arial Unicode MS" w:cs="Arial Unicode MS" w:hint="eastAsia"/>
        <w:color w:val="auto"/>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245C0A75"/>
    <w:multiLevelType w:val="hybridMultilevel"/>
    <w:tmpl w:val="B572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835EEC"/>
    <w:multiLevelType w:val="hybridMultilevel"/>
    <w:tmpl w:val="B02C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6B429D"/>
    <w:multiLevelType w:val="hybridMultilevel"/>
    <w:tmpl w:val="64FC71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C166EDD"/>
    <w:multiLevelType w:val="hybridMultilevel"/>
    <w:tmpl w:val="CEE02792"/>
    <w:lvl w:ilvl="0" w:tplc="49441166">
      <w:numFmt w:val="bullet"/>
      <w:lvlText w:val="-"/>
      <w:lvlJc w:val="left"/>
      <w:pPr>
        <w:ind w:left="360" w:hanging="360"/>
      </w:pPr>
      <w:rPr>
        <w:rFonts w:ascii="Arial Unicode MS" w:eastAsia="Arial Unicode MS" w:hAnsi="Arial Unicode MS" w:cs="Arial Unicode M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C3B18B0"/>
    <w:multiLevelType w:val="hybridMultilevel"/>
    <w:tmpl w:val="8252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7547AA"/>
    <w:multiLevelType w:val="hybridMultilevel"/>
    <w:tmpl w:val="F8AEACE4"/>
    <w:lvl w:ilvl="0" w:tplc="36C0E88E">
      <w:numFmt w:val="bullet"/>
      <w:lvlText w:val="-"/>
      <w:lvlJc w:val="left"/>
      <w:pPr>
        <w:ind w:left="1080" w:hanging="360"/>
      </w:pPr>
      <w:rPr>
        <w:rFonts w:ascii="Times New Roman" w:eastAsia="Calibri" w:hAnsi="Times New Roman" w:cs="Times New Roman" w:hint="default"/>
        <w:color w:val="auto"/>
      </w:rPr>
    </w:lvl>
    <w:lvl w:ilvl="1" w:tplc="0409000D">
      <w:start w:val="1"/>
      <w:numFmt w:val="bullet"/>
      <w:lvlText w:val=""/>
      <w:lvlJc w:val="left"/>
      <w:pPr>
        <w:ind w:left="1800" w:hanging="360"/>
      </w:pPr>
      <w:rPr>
        <w:rFonts w:ascii="Wingdings" w:hAnsi="Wingdings" w:hint="default"/>
        <w:color w:val="auto"/>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6BC948A2"/>
    <w:multiLevelType w:val="hybridMultilevel"/>
    <w:tmpl w:val="BD2600AE"/>
    <w:lvl w:ilvl="0" w:tplc="0409000D">
      <w:start w:val="1"/>
      <w:numFmt w:val="bullet"/>
      <w:lvlText w:val=""/>
      <w:lvlJc w:val="left"/>
      <w:pPr>
        <w:ind w:left="3240" w:hanging="360"/>
      </w:pPr>
      <w:rPr>
        <w:rFonts w:ascii="Wingdings" w:hAnsi="Wingdings" w:hint="default"/>
        <w:color w:val="auto"/>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nsid w:val="6C676972"/>
    <w:multiLevelType w:val="multilevel"/>
    <w:tmpl w:val="3BAA5386"/>
    <w:lvl w:ilvl="0">
      <w:start w:val="1"/>
      <w:numFmt w:val="decimal"/>
      <w:pStyle w:val="Heading1"/>
      <w:isLgl/>
      <w:suff w:val="space"/>
      <w:lvlText w:val="%1."/>
      <w:lvlJc w:val="left"/>
      <w:pPr>
        <w:ind w:left="0" w:firstLine="0"/>
      </w:pPr>
      <w:rPr>
        <w:rFonts w:hint="default"/>
        <w:b/>
        <w:i w:val="0"/>
        <w:color w:val="auto"/>
        <w:sz w:val="24"/>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14">
    <w:nsid w:val="7B567188"/>
    <w:multiLevelType w:val="hybridMultilevel"/>
    <w:tmpl w:val="9FF6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
  </w:num>
  <w:num w:numId="4">
    <w:abstractNumId w:val="7"/>
  </w:num>
  <w:num w:numId="5">
    <w:abstractNumId w:val="10"/>
  </w:num>
  <w:num w:numId="6">
    <w:abstractNumId w:val="0"/>
  </w:num>
  <w:num w:numId="7">
    <w:abstractNumId w:val="14"/>
  </w:num>
  <w:num w:numId="8">
    <w:abstractNumId w:val="2"/>
  </w:num>
  <w:num w:numId="9">
    <w:abstractNumId w:val="4"/>
  </w:num>
  <w:num w:numId="10">
    <w:abstractNumId w:val="5"/>
  </w:num>
  <w:num w:numId="11">
    <w:abstractNumId w:val="11"/>
  </w:num>
  <w:num w:numId="12">
    <w:abstractNumId w:val="3"/>
  </w:num>
  <w:num w:numId="13">
    <w:abstractNumId w:val="12"/>
  </w:num>
  <w:num w:numId="14">
    <w:abstractNumId w:val="9"/>
  </w:num>
  <w:num w:numId="1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9BF"/>
    <w:rsid w:val="00000971"/>
    <w:rsid w:val="00003078"/>
    <w:rsid w:val="00003CEC"/>
    <w:rsid w:val="00004F79"/>
    <w:rsid w:val="0000587B"/>
    <w:rsid w:val="00010CAE"/>
    <w:rsid w:val="00011C7F"/>
    <w:rsid w:val="0001736E"/>
    <w:rsid w:val="00020462"/>
    <w:rsid w:val="00021BAE"/>
    <w:rsid w:val="000230C4"/>
    <w:rsid w:val="00023ADC"/>
    <w:rsid w:val="00024296"/>
    <w:rsid w:val="000247AA"/>
    <w:rsid w:val="00030DDF"/>
    <w:rsid w:val="0003230A"/>
    <w:rsid w:val="000334FC"/>
    <w:rsid w:val="00033A9F"/>
    <w:rsid w:val="00033F1B"/>
    <w:rsid w:val="00035CD3"/>
    <w:rsid w:val="00036B2E"/>
    <w:rsid w:val="00042981"/>
    <w:rsid w:val="00042F34"/>
    <w:rsid w:val="00043676"/>
    <w:rsid w:val="000436A4"/>
    <w:rsid w:val="000457CC"/>
    <w:rsid w:val="00045BE7"/>
    <w:rsid w:val="00045E85"/>
    <w:rsid w:val="00046E49"/>
    <w:rsid w:val="000476D3"/>
    <w:rsid w:val="00050EDF"/>
    <w:rsid w:val="00053041"/>
    <w:rsid w:val="0005320B"/>
    <w:rsid w:val="00054609"/>
    <w:rsid w:val="00054B7B"/>
    <w:rsid w:val="00057002"/>
    <w:rsid w:val="00057657"/>
    <w:rsid w:val="000600BA"/>
    <w:rsid w:val="00060765"/>
    <w:rsid w:val="000621CF"/>
    <w:rsid w:val="00062693"/>
    <w:rsid w:val="000629DF"/>
    <w:rsid w:val="00062C26"/>
    <w:rsid w:val="00062E00"/>
    <w:rsid w:val="00063294"/>
    <w:rsid w:val="0006356F"/>
    <w:rsid w:val="00063CB9"/>
    <w:rsid w:val="0006402A"/>
    <w:rsid w:val="00065014"/>
    <w:rsid w:val="00070C14"/>
    <w:rsid w:val="00070CA3"/>
    <w:rsid w:val="000713E9"/>
    <w:rsid w:val="00072887"/>
    <w:rsid w:val="00074BD5"/>
    <w:rsid w:val="00077B53"/>
    <w:rsid w:val="000803B3"/>
    <w:rsid w:val="00081798"/>
    <w:rsid w:val="00082F1F"/>
    <w:rsid w:val="000839F6"/>
    <w:rsid w:val="000856C5"/>
    <w:rsid w:val="000872FF"/>
    <w:rsid w:val="000933BD"/>
    <w:rsid w:val="00093A1F"/>
    <w:rsid w:val="0009524F"/>
    <w:rsid w:val="0009711F"/>
    <w:rsid w:val="00097231"/>
    <w:rsid w:val="000A0C30"/>
    <w:rsid w:val="000A316A"/>
    <w:rsid w:val="000A54A1"/>
    <w:rsid w:val="000A558F"/>
    <w:rsid w:val="000A6211"/>
    <w:rsid w:val="000B1CF3"/>
    <w:rsid w:val="000B4A87"/>
    <w:rsid w:val="000B4E54"/>
    <w:rsid w:val="000B582C"/>
    <w:rsid w:val="000B5B27"/>
    <w:rsid w:val="000B64A1"/>
    <w:rsid w:val="000C157D"/>
    <w:rsid w:val="000C1F6E"/>
    <w:rsid w:val="000C2102"/>
    <w:rsid w:val="000D2291"/>
    <w:rsid w:val="000D27B1"/>
    <w:rsid w:val="000D2BBD"/>
    <w:rsid w:val="000D5410"/>
    <w:rsid w:val="000D5AF4"/>
    <w:rsid w:val="000D6A25"/>
    <w:rsid w:val="000E11A8"/>
    <w:rsid w:val="000E7148"/>
    <w:rsid w:val="000E76F9"/>
    <w:rsid w:val="000E782D"/>
    <w:rsid w:val="000F0CAD"/>
    <w:rsid w:val="000F33DD"/>
    <w:rsid w:val="000F356A"/>
    <w:rsid w:val="000F51D2"/>
    <w:rsid w:val="000F6909"/>
    <w:rsid w:val="000F690C"/>
    <w:rsid w:val="000F6D7C"/>
    <w:rsid w:val="000F6DC2"/>
    <w:rsid w:val="000F74E2"/>
    <w:rsid w:val="001008AF"/>
    <w:rsid w:val="00101038"/>
    <w:rsid w:val="0010112C"/>
    <w:rsid w:val="0010365E"/>
    <w:rsid w:val="00104CD0"/>
    <w:rsid w:val="00105914"/>
    <w:rsid w:val="00106910"/>
    <w:rsid w:val="00106F9E"/>
    <w:rsid w:val="0011331E"/>
    <w:rsid w:val="001138D6"/>
    <w:rsid w:val="00125FEB"/>
    <w:rsid w:val="001271DA"/>
    <w:rsid w:val="00130F78"/>
    <w:rsid w:val="0013273B"/>
    <w:rsid w:val="0013370B"/>
    <w:rsid w:val="00133E8F"/>
    <w:rsid w:val="001348FD"/>
    <w:rsid w:val="00134D74"/>
    <w:rsid w:val="00136059"/>
    <w:rsid w:val="00137746"/>
    <w:rsid w:val="001437A9"/>
    <w:rsid w:val="00145A68"/>
    <w:rsid w:val="00145EB1"/>
    <w:rsid w:val="00147907"/>
    <w:rsid w:val="0015184F"/>
    <w:rsid w:val="00152563"/>
    <w:rsid w:val="00152F53"/>
    <w:rsid w:val="00155659"/>
    <w:rsid w:val="00157909"/>
    <w:rsid w:val="00157B50"/>
    <w:rsid w:val="00160FFE"/>
    <w:rsid w:val="001612E7"/>
    <w:rsid w:val="00161F6F"/>
    <w:rsid w:val="00164008"/>
    <w:rsid w:val="001656F1"/>
    <w:rsid w:val="00166A89"/>
    <w:rsid w:val="001702EE"/>
    <w:rsid w:val="00171B6F"/>
    <w:rsid w:val="00171C8A"/>
    <w:rsid w:val="00171FF2"/>
    <w:rsid w:val="0017707B"/>
    <w:rsid w:val="00180E5B"/>
    <w:rsid w:val="001830CB"/>
    <w:rsid w:val="001833D7"/>
    <w:rsid w:val="00184CD4"/>
    <w:rsid w:val="00190CF3"/>
    <w:rsid w:val="00193F73"/>
    <w:rsid w:val="00194317"/>
    <w:rsid w:val="00194971"/>
    <w:rsid w:val="00195BFA"/>
    <w:rsid w:val="00196746"/>
    <w:rsid w:val="0019695B"/>
    <w:rsid w:val="001A0E4E"/>
    <w:rsid w:val="001A40E3"/>
    <w:rsid w:val="001A4285"/>
    <w:rsid w:val="001A4925"/>
    <w:rsid w:val="001A5616"/>
    <w:rsid w:val="001A6141"/>
    <w:rsid w:val="001B13E4"/>
    <w:rsid w:val="001B16B9"/>
    <w:rsid w:val="001B221C"/>
    <w:rsid w:val="001B4324"/>
    <w:rsid w:val="001B4642"/>
    <w:rsid w:val="001C161A"/>
    <w:rsid w:val="001C413C"/>
    <w:rsid w:val="001C5528"/>
    <w:rsid w:val="001C7A80"/>
    <w:rsid w:val="001D0DED"/>
    <w:rsid w:val="001D106F"/>
    <w:rsid w:val="001D3546"/>
    <w:rsid w:val="001D3DE0"/>
    <w:rsid w:val="001D4E1B"/>
    <w:rsid w:val="001D5029"/>
    <w:rsid w:val="001D5EBA"/>
    <w:rsid w:val="001D6FB7"/>
    <w:rsid w:val="001D7660"/>
    <w:rsid w:val="001E1EAC"/>
    <w:rsid w:val="001E34EE"/>
    <w:rsid w:val="001E7365"/>
    <w:rsid w:val="001E747D"/>
    <w:rsid w:val="001E7761"/>
    <w:rsid w:val="001E7D49"/>
    <w:rsid w:val="001F2141"/>
    <w:rsid w:val="00200957"/>
    <w:rsid w:val="00200D09"/>
    <w:rsid w:val="00201C99"/>
    <w:rsid w:val="002026A6"/>
    <w:rsid w:val="0020294D"/>
    <w:rsid w:val="00203FF0"/>
    <w:rsid w:val="00205568"/>
    <w:rsid w:val="00207EC3"/>
    <w:rsid w:val="00210490"/>
    <w:rsid w:val="00211939"/>
    <w:rsid w:val="00211E1E"/>
    <w:rsid w:val="00212712"/>
    <w:rsid w:val="002161DD"/>
    <w:rsid w:val="00216B9D"/>
    <w:rsid w:val="00216EFB"/>
    <w:rsid w:val="0021738B"/>
    <w:rsid w:val="00217573"/>
    <w:rsid w:val="002176EF"/>
    <w:rsid w:val="0022039E"/>
    <w:rsid w:val="00220AD7"/>
    <w:rsid w:val="00220E5D"/>
    <w:rsid w:val="00221921"/>
    <w:rsid w:val="0022278B"/>
    <w:rsid w:val="002227A5"/>
    <w:rsid w:val="00222A4F"/>
    <w:rsid w:val="00224E50"/>
    <w:rsid w:val="00230A53"/>
    <w:rsid w:val="00231A28"/>
    <w:rsid w:val="002335D3"/>
    <w:rsid w:val="00233E36"/>
    <w:rsid w:val="002346E7"/>
    <w:rsid w:val="00234F1D"/>
    <w:rsid w:val="00236841"/>
    <w:rsid w:val="002373B8"/>
    <w:rsid w:val="002375E1"/>
    <w:rsid w:val="0024134D"/>
    <w:rsid w:val="00242C71"/>
    <w:rsid w:val="002439AA"/>
    <w:rsid w:val="00244F23"/>
    <w:rsid w:val="00245D08"/>
    <w:rsid w:val="00246B00"/>
    <w:rsid w:val="00246C0D"/>
    <w:rsid w:val="00251445"/>
    <w:rsid w:val="00252081"/>
    <w:rsid w:val="00257BE4"/>
    <w:rsid w:val="00260716"/>
    <w:rsid w:val="00264DCE"/>
    <w:rsid w:val="002661F6"/>
    <w:rsid w:val="002665D5"/>
    <w:rsid w:val="00270CDB"/>
    <w:rsid w:val="002711FF"/>
    <w:rsid w:val="00272816"/>
    <w:rsid w:val="00272DBE"/>
    <w:rsid w:val="00273972"/>
    <w:rsid w:val="00273EF7"/>
    <w:rsid w:val="00273F07"/>
    <w:rsid w:val="002747D3"/>
    <w:rsid w:val="00276F4F"/>
    <w:rsid w:val="00280228"/>
    <w:rsid w:val="002802BB"/>
    <w:rsid w:val="002803D2"/>
    <w:rsid w:val="0028124C"/>
    <w:rsid w:val="00283176"/>
    <w:rsid w:val="0028325C"/>
    <w:rsid w:val="0028548C"/>
    <w:rsid w:val="00286381"/>
    <w:rsid w:val="00286E98"/>
    <w:rsid w:val="00287181"/>
    <w:rsid w:val="002900ED"/>
    <w:rsid w:val="00290454"/>
    <w:rsid w:val="0029128D"/>
    <w:rsid w:val="00292165"/>
    <w:rsid w:val="00293967"/>
    <w:rsid w:val="00294F40"/>
    <w:rsid w:val="002953E5"/>
    <w:rsid w:val="0029557A"/>
    <w:rsid w:val="002971A0"/>
    <w:rsid w:val="0029772D"/>
    <w:rsid w:val="0029790E"/>
    <w:rsid w:val="002A140F"/>
    <w:rsid w:val="002A66B4"/>
    <w:rsid w:val="002A6D73"/>
    <w:rsid w:val="002B00A4"/>
    <w:rsid w:val="002B2BB6"/>
    <w:rsid w:val="002B48DA"/>
    <w:rsid w:val="002B6949"/>
    <w:rsid w:val="002B70F4"/>
    <w:rsid w:val="002C03F4"/>
    <w:rsid w:val="002C17AC"/>
    <w:rsid w:val="002C25DF"/>
    <w:rsid w:val="002C3A2F"/>
    <w:rsid w:val="002C449F"/>
    <w:rsid w:val="002C5BF6"/>
    <w:rsid w:val="002C5C67"/>
    <w:rsid w:val="002C6478"/>
    <w:rsid w:val="002C70FB"/>
    <w:rsid w:val="002D0EFC"/>
    <w:rsid w:val="002D0F72"/>
    <w:rsid w:val="002D2C6B"/>
    <w:rsid w:val="002D2E6B"/>
    <w:rsid w:val="002D623D"/>
    <w:rsid w:val="002D7A3A"/>
    <w:rsid w:val="002E133A"/>
    <w:rsid w:val="002E13F7"/>
    <w:rsid w:val="002E1EC8"/>
    <w:rsid w:val="002E2CD2"/>
    <w:rsid w:val="002E3A4D"/>
    <w:rsid w:val="002E7265"/>
    <w:rsid w:val="002E7BC3"/>
    <w:rsid w:val="002E7DC9"/>
    <w:rsid w:val="002F2997"/>
    <w:rsid w:val="002F3A94"/>
    <w:rsid w:val="002F3EBF"/>
    <w:rsid w:val="002F50C8"/>
    <w:rsid w:val="002F6358"/>
    <w:rsid w:val="002F73F5"/>
    <w:rsid w:val="00300002"/>
    <w:rsid w:val="0030123A"/>
    <w:rsid w:val="00304DA8"/>
    <w:rsid w:val="00305638"/>
    <w:rsid w:val="003057C1"/>
    <w:rsid w:val="00306AA0"/>
    <w:rsid w:val="00306EF7"/>
    <w:rsid w:val="003108C1"/>
    <w:rsid w:val="003109BB"/>
    <w:rsid w:val="003131C7"/>
    <w:rsid w:val="00316151"/>
    <w:rsid w:val="0031630C"/>
    <w:rsid w:val="00316825"/>
    <w:rsid w:val="003178A5"/>
    <w:rsid w:val="00317A90"/>
    <w:rsid w:val="003218C2"/>
    <w:rsid w:val="00321CA0"/>
    <w:rsid w:val="00321E09"/>
    <w:rsid w:val="00323A68"/>
    <w:rsid w:val="00324DCD"/>
    <w:rsid w:val="0032537F"/>
    <w:rsid w:val="0032563D"/>
    <w:rsid w:val="00325FC3"/>
    <w:rsid w:val="0032764D"/>
    <w:rsid w:val="00337FB9"/>
    <w:rsid w:val="0034007D"/>
    <w:rsid w:val="00342232"/>
    <w:rsid w:val="0034233C"/>
    <w:rsid w:val="00344255"/>
    <w:rsid w:val="00347E10"/>
    <w:rsid w:val="00350606"/>
    <w:rsid w:val="0035254C"/>
    <w:rsid w:val="003530EC"/>
    <w:rsid w:val="00353D0C"/>
    <w:rsid w:val="00356904"/>
    <w:rsid w:val="0035727F"/>
    <w:rsid w:val="00357723"/>
    <w:rsid w:val="00360661"/>
    <w:rsid w:val="00370283"/>
    <w:rsid w:val="00374D42"/>
    <w:rsid w:val="0037704A"/>
    <w:rsid w:val="00377779"/>
    <w:rsid w:val="00380743"/>
    <w:rsid w:val="00381A81"/>
    <w:rsid w:val="00381B20"/>
    <w:rsid w:val="00382046"/>
    <w:rsid w:val="00382577"/>
    <w:rsid w:val="00382588"/>
    <w:rsid w:val="00383797"/>
    <w:rsid w:val="00387D35"/>
    <w:rsid w:val="00390595"/>
    <w:rsid w:val="003908E9"/>
    <w:rsid w:val="00390953"/>
    <w:rsid w:val="0039303C"/>
    <w:rsid w:val="00394BA0"/>
    <w:rsid w:val="00395BA9"/>
    <w:rsid w:val="00396B15"/>
    <w:rsid w:val="00397F16"/>
    <w:rsid w:val="003A086F"/>
    <w:rsid w:val="003A1C7F"/>
    <w:rsid w:val="003A2189"/>
    <w:rsid w:val="003A2856"/>
    <w:rsid w:val="003A3B0E"/>
    <w:rsid w:val="003A4007"/>
    <w:rsid w:val="003A5D39"/>
    <w:rsid w:val="003A5F87"/>
    <w:rsid w:val="003A6681"/>
    <w:rsid w:val="003A699C"/>
    <w:rsid w:val="003A749D"/>
    <w:rsid w:val="003A7D90"/>
    <w:rsid w:val="003A7DEC"/>
    <w:rsid w:val="003B05B9"/>
    <w:rsid w:val="003B348E"/>
    <w:rsid w:val="003B3A33"/>
    <w:rsid w:val="003B5594"/>
    <w:rsid w:val="003B5643"/>
    <w:rsid w:val="003B7D46"/>
    <w:rsid w:val="003C2683"/>
    <w:rsid w:val="003C26A0"/>
    <w:rsid w:val="003C47B2"/>
    <w:rsid w:val="003C4B4A"/>
    <w:rsid w:val="003C5580"/>
    <w:rsid w:val="003C59A7"/>
    <w:rsid w:val="003C65D1"/>
    <w:rsid w:val="003D00A9"/>
    <w:rsid w:val="003D1B2D"/>
    <w:rsid w:val="003D1D17"/>
    <w:rsid w:val="003D3005"/>
    <w:rsid w:val="003D5BB7"/>
    <w:rsid w:val="003D6ED6"/>
    <w:rsid w:val="003E0CF1"/>
    <w:rsid w:val="003E3284"/>
    <w:rsid w:val="003E5392"/>
    <w:rsid w:val="003E684E"/>
    <w:rsid w:val="003E6A83"/>
    <w:rsid w:val="003F1C1C"/>
    <w:rsid w:val="003F20DB"/>
    <w:rsid w:val="003F336C"/>
    <w:rsid w:val="003F3504"/>
    <w:rsid w:val="003F4571"/>
    <w:rsid w:val="003F785F"/>
    <w:rsid w:val="004000EA"/>
    <w:rsid w:val="00402332"/>
    <w:rsid w:val="00404DD4"/>
    <w:rsid w:val="00407D88"/>
    <w:rsid w:val="004100E9"/>
    <w:rsid w:val="00411058"/>
    <w:rsid w:val="00411B26"/>
    <w:rsid w:val="00412B82"/>
    <w:rsid w:val="00413A88"/>
    <w:rsid w:val="00416261"/>
    <w:rsid w:val="0041680B"/>
    <w:rsid w:val="00417967"/>
    <w:rsid w:val="004207D6"/>
    <w:rsid w:val="00423F51"/>
    <w:rsid w:val="00425EBC"/>
    <w:rsid w:val="004265D7"/>
    <w:rsid w:val="00426A9B"/>
    <w:rsid w:val="00430FAA"/>
    <w:rsid w:val="004319D7"/>
    <w:rsid w:val="00431F2C"/>
    <w:rsid w:val="004327B9"/>
    <w:rsid w:val="004331BF"/>
    <w:rsid w:val="00433860"/>
    <w:rsid w:val="00435BE8"/>
    <w:rsid w:val="00435EEC"/>
    <w:rsid w:val="00440C6B"/>
    <w:rsid w:val="0044361C"/>
    <w:rsid w:val="00443AC8"/>
    <w:rsid w:val="00444461"/>
    <w:rsid w:val="00446BFB"/>
    <w:rsid w:val="0044731E"/>
    <w:rsid w:val="004509FE"/>
    <w:rsid w:val="0045122B"/>
    <w:rsid w:val="00451B89"/>
    <w:rsid w:val="00452F05"/>
    <w:rsid w:val="00453FA3"/>
    <w:rsid w:val="004547D9"/>
    <w:rsid w:val="004551E4"/>
    <w:rsid w:val="004553D6"/>
    <w:rsid w:val="00455D5D"/>
    <w:rsid w:val="004616C0"/>
    <w:rsid w:val="00462EF5"/>
    <w:rsid w:val="00463AC8"/>
    <w:rsid w:val="00464D44"/>
    <w:rsid w:val="00466874"/>
    <w:rsid w:val="004671DE"/>
    <w:rsid w:val="00471732"/>
    <w:rsid w:val="00472194"/>
    <w:rsid w:val="00472E97"/>
    <w:rsid w:val="00474C46"/>
    <w:rsid w:val="0047597D"/>
    <w:rsid w:val="00477BDB"/>
    <w:rsid w:val="00480B2D"/>
    <w:rsid w:val="00481D82"/>
    <w:rsid w:val="00482616"/>
    <w:rsid w:val="00490E5F"/>
    <w:rsid w:val="00493D9F"/>
    <w:rsid w:val="004945BE"/>
    <w:rsid w:val="00494BFA"/>
    <w:rsid w:val="00494CCC"/>
    <w:rsid w:val="0049580F"/>
    <w:rsid w:val="00495BD2"/>
    <w:rsid w:val="004A3E23"/>
    <w:rsid w:val="004A5252"/>
    <w:rsid w:val="004A58C7"/>
    <w:rsid w:val="004A5A09"/>
    <w:rsid w:val="004A6243"/>
    <w:rsid w:val="004A7AE3"/>
    <w:rsid w:val="004B0D5C"/>
    <w:rsid w:val="004B0F9A"/>
    <w:rsid w:val="004B1ED8"/>
    <w:rsid w:val="004B27E4"/>
    <w:rsid w:val="004B4C1D"/>
    <w:rsid w:val="004B5E77"/>
    <w:rsid w:val="004B726A"/>
    <w:rsid w:val="004C10E6"/>
    <w:rsid w:val="004C28D2"/>
    <w:rsid w:val="004C2E0A"/>
    <w:rsid w:val="004C49E7"/>
    <w:rsid w:val="004C63B5"/>
    <w:rsid w:val="004C6EF6"/>
    <w:rsid w:val="004D0045"/>
    <w:rsid w:val="004D27A2"/>
    <w:rsid w:val="004D4CC1"/>
    <w:rsid w:val="004D5408"/>
    <w:rsid w:val="004D7DEB"/>
    <w:rsid w:val="004E15BB"/>
    <w:rsid w:val="004E33B8"/>
    <w:rsid w:val="004E3941"/>
    <w:rsid w:val="004E4284"/>
    <w:rsid w:val="004E4494"/>
    <w:rsid w:val="004E52F1"/>
    <w:rsid w:val="004E5879"/>
    <w:rsid w:val="004F39B2"/>
    <w:rsid w:val="00501806"/>
    <w:rsid w:val="00501A5C"/>
    <w:rsid w:val="00502ACF"/>
    <w:rsid w:val="0050636E"/>
    <w:rsid w:val="005102F9"/>
    <w:rsid w:val="00511295"/>
    <w:rsid w:val="005128A4"/>
    <w:rsid w:val="00513AD2"/>
    <w:rsid w:val="00513F77"/>
    <w:rsid w:val="00514434"/>
    <w:rsid w:val="00515366"/>
    <w:rsid w:val="0052010C"/>
    <w:rsid w:val="005226B0"/>
    <w:rsid w:val="00522BA4"/>
    <w:rsid w:val="00523752"/>
    <w:rsid w:val="00524200"/>
    <w:rsid w:val="005246B4"/>
    <w:rsid w:val="00526361"/>
    <w:rsid w:val="00530501"/>
    <w:rsid w:val="00531DD0"/>
    <w:rsid w:val="00532047"/>
    <w:rsid w:val="00532F42"/>
    <w:rsid w:val="00533102"/>
    <w:rsid w:val="00535A34"/>
    <w:rsid w:val="00541620"/>
    <w:rsid w:val="0054331F"/>
    <w:rsid w:val="0054479F"/>
    <w:rsid w:val="00544F39"/>
    <w:rsid w:val="0054719C"/>
    <w:rsid w:val="005473F2"/>
    <w:rsid w:val="005506F5"/>
    <w:rsid w:val="00551A29"/>
    <w:rsid w:val="005530FA"/>
    <w:rsid w:val="00556178"/>
    <w:rsid w:val="00556E61"/>
    <w:rsid w:val="00560AAF"/>
    <w:rsid w:val="005625D2"/>
    <w:rsid w:val="00562ABB"/>
    <w:rsid w:val="00563E68"/>
    <w:rsid w:val="00565253"/>
    <w:rsid w:val="005668FD"/>
    <w:rsid w:val="005676E2"/>
    <w:rsid w:val="0057162F"/>
    <w:rsid w:val="00573620"/>
    <w:rsid w:val="00574D63"/>
    <w:rsid w:val="005770F1"/>
    <w:rsid w:val="00580D00"/>
    <w:rsid w:val="0058189D"/>
    <w:rsid w:val="005822F5"/>
    <w:rsid w:val="00584949"/>
    <w:rsid w:val="0058561A"/>
    <w:rsid w:val="00586AED"/>
    <w:rsid w:val="00590237"/>
    <w:rsid w:val="005918A2"/>
    <w:rsid w:val="00596EB6"/>
    <w:rsid w:val="005973CB"/>
    <w:rsid w:val="005A0105"/>
    <w:rsid w:val="005A0198"/>
    <w:rsid w:val="005A21E4"/>
    <w:rsid w:val="005A45A8"/>
    <w:rsid w:val="005A5236"/>
    <w:rsid w:val="005A645D"/>
    <w:rsid w:val="005A7FC2"/>
    <w:rsid w:val="005B281F"/>
    <w:rsid w:val="005B3563"/>
    <w:rsid w:val="005B431A"/>
    <w:rsid w:val="005C038E"/>
    <w:rsid w:val="005C23AD"/>
    <w:rsid w:val="005C2BCF"/>
    <w:rsid w:val="005C39E8"/>
    <w:rsid w:val="005C55DE"/>
    <w:rsid w:val="005C7CA8"/>
    <w:rsid w:val="005D0C91"/>
    <w:rsid w:val="005D0E82"/>
    <w:rsid w:val="005D0FC3"/>
    <w:rsid w:val="005D38C8"/>
    <w:rsid w:val="005D4B5A"/>
    <w:rsid w:val="005D4BCA"/>
    <w:rsid w:val="005D5C04"/>
    <w:rsid w:val="005D6434"/>
    <w:rsid w:val="005D692B"/>
    <w:rsid w:val="005D7B8E"/>
    <w:rsid w:val="005E149E"/>
    <w:rsid w:val="005E20BD"/>
    <w:rsid w:val="005E2522"/>
    <w:rsid w:val="005E25E8"/>
    <w:rsid w:val="005E2AE2"/>
    <w:rsid w:val="005E303A"/>
    <w:rsid w:val="005E4A67"/>
    <w:rsid w:val="005F021A"/>
    <w:rsid w:val="005F0704"/>
    <w:rsid w:val="005F6555"/>
    <w:rsid w:val="005F6731"/>
    <w:rsid w:val="005F7EF9"/>
    <w:rsid w:val="006014B3"/>
    <w:rsid w:val="00602707"/>
    <w:rsid w:val="00602784"/>
    <w:rsid w:val="00604AF1"/>
    <w:rsid w:val="006052FA"/>
    <w:rsid w:val="006053C0"/>
    <w:rsid w:val="00605BFC"/>
    <w:rsid w:val="00607C6B"/>
    <w:rsid w:val="00614AE2"/>
    <w:rsid w:val="00615521"/>
    <w:rsid w:val="006208E9"/>
    <w:rsid w:val="006239DE"/>
    <w:rsid w:val="00623B5C"/>
    <w:rsid w:val="0063022D"/>
    <w:rsid w:val="00630AFB"/>
    <w:rsid w:val="006318A2"/>
    <w:rsid w:val="006351FD"/>
    <w:rsid w:val="00635C03"/>
    <w:rsid w:val="00641266"/>
    <w:rsid w:val="0064170E"/>
    <w:rsid w:val="0064271C"/>
    <w:rsid w:val="006430D6"/>
    <w:rsid w:val="00647E16"/>
    <w:rsid w:val="00650678"/>
    <w:rsid w:val="006527E9"/>
    <w:rsid w:val="0065383B"/>
    <w:rsid w:val="0066186F"/>
    <w:rsid w:val="00662089"/>
    <w:rsid w:val="00662400"/>
    <w:rsid w:val="00665626"/>
    <w:rsid w:val="00665CCC"/>
    <w:rsid w:val="00666974"/>
    <w:rsid w:val="006707A9"/>
    <w:rsid w:val="00672667"/>
    <w:rsid w:val="006728C0"/>
    <w:rsid w:val="0067471C"/>
    <w:rsid w:val="00674D1A"/>
    <w:rsid w:val="0067573A"/>
    <w:rsid w:val="0067640E"/>
    <w:rsid w:val="00677CE3"/>
    <w:rsid w:val="0068066A"/>
    <w:rsid w:val="00683C8D"/>
    <w:rsid w:val="00684E98"/>
    <w:rsid w:val="00686856"/>
    <w:rsid w:val="0068757D"/>
    <w:rsid w:val="00687F76"/>
    <w:rsid w:val="006948CB"/>
    <w:rsid w:val="00695032"/>
    <w:rsid w:val="006967B2"/>
    <w:rsid w:val="00696A8B"/>
    <w:rsid w:val="006978A5"/>
    <w:rsid w:val="006979AF"/>
    <w:rsid w:val="006979BF"/>
    <w:rsid w:val="006A19B2"/>
    <w:rsid w:val="006A1E35"/>
    <w:rsid w:val="006A4337"/>
    <w:rsid w:val="006A584E"/>
    <w:rsid w:val="006A5A39"/>
    <w:rsid w:val="006A5DF3"/>
    <w:rsid w:val="006A7EF5"/>
    <w:rsid w:val="006B0AF0"/>
    <w:rsid w:val="006B1D4E"/>
    <w:rsid w:val="006B3A0F"/>
    <w:rsid w:val="006B3EB4"/>
    <w:rsid w:val="006B4303"/>
    <w:rsid w:val="006B6A31"/>
    <w:rsid w:val="006C5ECD"/>
    <w:rsid w:val="006D051C"/>
    <w:rsid w:val="006D0F4B"/>
    <w:rsid w:val="006D12FC"/>
    <w:rsid w:val="006D76D2"/>
    <w:rsid w:val="006E1637"/>
    <w:rsid w:val="006E1EE4"/>
    <w:rsid w:val="006E20F3"/>
    <w:rsid w:val="006E7FD1"/>
    <w:rsid w:val="006F1042"/>
    <w:rsid w:val="006F1B9D"/>
    <w:rsid w:val="006F2898"/>
    <w:rsid w:val="006F31A1"/>
    <w:rsid w:val="006F35F7"/>
    <w:rsid w:val="006F3708"/>
    <w:rsid w:val="006F434D"/>
    <w:rsid w:val="006F4ED6"/>
    <w:rsid w:val="006F7118"/>
    <w:rsid w:val="00700511"/>
    <w:rsid w:val="007014D3"/>
    <w:rsid w:val="0070187A"/>
    <w:rsid w:val="0070339F"/>
    <w:rsid w:val="007038BB"/>
    <w:rsid w:val="00705681"/>
    <w:rsid w:val="007071F4"/>
    <w:rsid w:val="007103E4"/>
    <w:rsid w:val="00710CA8"/>
    <w:rsid w:val="0071104F"/>
    <w:rsid w:val="007114F6"/>
    <w:rsid w:val="00716031"/>
    <w:rsid w:val="007174C4"/>
    <w:rsid w:val="00717FE3"/>
    <w:rsid w:val="00720BCA"/>
    <w:rsid w:val="00720C13"/>
    <w:rsid w:val="0072247A"/>
    <w:rsid w:val="00724CE2"/>
    <w:rsid w:val="007251FC"/>
    <w:rsid w:val="00727A7F"/>
    <w:rsid w:val="00727F54"/>
    <w:rsid w:val="0073235B"/>
    <w:rsid w:val="007344FC"/>
    <w:rsid w:val="00735659"/>
    <w:rsid w:val="00736C97"/>
    <w:rsid w:val="0073742D"/>
    <w:rsid w:val="0073757F"/>
    <w:rsid w:val="00740D32"/>
    <w:rsid w:val="007413F6"/>
    <w:rsid w:val="007417CE"/>
    <w:rsid w:val="0074189F"/>
    <w:rsid w:val="007476C4"/>
    <w:rsid w:val="00750351"/>
    <w:rsid w:val="00750823"/>
    <w:rsid w:val="0075211F"/>
    <w:rsid w:val="00752520"/>
    <w:rsid w:val="007546B7"/>
    <w:rsid w:val="00754A50"/>
    <w:rsid w:val="00755CAE"/>
    <w:rsid w:val="00755F45"/>
    <w:rsid w:val="0075615A"/>
    <w:rsid w:val="00757141"/>
    <w:rsid w:val="007612FD"/>
    <w:rsid w:val="00762FBB"/>
    <w:rsid w:val="00763595"/>
    <w:rsid w:val="007659BC"/>
    <w:rsid w:val="00766B98"/>
    <w:rsid w:val="00767D0A"/>
    <w:rsid w:val="00770168"/>
    <w:rsid w:val="00773936"/>
    <w:rsid w:val="00773D6C"/>
    <w:rsid w:val="00774979"/>
    <w:rsid w:val="00775CE5"/>
    <w:rsid w:val="0077748B"/>
    <w:rsid w:val="0077784D"/>
    <w:rsid w:val="007820A5"/>
    <w:rsid w:val="007822A4"/>
    <w:rsid w:val="007832EC"/>
    <w:rsid w:val="0078379B"/>
    <w:rsid w:val="00785F03"/>
    <w:rsid w:val="00785F60"/>
    <w:rsid w:val="0078712C"/>
    <w:rsid w:val="00790206"/>
    <w:rsid w:val="007908D9"/>
    <w:rsid w:val="007916C0"/>
    <w:rsid w:val="00791B2E"/>
    <w:rsid w:val="007936BA"/>
    <w:rsid w:val="00796B93"/>
    <w:rsid w:val="00797477"/>
    <w:rsid w:val="007974BF"/>
    <w:rsid w:val="00797D9C"/>
    <w:rsid w:val="007A12F1"/>
    <w:rsid w:val="007A1ECB"/>
    <w:rsid w:val="007A297F"/>
    <w:rsid w:val="007A2F8D"/>
    <w:rsid w:val="007A5152"/>
    <w:rsid w:val="007A6181"/>
    <w:rsid w:val="007A64ED"/>
    <w:rsid w:val="007A6572"/>
    <w:rsid w:val="007A6A5E"/>
    <w:rsid w:val="007A6AB1"/>
    <w:rsid w:val="007A7E37"/>
    <w:rsid w:val="007B1805"/>
    <w:rsid w:val="007B3D1C"/>
    <w:rsid w:val="007B5A78"/>
    <w:rsid w:val="007B61F7"/>
    <w:rsid w:val="007B7383"/>
    <w:rsid w:val="007B7C58"/>
    <w:rsid w:val="007C0FA0"/>
    <w:rsid w:val="007C170F"/>
    <w:rsid w:val="007C3CB1"/>
    <w:rsid w:val="007C49A4"/>
    <w:rsid w:val="007C5E61"/>
    <w:rsid w:val="007C6F63"/>
    <w:rsid w:val="007C70C5"/>
    <w:rsid w:val="007C7514"/>
    <w:rsid w:val="007C76B5"/>
    <w:rsid w:val="007C7749"/>
    <w:rsid w:val="007D05F5"/>
    <w:rsid w:val="007D647F"/>
    <w:rsid w:val="007E1BF5"/>
    <w:rsid w:val="007E1CA5"/>
    <w:rsid w:val="007F0393"/>
    <w:rsid w:val="007F0C48"/>
    <w:rsid w:val="007F1921"/>
    <w:rsid w:val="007F1F3C"/>
    <w:rsid w:val="007F7E52"/>
    <w:rsid w:val="00803E0E"/>
    <w:rsid w:val="008056D4"/>
    <w:rsid w:val="00806221"/>
    <w:rsid w:val="00807977"/>
    <w:rsid w:val="00810DEA"/>
    <w:rsid w:val="008111C5"/>
    <w:rsid w:val="00811419"/>
    <w:rsid w:val="00811868"/>
    <w:rsid w:val="0081193A"/>
    <w:rsid w:val="008146EC"/>
    <w:rsid w:val="0081485A"/>
    <w:rsid w:val="0081624E"/>
    <w:rsid w:val="00820BD1"/>
    <w:rsid w:val="00821D79"/>
    <w:rsid w:val="0082244E"/>
    <w:rsid w:val="0082316E"/>
    <w:rsid w:val="008249F5"/>
    <w:rsid w:val="00825850"/>
    <w:rsid w:val="00832917"/>
    <w:rsid w:val="00832C20"/>
    <w:rsid w:val="00834A43"/>
    <w:rsid w:val="008410CA"/>
    <w:rsid w:val="00842571"/>
    <w:rsid w:val="008426CC"/>
    <w:rsid w:val="00845CBD"/>
    <w:rsid w:val="00851A08"/>
    <w:rsid w:val="00851CAD"/>
    <w:rsid w:val="00851D1B"/>
    <w:rsid w:val="00851DFF"/>
    <w:rsid w:val="00851E8E"/>
    <w:rsid w:val="00854895"/>
    <w:rsid w:val="00854B7C"/>
    <w:rsid w:val="008568B3"/>
    <w:rsid w:val="00856A0B"/>
    <w:rsid w:val="00857EBA"/>
    <w:rsid w:val="00860844"/>
    <w:rsid w:val="00861094"/>
    <w:rsid w:val="00862456"/>
    <w:rsid w:val="00863548"/>
    <w:rsid w:val="00863F39"/>
    <w:rsid w:val="008657B1"/>
    <w:rsid w:val="0086591A"/>
    <w:rsid w:val="008671CC"/>
    <w:rsid w:val="008675A2"/>
    <w:rsid w:val="00870FDC"/>
    <w:rsid w:val="00876C56"/>
    <w:rsid w:val="00880EC3"/>
    <w:rsid w:val="00881859"/>
    <w:rsid w:val="008837D0"/>
    <w:rsid w:val="00884059"/>
    <w:rsid w:val="0088459B"/>
    <w:rsid w:val="0088693D"/>
    <w:rsid w:val="00887E65"/>
    <w:rsid w:val="00890D3D"/>
    <w:rsid w:val="00891CA2"/>
    <w:rsid w:val="00891EC8"/>
    <w:rsid w:val="008922BD"/>
    <w:rsid w:val="0089245B"/>
    <w:rsid w:val="008938C7"/>
    <w:rsid w:val="00894601"/>
    <w:rsid w:val="00896699"/>
    <w:rsid w:val="008A029F"/>
    <w:rsid w:val="008A14BF"/>
    <w:rsid w:val="008A1E99"/>
    <w:rsid w:val="008A1F3E"/>
    <w:rsid w:val="008A229D"/>
    <w:rsid w:val="008A4732"/>
    <w:rsid w:val="008A5E6F"/>
    <w:rsid w:val="008A6661"/>
    <w:rsid w:val="008A6EA1"/>
    <w:rsid w:val="008A719E"/>
    <w:rsid w:val="008A79D8"/>
    <w:rsid w:val="008B05AC"/>
    <w:rsid w:val="008B1AD0"/>
    <w:rsid w:val="008B2E35"/>
    <w:rsid w:val="008B5FFD"/>
    <w:rsid w:val="008B65C5"/>
    <w:rsid w:val="008B75BE"/>
    <w:rsid w:val="008C2562"/>
    <w:rsid w:val="008C5C85"/>
    <w:rsid w:val="008D0B79"/>
    <w:rsid w:val="008D1F25"/>
    <w:rsid w:val="008D2169"/>
    <w:rsid w:val="008D59F8"/>
    <w:rsid w:val="008D7F4C"/>
    <w:rsid w:val="008E34A8"/>
    <w:rsid w:val="008E3EC6"/>
    <w:rsid w:val="008E46D9"/>
    <w:rsid w:val="008E53BC"/>
    <w:rsid w:val="008E5880"/>
    <w:rsid w:val="008E7E0A"/>
    <w:rsid w:val="008F0E96"/>
    <w:rsid w:val="008F1B3B"/>
    <w:rsid w:val="008F35F2"/>
    <w:rsid w:val="008F37AA"/>
    <w:rsid w:val="008F65F3"/>
    <w:rsid w:val="008F79E9"/>
    <w:rsid w:val="00901491"/>
    <w:rsid w:val="00902F15"/>
    <w:rsid w:val="00903178"/>
    <w:rsid w:val="00904B8A"/>
    <w:rsid w:val="009062CA"/>
    <w:rsid w:val="00906DB4"/>
    <w:rsid w:val="00907140"/>
    <w:rsid w:val="00907966"/>
    <w:rsid w:val="00912B1B"/>
    <w:rsid w:val="00912CC8"/>
    <w:rsid w:val="00915AC9"/>
    <w:rsid w:val="00916F12"/>
    <w:rsid w:val="00917276"/>
    <w:rsid w:val="00917774"/>
    <w:rsid w:val="00920CBB"/>
    <w:rsid w:val="0092116A"/>
    <w:rsid w:val="0092120D"/>
    <w:rsid w:val="00922282"/>
    <w:rsid w:val="00922B84"/>
    <w:rsid w:val="0092422E"/>
    <w:rsid w:val="009252DD"/>
    <w:rsid w:val="009261CA"/>
    <w:rsid w:val="0092624C"/>
    <w:rsid w:val="0092787D"/>
    <w:rsid w:val="00932FAB"/>
    <w:rsid w:val="0093380B"/>
    <w:rsid w:val="0093743E"/>
    <w:rsid w:val="00940EE8"/>
    <w:rsid w:val="00941E4F"/>
    <w:rsid w:val="00942112"/>
    <w:rsid w:val="00942961"/>
    <w:rsid w:val="009430C3"/>
    <w:rsid w:val="0094396A"/>
    <w:rsid w:val="0094402C"/>
    <w:rsid w:val="00944EF8"/>
    <w:rsid w:val="00946D23"/>
    <w:rsid w:val="00952705"/>
    <w:rsid w:val="009537C2"/>
    <w:rsid w:val="00953D23"/>
    <w:rsid w:val="00953F4D"/>
    <w:rsid w:val="0095451F"/>
    <w:rsid w:val="009559A3"/>
    <w:rsid w:val="00961026"/>
    <w:rsid w:val="00962949"/>
    <w:rsid w:val="0096349C"/>
    <w:rsid w:val="00964122"/>
    <w:rsid w:val="00965CA3"/>
    <w:rsid w:val="00970804"/>
    <w:rsid w:val="00970CF4"/>
    <w:rsid w:val="00970F5E"/>
    <w:rsid w:val="00970FC3"/>
    <w:rsid w:val="009712B0"/>
    <w:rsid w:val="009729A2"/>
    <w:rsid w:val="00975164"/>
    <w:rsid w:val="009752CB"/>
    <w:rsid w:val="00976955"/>
    <w:rsid w:val="009769A9"/>
    <w:rsid w:val="00976E68"/>
    <w:rsid w:val="00977C78"/>
    <w:rsid w:val="00977FEC"/>
    <w:rsid w:val="00980F57"/>
    <w:rsid w:val="009814A5"/>
    <w:rsid w:val="00982100"/>
    <w:rsid w:val="00982B02"/>
    <w:rsid w:val="00984270"/>
    <w:rsid w:val="009858C1"/>
    <w:rsid w:val="00986AA8"/>
    <w:rsid w:val="009908B7"/>
    <w:rsid w:val="00990EAB"/>
    <w:rsid w:val="00991163"/>
    <w:rsid w:val="00991A9E"/>
    <w:rsid w:val="00991AA9"/>
    <w:rsid w:val="00992E10"/>
    <w:rsid w:val="0099390D"/>
    <w:rsid w:val="00994F00"/>
    <w:rsid w:val="009952C5"/>
    <w:rsid w:val="009976AF"/>
    <w:rsid w:val="009A035F"/>
    <w:rsid w:val="009A1819"/>
    <w:rsid w:val="009A1C7D"/>
    <w:rsid w:val="009A1DDD"/>
    <w:rsid w:val="009A25E2"/>
    <w:rsid w:val="009A5F33"/>
    <w:rsid w:val="009B233E"/>
    <w:rsid w:val="009B235E"/>
    <w:rsid w:val="009C0673"/>
    <w:rsid w:val="009C18C0"/>
    <w:rsid w:val="009C1CFF"/>
    <w:rsid w:val="009C2524"/>
    <w:rsid w:val="009C44D2"/>
    <w:rsid w:val="009C473C"/>
    <w:rsid w:val="009C6B36"/>
    <w:rsid w:val="009C6BA4"/>
    <w:rsid w:val="009C7C9E"/>
    <w:rsid w:val="009D0E00"/>
    <w:rsid w:val="009D178F"/>
    <w:rsid w:val="009D1877"/>
    <w:rsid w:val="009D358D"/>
    <w:rsid w:val="009D4543"/>
    <w:rsid w:val="009D5CAA"/>
    <w:rsid w:val="009D6F73"/>
    <w:rsid w:val="009E0390"/>
    <w:rsid w:val="009E03E4"/>
    <w:rsid w:val="009E1061"/>
    <w:rsid w:val="009E2316"/>
    <w:rsid w:val="009E24CA"/>
    <w:rsid w:val="009E40EF"/>
    <w:rsid w:val="009E4CD9"/>
    <w:rsid w:val="009E5956"/>
    <w:rsid w:val="009F0982"/>
    <w:rsid w:val="009F09BE"/>
    <w:rsid w:val="009F4B0B"/>
    <w:rsid w:val="009F4C93"/>
    <w:rsid w:val="009F59C8"/>
    <w:rsid w:val="009F65D7"/>
    <w:rsid w:val="009F7DEE"/>
    <w:rsid w:val="009F7E66"/>
    <w:rsid w:val="00A00AFC"/>
    <w:rsid w:val="00A00F2E"/>
    <w:rsid w:val="00A040A0"/>
    <w:rsid w:val="00A042DC"/>
    <w:rsid w:val="00A043AC"/>
    <w:rsid w:val="00A06C84"/>
    <w:rsid w:val="00A14C26"/>
    <w:rsid w:val="00A179B7"/>
    <w:rsid w:val="00A20471"/>
    <w:rsid w:val="00A23FFA"/>
    <w:rsid w:val="00A2439B"/>
    <w:rsid w:val="00A26CA4"/>
    <w:rsid w:val="00A2749D"/>
    <w:rsid w:val="00A30C97"/>
    <w:rsid w:val="00A31F1E"/>
    <w:rsid w:val="00A33540"/>
    <w:rsid w:val="00A3363E"/>
    <w:rsid w:val="00A340DB"/>
    <w:rsid w:val="00A347D4"/>
    <w:rsid w:val="00A35DBB"/>
    <w:rsid w:val="00A36350"/>
    <w:rsid w:val="00A42202"/>
    <w:rsid w:val="00A42C7C"/>
    <w:rsid w:val="00A4429E"/>
    <w:rsid w:val="00A4639A"/>
    <w:rsid w:val="00A46AAC"/>
    <w:rsid w:val="00A53062"/>
    <w:rsid w:val="00A553A8"/>
    <w:rsid w:val="00A557D9"/>
    <w:rsid w:val="00A55EAE"/>
    <w:rsid w:val="00A5641A"/>
    <w:rsid w:val="00A566B0"/>
    <w:rsid w:val="00A56898"/>
    <w:rsid w:val="00A62E67"/>
    <w:rsid w:val="00A63FAE"/>
    <w:rsid w:val="00A6401E"/>
    <w:rsid w:val="00A66CBA"/>
    <w:rsid w:val="00A67679"/>
    <w:rsid w:val="00A7174E"/>
    <w:rsid w:val="00A718A5"/>
    <w:rsid w:val="00A72758"/>
    <w:rsid w:val="00A75449"/>
    <w:rsid w:val="00A77C92"/>
    <w:rsid w:val="00A80079"/>
    <w:rsid w:val="00A840F6"/>
    <w:rsid w:val="00A84109"/>
    <w:rsid w:val="00A86537"/>
    <w:rsid w:val="00A91201"/>
    <w:rsid w:val="00A91FB7"/>
    <w:rsid w:val="00A93D05"/>
    <w:rsid w:val="00A94556"/>
    <w:rsid w:val="00A94E6B"/>
    <w:rsid w:val="00A96402"/>
    <w:rsid w:val="00A9799D"/>
    <w:rsid w:val="00AA2057"/>
    <w:rsid w:val="00AA20A3"/>
    <w:rsid w:val="00AA273F"/>
    <w:rsid w:val="00AA378F"/>
    <w:rsid w:val="00AA39F5"/>
    <w:rsid w:val="00AA648B"/>
    <w:rsid w:val="00AA68CF"/>
    <w:rsid w:val="00AA6BC3"/>
    <w:rsid w:val="00AA6CE5"/>
    <w:rsid w:val="00AB0F7B"/>
    <w:rsid w:val="00AB1ECC"/>
    <w:rsid w:val="00AB2241"/>
    <w:rsid w:val="00AB3C94"/>
    <w:rsid w:val="00AB4F81"/>
    <w:rsid w:val="00AB5674"/>
    <w:rsid w:val="00AC10CE"/>
    <w:rsid w:val="00AC578F"/>
    <w:rsid w:val="00AC5C2A"/>
    <w:rsid w:val="00AC6989"/>
    <w:rsid w:val="00AD06FA"/>
    <w:rsid w:val="00AD28D3"/>
    <w:rsid w:val="00AE0942"/>
    <w:rsid w:val="00AE13AF"/>
    <w:rsid w:val="00AE1D9B"/>
    <w:rsid w:val="00AE2519"/>
    <w:rsid w:val="00AE5814"/>
    <w:rsid w:val="00AE6D0E"/>
    <w:rsid w:val="00AF0040"/>
    <w:rsid w:val="00AF09F9"/>
    <w:rsid w:val="00AF3D7C"/>
    <w:rsid w:val="00AF6033"/>
    <w:rsid w:val="00B01FD0"/>
    <w:rsid w:val="00B02159"/>
    <w:rsid w:val="00B05854"/>
    <w:rsid w:val="00B063CA"/>
    <w:rsid w:val="00B06A49"/>
    <w:rsid w:val="00B11B2C"/>
    <w:rsid w:val="00B14C16"/>
    <w:rsid w:val="00B15B92"/>
    <w:rsid w:val="00B169CE"/>
    <w:rsid w:val="00B16BAC"/>
    <w:rsid w:val="00B17143"/>
    <w:rsid w:val="00B1724D"/>
    <w:rsid w:val="00B20081"/>
    <w:rsid w:val="00B223B3"/>
    <w:rsid w:val="00B226F7"/>
    <w:rsid w:val="00B229CE"/>
    <w:rsid w:val="00B23CAB"/>
    <w:rsid w:val="00B24806"/>
    <w:rsid w:val="00B24EB0"/>
    <w:rsid w:val="00B26506"/>
    <w:rsid w:val="00B26803"/>
    <w:rsid w:val="00B2697C"/>
    <w:rsid w:val="00B277D6"/>
    <w:rsid w:val="00B32018"/>
    <w:rsid w:val="00B33CA1"/>
    <w:rsid w:val="00B33CAB"/>
    <w:rsid w:val="00B34D04"/>
    <w:rsid w:val="00B3538A"/>
    <w:rsid w:val="00B3679C"/>
    <w:rsid w:val="00B41EFA"/>
    <w:rsid w:val="00B44511"/>
    <w:rsid w:val="00B44985"/>
    <w:rsid w:val="00B4508E"/>
    <w:rsid w:val="00B47EBF"/>
    <w:rsid w:val="00B50929"/>
    <w:rsid w:val="00B5334F"/>
    <w:rsid w:val="00B53C76"/>
    <w:rsid w:val="00B54245"/>
    <w:rsid w:val="00B54EBE"/>
    <w:rsid w:val="00B556D0"/>
    <w:rsid w:val="00B568E3"/>
    <w:rsid w:val="00B60ED2"/>
    <w:rsid w:val="00B63547"/>
    <w:rsid w:val="00B64301"/>
    <w:rsid w:val="00B64FB2"/>
    <w:rsid w:val="00B6589B"/>
    <w:rsid w:val="00B65EBF"/>
    <w:rsid w:val="00B70059"/>
    <w:rsid w:val="00B745AA"/>
    <w:rsid w:val="00B75154"/>
    <w:rsid w:val="00B75CE8"/>
    <w:rsid w:val="00B77D3B"/>
    <w:rsid w:val="00B80456"/>
    <w:rsid w:val="00B81222"/>
    <w:rsid w:val="00B81E50"/>
    <w:rsid w:val="00B822FC"/>
    <w:rsid w:val="00B84494"/>
    <w:rsid w:val="00B84FA1"/>
    <w:rsid w:val="00B853C3"/>
    <w:rsid w:val="00B91012"/>
    <w:rsid w:val="00B91B05"/>
    <w:rsid w:val="00B9249D"/>
    <w:rsid w:val="00B92C1B"/>
    <w:rsid w:val="00B92FFC"/>
    <w:rsid w:val="00B95590"/>
    <w:rsid w:val="00B97723"/>
    <w:rsid w:val="00BA7961"/>
    <w:rsid w:val="00BB0647"/>
    <w:rsid w:val="00BB0BCB"/>
    <w:rsid w:val="00BB193A"/>
    <w:rsid w:val="00BB309C"/>
    <w:rsid w:val="00BB4EBD"/>
    <w:rsid w:val="00BC096B"/>
    <w:rsid w:val="00BC4049"/>
    <w:rsid w:val="00BC544C"/>
    <w:rsid w:val="00BD0DA7"/>
    <w:rsid w:val="00BD11F8"/>
    <w:rsid w:val="00BD126F"/>
    <w:rsid w:val="00BD2742"/>
    <w:rsid w:val="00BD2939"/>
    <w:rsid w:val="00BD30D9"/>
    <w:rsid w:val="00BD3D2C"/>
    <w:rsid w:val="00BD64DB"/>
    <w:rsid w:val="00BD6933"/>
    <w:rsid w:val="00BD6966"/>
    <w:rsid w:val="00BE14AE"/>
    <w:rsid w:val="00BE3A18"/>
    <w:rsid w:val="00BE5545"/>
    <w:rsid w:val="00BE6A1E"/>
    <w:rsid w:val="00BF1E32"/>
    <w:rsid w:val="00BF71F9"/>
    <w:rsid w:val="00C0081C"/>
    <w:rsid w:val="00C01109"/>
    <w:rsid w:val="00C01A30"/>
    <w:rsid w:val="00C01EBC"/>
    <w:rsid w:val="00C02E4F"/>
    <w:rsid w:val="00C0368A"/>
    <w:rsid w:val="00C05D1B"/>
    <w:rsid w:val="00C07A74"/>
    <w:rsid w:val="00C07FB4"/>
    <w:rsid w:val="00C13E47"/>
    <w:rsid w:val="00C17B8F"/>
    <w:rsid w:val="00C218D7"/>
    <w:rsid w:val="00C21BE1"/>
    <w:rsid w:val="00C24093"/>
    <w:rsid w:val="00C240C2"/>
    <w:rsid w:val="00C27DF4"/>
    <w:rsid w:val="00C27FB9"/>
    <w:rsid w:val="00C30256"/>
    <w:rsid w:val="00C30D8C"/>
    <w:rsid w:val="00C30E62"/>
    <w:rsid w:val="00C32AB1"/>
    <w:rsid w:val="00C340CE"/>
    <w:rsid w:val="00C3570B"/>
    <w:rsid w:val="00C36642"/>
    <w:rsid w:val="00C37BA8"/>
    <w:rsid w:val="00C37F1D"/>
    <w:rsid w:val="00C4102A"/>
    <w:rsid w:val="00C411A6"/>
    <w:rsid w:val="00C4389F"/>
    <w:rsid w:val="00C447FD"/>
    <w:rsid w:val="00C51413"/>
    <w:rsid w:val="00C5477E"/>
    <w:rsid w:val="00C56E2F"/>
    <w:rsid w:val="00C56FCB"/>
    <w:rsid w:val="00C57040"/>
    <w:rsid w:val="00C57078"/>
    <w:rsid w:val="00C57AD6"/>
    <w:rsid w:val="00C61218"/>
    <w:rsid w:val="00C61EE8"/>
    <w:rsid w:val="00C62C5A"/>
    <w:rsid w:val="00C64902"/>
    <w:rsid w:val="00C70C65"/>
    <w:rsid w:val="00C7243B"/>
    <w:rsid w:val="00C7359F"/>
    <w:rsid w:val="00C75374"/>
    <w:rsid w:val="00C753A9"/>
    <w:rsid w:val="00C760EB"/>
    <w:rsid w:val="00C80871"/>
    <w:rsid w:val="00C80CE6"/>
    <w:rsid w:val="00C83F3B"/>
    <w:rsid w:val="00C85637"/>
    <w:rsid w:val="00C86940"/>
    <w:rsid w:val="00C90575"/>
    <w:rsid w:val="00C9094C"/>
    <w:rsid w:val="00C91AEE"/>
    <w:rsid w:val="00C91B1B"/>
    <w:rsid w:val="00C91FCC"/>
    <w:rsid w:val="00C92A1D"/>
    <w:rsid w:val="00C94DDB"/>
    <w:rsid w:val="00C95F5F"/>
    <w:rsid w:val="00C95F7B"/>
    <w:rsid w:val="00C96BBE"/>
    <w:rsid w:val="00C9770E"/>
    <w:rsid w:val="00CA021B"/>
    <w:rsid w:val="00CA0694"/>
    <w:rsid w:val="00CA11BC"/>
    <w:rsid w:val="00CA343A"/>
    <w:rsid w:val="00CA3CC4"/>
    <w:rsid w:val="00CB0352"/>
    <w:rsid w:val="00CB09BE"/>
    <w:rsid w:val="00CB0EE7"/>
    <w:rsid w:val="00CB0FC7"/>
    <w:rsid w:val="00CB26A2"/>
    <w:rsid w:val="00CB4DB6"/>
    <w:rsid w:val="00CB63ED"/>
    <w:rsid w:val="00CC22FF"/>
    <w:rsid w:val="00CC38D6"/>
    <w:rsid w:val="00CC3A35"/>
    <w:rsid w:val="00CC435E"/>
    <w:rsid w:val="00CC50A5"/>
    <w:rsid w:val="00CC5E91"/>
    <w:rsid w:val="00CC6168"/>
    <w:rsid w:val="00CC66A7"/>
    <w:rsid w:val="00CD09DA"/>
    <w:rsid w:val="00CD36B1"/>
    <w:rsid w:val="00CD39F1"/>
    <w:rsid w:val="00CD3CE9"/>
    <w:rsid w:val="00CD7767"/>
    <w:rsid w:val="00CE4260"/>
    <w:rsid w:val="00CE7623"/>
    <w:rsid w:val="00CF074A"/>
    <w:rsid w:val="00CF1866"/>
    <w:rsid w:val="00CF28C3"/>
    <w:rsid w:val="00CF3535"/>
    <w:rsid w:val="00CF44CD"/>
    <w:rsid w:val="00CF651F"/>
    <w:rsid w:val="00CF70AA"/>
    <w:rsid w:val="00CF71C6"/>
    <w:rsid w:val="00D00AA5"/>
    <w:rsid w:val="00D00B90"/>
    <w:rsid w:val="00D059D5"/>
    <w:rsid w:val="00D06B2C"/>
    <w:rsid w:val="00D11A43"/>
    <w:rsid w:val="00D11F80"/>
    <w:rsid w:val="00D13FF2"/>
    <w:rsid w:val="00D14492"/>
    <w:rsid w:val="00D1592E"/>
    <w:rsid w:val="00D172A3"/>
    <w:rsid w:val="00D203D8"/>
    <w:rsid w:val="00D20855"/>
    <w:rsid w:val="00D215A3"/>
    <w:rsid w:val="00D244AE"/>
    <w:rsid w:val="00D24B80"/>
    <w:rsid w:val="00D24FCD"/>
    <w:rsid w:val="00D25D0A"/>
    <w:rsid w:val="00D2606A"/>
    <w:rsid w:val="00D26B1E"/>
    <w:rsid w:val="00D27831"/>
    <w:rsid w:val="00D31218"/>
    <w:rsid w:val="00D31AAD"/>
    <w:rsid w:val="00D32DC5"/>
    <w:rsid w:val="00D34162"/>
    <w:rsid w:val="00D3539B"/>
    <w:rsid w:val="00D35FD2"/>
    <w:rsid w:val="00D3725B"/>
    <w:rsid w:val="00D409C9"/>
    <w:rsid w:val="00D41E8C"/>
    <w:rsid w:val="00D4243C"/>
    <w:rsid w:val="00D42831"/>
    <w:rsid w:val="00D428E9"/>
    <w:rsid w:val="00D42A3F"/>
    <w:rsid w:val="00D42FDD"/>
    <w:rsid w:val="00D4311B"/>
    <w:rsid w:val="00D43272"/>
    <w:rsid w:val="00D44347"/>
    <w:rsid w:val="00D454E8"/>
    <w:rsid w:val="00D45D5A"/>
    <w:rsid w:val="00D46DE0"/>
    <w:rsid w:val="00D500E9"/>
    <w:rsid w:val="00D51792"/>
    <w:rsid w:val="00D52613"/>
    <w:rsid w:val="00D52C37"/>
    <w:rsid w:val="00D52EC5"/>
    <w:rsid w:val="00D55BB3"/>
    <w:rsid w:val="00D575D5"/>
    <w:rsid w:val="00D57D6A"/>
    <w:rsid w:val="00D57F69"/>
    <w:rsid w:val="00D62779"/>
    <w:rsid w:val="00D63C7E"/>
    <w:rsid w:val="00D64A18"/>
    <w:rsid w:val="00D7261C"/>
    <w:rsid w:val="00D74D8E"/>
    <w:rsid w:val="00D757B7"/>
    <w:rsid w:val="00D763CC"/>
    <w:rsid w:val="00D7653D"/>
    <w:rsid w:val="00D77100"/>
    <w:rsid w:val="00D776AF"/>
    <w:rsid w:val="00D8097A"/>
    <w:rsid w:val="00D80B31"/>
    <w:rsid w:val="00D8268B"/>
    <w:rsid w:val="00D83E78"/>
    <w:rsid w:val="00D84146"/>
    <w:rsid w:val="00D85C73"/>
    <w:rsid w:val="00D85F39"/>
    <w:rsid w:val="00D87E38"/>
    <w:rsid w:val="00D90B32"/>
    <w:rsid w:val="00D926A3"/>
    <w:rsid w:val="00D92BCA"/>
    <w:rsid w:val="00D9499B"/>
    <w:rsid w:val="00D94C79"/>
    <w:rsid w:val="00D951C5"/>
    <w:rsid w:val="00DA1B1C"/>
    <w:rsid w:val="00DA2F52"/>
    <w:rsid w:val="00DA350C"/>
    <w:rsid w:val="00DA4CE7"/>
    <w:rsid w:val="00DA68EB"/>
    <w:rsid w:val="00DA6F91"/>
    <w:rsid w:val="00DA733B"/>
    <w:rsid w:val="00DA7BA9"/>
    <w:rsid w:val="00DA7E2E"/>
    <w:rsid w:val="00DB03A6"/>
    <w:rsid w:val="00DB0F29"/>
    <w:rsid w:val="00DB25A5"/>
    <w:rsid w:val="00DB26CC"/>
    <w:rsid w:val="00DC0F28"/>
    <w:rsid w:val="00DC2D61"/>
    <w:rsid w:val="00DC4362"/>
    <w:rsid w:val="00DD39E6"/>
    <w:rsid w:val="00DD4FFD"/>
    <w:rsid w:val="00DE0203"/>
    <w:rsid w:val="00DE0736"/>
    <w:rsid w:val="00DE257A"/>
    <w:rsid w:val="00DE5CEB"/>
    <w:rsid w:val="00DE64F6"/>
    <w:rsid w:val="00DE6711"/>
    <w:rsid w:val="00DE6AC7"/>
    <w:rsid w:val="00DE7258"/>
    <w:rsid w:val="00DE7E58"/>
    <w:rsid w:val="00DF0FBA"/>
    <w:rsid w:val="00DF1FCA"/>
    <w:rsid w:val="00DF5B97"/>
    <w:rsid w:val="00DF7226"/>
    <w:rsid w:val="00E00278"/>
    <w:rsid w:val="00E00528"/>
    <w:rsid w:val="00E00B9D"/>
    <w:rsid w:val="00E00CD9"/>
    <w:rsid w:val="00E0397A"/>
    <w:rsid w:val="00E05B9C"/>
    <w:rsid w:val="00E05FA4"/>
    <w:rsid w:val="00E06291"/>
    <w:rsid w:val="00E06653"/>
    <w:rsid w:val="00E070BF"/>
    <w:rsid w:val="00E11C33"/>
    <w:rsid w:val="00E13300"/>
    <w:rsid w:val="00E15D4F"/>
    <w:rsid w:val="00E17686"/>
    <w:rsid w:val="00E24FEB"/>
    <w:rsid w:val="00E25028"/>
    <w:rsid w:val="00E26167"/>
    <w:rsid w:val="00E30B58"/>
    <w:rsid w:val="00E30DAC"/>
    <w:rsid w:val="00E313B4"/>
    <w:rsid w:val="00E32076"/>
    <w:rsid w:val="00E36957"/>
    <w:rsid w:val="00E406DA"/>
    <w:rsid w:val="00E40D73"/>
    <w:rsid w:val="00E40F50"/>
    <w:rsid w:val="00E42FFB"/>
    <w:rsid w:val="00E43150"/>
    <w:rsid w:val="00E45121"/>
    <w:rsid w:val="00E47ED5"/>
    <w:rsid w:val="00E50EC3"/>
    <w:rsid w:val="00E50F9D"/>
    <w:rsid w:val="00E5265F"/>
    <w:rsid w:val="00E548B9"/>
    <w:rsid w:val="00E55382"/>
    <w:rsid w:val="00E605B4"/>
    <w:rsid w:val="00E60708"/>
    <w:rsid w:val="00E62019"/>
    <w:rsid w:val="00E6387B"/>
    <w:rsid w:val="00E6537E"/>
    <w:rsid w:val="00E66844"/>
    <w:rsid w:val="00E70968"/>
    <w:rsid w:val="00E71243"/>
    <w:rsid w:val="00E7381C"/>
    <w:rsid w:val="00E7445F"/>
    <w:rsid w:val="00E76246"/>
    <w:rsid w:val="00E80540"/>
    <w:rsid w:val="00E8287F"/>
    <w:rsid w:val="00E83117"/>
    <w:rsid w:val="00E83752"/>
    <w:rsid w:val="00E8546E"/>
    <w:rsid w:val="00E9214F"/>
    <w:rsid w:val="00E933C1"/>
    <w:rsid w:val="00EA14C8"/>
    <w:rsid w:val="00EA17F8"/>
    <w:rsid w:val="00EA18AF"/>
    <w:rsid w:val="00EA3E7A"/>
    <w:rsid w:val="00EA45F2"/>
    <w:rsid w:val="00EA508A"/>
    <w:rsid w:val="00EA69C8"/>
    <w:rsid w:val="00EB22DA"/>
    <w:rsid w:val="00EB3BD2"/>
    <w:rsid w:val="00EB456F"/>
    <w:rsid w:val="00EB74C3"/>
    <w:rsid w:val="00EB76A5"/>
    <w:rsid w:val="00EC01B2"/>
    <w:rsid w:val="00EC01DD"/>
    <w:rsid w:val="00EC164D"/>
    <w:rsid w:val="00EC29C2"/>
    <w:rsid w:val="00EC2AF9"/>
    <w:rsid w:val="00EC3171"/>
    <w:rsid w:val="00EC3A85"/>
    <w:rsid w:val="00EC60BA"/>
    <w:rsid w:val="00EC70D3"/>
    <w:rsid w:val="00ED0167"/>
    <w:rsid w:val="00ED227E"/>
    <w:rsid w:val="00ED327F"/>
    <w:rsid w:val="00ED3A6B"/>
    <w:rsid w:val="00ED52ED"/>
    <w:rsid w:val="00EE14AA"/>
    <w:rsid w:val="00EE3A23"/>
    <w:rsid w:val="00EE44C0"/>
    <w:rsid w:val="00EE5836"/>
    <w:rsid w:val="00EE5A2A"/>
    <w:rsid w:val="00EE6DF9"/>
    <w:rsid w:val="00EF01A6"/>
    <w:rsid w:val="00EF168E"/>
    <w:rsid w:val="00EF5C37"/>
    <w:rsid w:val="00EF6D9D"/>
    <w:rsid w:val="00EF74CE"/>
    <w:rsid w:val="00EF75F9"/>
    <w:rsid w:val="00F013F7"/>
    <w:rsid w:val="00F01744"/>
    <w:rsid w:val="00F01E31"/>
    <w:rsid w:val="00F0339D"/>
    <w:rsid w:val="00F03563"/>
    <w:rsid w:val="00F04027"/>
    <w:rsid w:val="00F07177"/>
    <w:rsid w:val="00F0774E"/>
    <w:rsid w:val="00F101AE"/>
    <w:rsid w:val="00F10506"/>
    <w:rsid w:val="00F11673"/>
    <w:rsid w:val="00F12F60"/>
    <w:rsid w:val="00F13FAE"/>
    <w:rsid w:val="00F14782"/>
    <w:rsid w:val="00F163B5"/>
    <w:rsid w:val="00F17BF5"/>
    <w:rsid w:val="00F2166A"/>
    <w:rsid w:val="00F2587E"/>
    <w:rsid w:val="00F2791C"/>
    <w:rsid w:val="00F27DD1"/>
    <w:rsid w:val="00F27FF9"/>
    <w:rsid w:val="00F30722"/>
    <w:rsid w:val="00F30E71"/>
    <w:rsid w:val="00F32039"/>
    <w:rsid w:val="00F33D17"/>
    <w:rsid w:val="00F35F79"/>
    <w:rsid w:val="00F41E88"/>
    <w:rsid w:val="00F43527"/>
    <w:rsid w:val="00F4546E"/>
    <w:rsid w:val="00F47C68"/>
    <w:rsid w:val="00F50A22"/>
    <w:rsid w:val="00F5320A"/>
    <w:rsid w:val="00F534D1"/>
    <w:rsid w:val="00F54A52"/>
    <w:rsid w:val="00F550E8"/>
    <w:rsid w:val="00F552C0"/>
    <w:rsid w:val="00F565AF"/>
    <w:rsid w:val="00F57188"/>
    <w:rsid w:val="00F57910"/>
    <w:rsid w:val="00F604DB"/>
    <w:rsid w:val="00F66E72"/>
    <w:rsid w:val="00F672D1"/>
    <w:rsid w:val="00F705D5"/>
    <w:rsid w:val="00F720B9"/>
    <w:rsid w:val="00F72CDD"/>
    <w:rsid w:val="00F740E9"/>
    <w:rsid w:val="00F74E47"/>
    <w:rsid w:val="00F75FE5"/>
    <w:rsid w:val="00F77465"/>
    <w:rsid w:val="00F80686"/>
    <w:rsid w:val="00F81125"/>
    <w:rsid w:val="00F83429"/>
    <w:rsid w:val="00F83DF5"/>
    <w:rsid w:val="00F841DD"/>
    <w:rsid w:val="00F84255"/>
    <w:rsid w:val="00F85A95"/>
    <w:rsid w:val="00F867E2"/>
    <w:rsid w:val="00F879A1"/>
    <w:rsid w:val="00F90FED"/>
    <w:rsid w:val="00F921A1"/>
    <w:rsid w:val="00F92343"/>
    <w:rsid w:val="00F92FB8"/>
    <w:rsid w:val="00F94064"/>
    <w:rsid w:val="00F944B2"/>
    <w:rsid w:val="00F948ED"/>
    <w:rsid w:val="00F9502C"/>
    <w:rsid w:val="00F9517D"/>
    <w:rsid w:val="00F95540"/>
    <w:rsid w:val="00F95A9F"/>
    <w:rsid w:val="00F96C1E"/>
    <w:rsid w:val="00F97399"/>
    <w:rsid w:val="00F97E03"/>
    <w:rsid w:val="00F97FF3"/>
    <w:rsid w:val="00FA0484"/>
    <w:rsid w:val="00FA0AA8"/>
    <w:rsid w:val="00FA2013"/>
    <w:rsid w:val="00FA2215"/>
    <w:rsid w:val="00FA24CE"/>
    <w:rsid w:val="00FA547E"/>
    <w:rsid w:val="00FB0793"/>
    <w:rsid w:val="00FB21C1"/>
    <w:rsid w:val="00FC20B2"/>
    <w:rsid w:val="00FC33AE"/>
    <w:rsid w:val="00FC4BA9"/>
    <w:rsid w:val="00FC501E"/>
    <w:rsid w:val="00FC6970"/>
    <w:rsid w:val="00FC7482"/>
    <w:rsid w:val="00FD26D5"/>
    <w:rsid w:val="00FD2F44"/>
    <w:rsid w:val="00FD4FC7"/>
    <w:rsid w:val="00FE40A5"/>
    <w:rsid w:val="00FE61CD"/>
    <w:rsid w:val="00FE7246"/>
    <w:rsid w:val="00FF02B7"/>
    <w:rsid w:val="00FF05B0"/>
    <w:rsid w:val="00FF34A1"/>
    <w:rsid w:val="00FF46D7"/>
    <w:rsid w:val="00FF4AD1"/>
    <w:rsid w:val="00FF5906"/>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character" w:styleId="CommentReference">
    <w:name w:val="annotation reference"/>
    <w:basedOn w:val="DefaultParagraphFont"/>
    <w:uiPriority w:val="99"/>
    <w:semiHidden/>
    <w:unhideWhenUsed/>
    <w:rsid w:val="00700511"/>
    <w:rPr>
      <w:sz w:val="16"/>
      <w:szCs w:val="16"/>
    </w:rPr>
  </w:style>
  <w:style w:type="paragraph" w:styleId="CommentText">
    <w:name w:val="annotation text"/>
    <w:basedOn w:val="Normal"/>
    <w:link w:val="CommentTextChar"/>
    <w:uiPriority w:val="99"/>
    <w:semiHidden/>
    <w:unhideWhenUsed/>
    <w:rsid w:val="00700511"/>
    <w:rPr>
      <w:sz w:val="20"/>
      <w:szCs w:val="20"/>
    </w:rPr>
  </w:style>
  <w:style w:type="character" w:customStyle="1" w:styleId="CommentTextChar">
    <w:name w:val="Comment Text Char"/>
    <w:basedOn w:val="DefaultParagraphFont"/>
    <w:link w:val="CommentText"/>
    <w:uiPriority w:val="99"/>
    <w:semiHidden/>
    <w:rsid w:val="00700511"/>
    <w:rPr>
      <w:rFonts w:ascii="Palatino Linotype" w:eastAsiaTheme="minorEastAsia" w:hAnsi="Palatino Linotype"/>
      <w:sz w:val="20"/>
      <w:szCs w:val="20"/>
    </w:rPr>
  </w:style>
  <w:style w:type="paragraph" w:styleId="CommentSubject">
    <w:name w:val="annotation subject"/>
    <w:basedOn w:val="CommentText"/>
    <w:next w:val="CommentText"/>
    <w:link w:val="CommentSubjectChar"/>
    <w:uiPriority w:val="99"/>
    <w:semiHidden/>
    <w:unhideWhenUsed/>
    <w:rsid w:val="00700511"/>
    <w:rPr>
      <w:b/>
      <w:bCs/>
    </w:rPr>
  </w:style>
  <w:style w:type="character" w:customStyle="1" w:styleId="CommentSubjectChar">
    <w:name w:val="Comment Subject Char"/>
    <w:basedOn w:val="CommentTextChar"/>
    <w:link w:val="CommentSubject"/>
    <w:uiPriority w:val="99"/>
    <w:semiHidden/>
    <w:rsid w:val="00700511"/>
    <w:rPr>
      <w:rFonts w:ascii="Palatino Linotype" w:eastAsiaTheme="minorEastAsia" w:hAnsi="Palatino Linotype"/>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character" w:styleId="CommentReference">
    <w:name w:val="annotation reference"/>
    <w:basedOn w:val="DefaultParagraphFont"/>
    <w:uiPriority w:val="99"/>
    <w:semiHidden/>
    <w:unhideWhenUsed/>
    <w:rsid w:val="00700511"/>
    <w:rPr>
      <w:sz w:val="16"/>
      <w:szCs w:val="16"/>
    </w:rPr>
  </w:style>
  <w:style w:type="paragraph" w:styleId="CommentText">
    <w:name w:val="annotation text"/>
    <w:basedOn w:val="Normal"/>
    <w:link w:val="CommentTextChar"/>
    <w:uiPriority w:val="99"/>
    <w:semiHidden/>
    <w:unhideWhenUsed/>
    <w:rsid w:val="00700511"/>
    <w:rPr>
      <w:sz w:val="20"/>
      <w:szCs w:val="20"/>
    </w:rPr>
  </w:style>
  <w:style w:type="character" w:customStyle="1" w:styleId="CommentTextChar">
    <w:name w:val="Comment Text Char"/>
    <w:basedOn w:val="DefaultParagraphFont"/>
    <w:link w:val="CommentText"/>
    <w:uiPriority w:val="99"/>
    <w:semiHidden/>
    <w:rsid w:val="00700511"/>
    <w:rPr>
      <w:rFonts w:ascii="Palatino Linotype" w:eastAsiaTheme="minorEastAsia" w:hAnsi="Palatino Linotype"/>
      <w:sz w:val="20"/>
      <w:szCs w:val="20"/>
    </w:rPr>
  </w:style>
  <w:style w:type="paragraph" w:styleId="CommentSubject">
    <w:name w:val="annotation subject"/>
    <w:basedOn w:val="CommentText"/>
    <w:next w:val="CommentText"/>
    <w:link w:val="CommentSubjectChar"/>
    <w:uiPriority w:val="99"/>
    <w:semiHidden/>
    <w:unhideWhenUsed/>
    <w:rsid w:val="00700511"/>
    <w:rPr>
      <w:b/>
      <w:bCs/>
    </w:rPr>
  </w:style>
  <w:style w:type="character" w:customStyle="1" w:styleId="CommentSubjectChar">
    <w:name w:val="Comment Subject Char"/>
    <w:basedOn w:val="CommentTextChar"/>
    <w:link w:val="CommentSubject"/>
    <w:uiPriority w:val="99"/>
    <w:semiHidden/>
    <w:rsid w:val="00700511"/>
    <w:rPr>
      <w:rFonts w:ascii="Palatino Linotype" w:eastAsiaTheme="minorEastAsia" w:hAnsi="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1466893018">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515651695">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sChild>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 w:id="129710232">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sChild>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1389186619">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sChild>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appium.io/)%20" TargetMode="External"/><Relationship Id="rId18" Type="http://schemas.openxmlformats.org/officeDocument/2006/relationships/hyperlink" Target="https://nodejs.org/"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appium.io/introduction.html?lang=en"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en.wikipedia.org/wiki/Test_automati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www.smashingmagazine.com/2015/01/basic-test-automation-for-apps-games-and-mobile-web/"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npmjs.com/" TargetMode="External"/><Relationship Id="rId31" Type="http://schemas.openxmlformats.org/officeDocument/2006/relationships/hyperlink" Target="http://www.3pillarglobal.com/insights/appium-a-cross-browser-mobile-automation-too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saucelabs.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F33F3FD6-1223-48CB-9DA9-2EB2FA7DB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3</TotalTime>
  <Pages>12</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12022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lastModifiedBy>Pham Duc Chuong</cp:lastModifiedBy>
  <cp:revision>10</cp:revision>
  <cp:lastPrinted>2013-01-28T12:37:00Z</cp:lastPrinted>
  <dcterms:created xsi:type="dcterms:W3CDTF">2015-08-05T12:20:00Z</dcterms:created>
  <dcterms:modified xsi:type="dcterms:W3CDTF">2015-08-05T12:26:00Z</dcterms:modified>
</cp:coreProperties>
</file>