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4"/>
        <w:gridCol w:w="1079"/>
        <w:gridCol w:w="3996"/>
      </w:tblGrid>
      <w:tr w:rsidR="0072247A" w:rsidTr="007C49A4">
        <w:tc>
          <w:tcPr>
            <w:tcW w:w="4644" w:type="dxa"/>
            <w:vAlign w:val="center"/>
          </w:tcPr>
          <w:p w:rsidR="0072247A" w:rsidRDefault="008146EC" w:rsidP="0086591A">
            <w:pPr>
              <w:jc w:val="left"/>
            </w:pPr>
            <w:r>
              <w:rPr>
                <w:noProof/>
                <w:lang w:val="vi-VN" w:eastAsia="vi-VN"/>
              </w:rPr>
              <w:drawing>
                <wp:inline distT="0" distB="0" distL="0" distR="0" wp14:anchorId="46EBF7CF" wp14:editId="658E959E">
                  <wp:extent cx="1960473" cy="915842"/>
                  <wp:effectExtent l="0" t="0" r="190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ettel ICT - logo - black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302" cy="918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</w:tcPr>
          <w:p w:rsidR="0072247A" w:rsidRDefault="0072247A" w:rsidP="008146EC">
            <w:pPr>
              <w:jc w:val="left"/>
            </w:pPr>
          </w:p>
        </w:tc>
        <w:tc>
          <w:tcPr>
            <w:tcW w:w="4077" w:type="dxa"/>
            <w:vAlign w:val="center"/>
          </w:tcPr>
          <w:p w:rsidR="0072247A" w:rsidRDefault="005102F9" w:rsidP="005102F9">
            <w:pPr>
              <w:jc w:val="right"/>
            </w:pPr>
            <w:r>
              <w:rPr>
                <w:noProof/>
                <w:lang w:val="vi-VN" w:eastAsia="vi-VN"/>
              </w:rPr>
              <w:drawing>
                <wp:inline distT="0" distB="0" distL="0" distR="0" wp14:anchorId="2A0EAAF0" wp14:editId="0FC0792E">
                  <wp:extent cx="1587399" cy="907518"/>
                  <wp:effectExtent l="0" t="0" r="0" b="698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Viettel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750" cy="909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C5C85" w:rsidRDefault="008C5C85" w:rsidP="00F97FF3">
      <w:pPr>
        <w:jc w:val="center"/>
        <w:rPr>
          <w:rStyle w:val="Hyperlink"/>
          <w:color w:val="auto"/>
          <w:u w:val="none"/>
        </w:rPr>
      </w:pPr>
    </w:p>
    <w:p w:rsidR="00D03E49" w:rsidRPr="00BB7D79" w:rsidRDefault="000D77B5" w:rsidP="00D03E49">
      <w:pPr>
        <w:jc w:val="center"/>
        <w:rPr>
          <w:rStyle w:val="Hyperlink"/>
          <w:rFonts w:ascii="Arial Unicode MS" w:eastAsia="Arial Unicode MS" w:hAnsi="Arial Unicode MS" w:cs="Arial Unicode MS"/>
          <w:b/>
          <w:color w:val="C00000"/>
          <w:sz w:val="46"/>
          <w:szCs w:val="46"/>
          <w:u w:val="none"/>
        </w:rPr>
      </w:pPr>
      <w:r>
        <w:rPr>
          <w:rStyle w:val="Hyperlink"/>
          <w:rFonts w:ascii="Arial Unicode MS" w:eastAsia="Arial Unicode MS" w:hAnsi="Arial Unicode MS" w:cs="Arial Unicode MS"/>
          <w:b/>
          <w:color w:val="C00000"/>
          <w:sz w:val="46"/>
          <w:szCs w:val="46"/>
          <w:u w:val="none"/>
        </w:rPr>
        <w:t>TR</w:t>
      </w:r>
      <w:r w:rsidRPr="000D77B5">
        <w:rPr>
          <w:rStyle w:val="Hyperlink"/>
          <w:rFonts w:ascii="Arial Unicode MS" w:eastAsia="Arial Unicode MS" w:hAnsi="Arial Unicode MS" w:cs="Arial Unicode MS"/>
          <w:b/>
          <w:color w:val="C00000"/>
          <w:sz w:val="46"/>
          <w:szCs w:val="46"/>
          <w:u w:val="none"/>
        </w:rPr>
        <w:t>Ở</w:t>
      </w:r>
      <w:r>
        <w:rPr>
          <w:rStyle w:val="Hyperlink"/>
          <w:rFonts w:ascii="Arial Unicode MS" w:eastAsia="Arial Unicode MS" w:hAnsi="Arial Unicode MS" w:cs="Arial Unicode MS"/>
          <w:b/>
          <w:color w:val="C00000"/>
          <w:sz w:val="46"/>
          <w:szCs w:val="46"/>
          <w:u w:val="none"/>
        </w:rPr>
        <w:t xml:space="preserve"> TH</w:t>
      </w:r>
      <w:r w:rsidRPr="000D77B5">
        <w:rPr>
          <w:rStyle w:val="Hyperlink"/>
          <w:rFonts w:ascii="Arial Unicode MS" w:eastAsia="Arial Unicode MS" w:hAnsi="Arial Unicode MS" w:cs="Arial Unicode MS"/>
          <w:b/>
          <w:color w:val="C00000"/>
          <w:sz w:val="46"/>
          <w:szCs w:val="46"/>
          <w:u w:val="none"/>
        </w:rPr>
        <w:t>ÀNH</w:t>
      </w:r>
      <w:r>
        <w:rPr>
          <w:rStyle w:val="Hyperlink"/>
          <w:rFonts w:ascii="Arial Unicode MS" w:eastAsia="Arial Unicode MS" w:hAnsi="Arial Unicode MS" w:cs="Arial Unicode MS"/>
          <w:b/>
          <w:color w:val="C00000"/>
          <w:sz w:val="46"/>
          <w:szCs w:val="46"/>
          <w:u w:val="none"/>
        </w:rPr>
        <w:t xml:space="preserve"> M</w:t>
      </w:r>
      <w:r w:rsidRPr="000D77B5">
        <w:rPr>
          <w:rStyle w:val="Hyperlink"/>
          <w:rFonts w:ascii="Arial Unicode MS" w:eastAsia="Arial Unicode MS" w:hAnsi="Arial Unicode MS" w:cs="Arial Unicode MS"/>
          <w:b/>
          <w:color w:val="C00000"/>
          <w:sz w:val="46"/>
          <w:szCs w:val="46"/>
          <w:u w:val="none"/>
        </w:rPr>
        <w:t>ỘT</w:t>
      </w:r>
      <w:r>
        <w:rPr>
          <w:rStyle w:val="Hyperlink"/>
          <w:rFonts w:ascii="Arial Unicode MS" w:eastAsia="Arial Unicode MS" w:hAnsi="Arial Unicode MS" w:cs="Arial Unicode MS"/>
          <w:b/>
          <w:color w:val="C00000"/>
          <w:sz w:val="46"/>
          <w:szCs w:val="46"/>
          <w:u w:val="none"/>
        </w:rPr>
        <w:t xml:space="preserve"> CHUY</w:t>
      </w:r>
      <w:r w:rsidRPr="000D77B5">
        <w:rPr>
          <w:rStyle w:val="Hyperlink"/>
          <w:rFonts w:ascii="Arial Unicode MS" w:eastAsia="Arial Unicode MS" w:hAnsi="Arial Unicode MS" w:cs="Arial Unicode MS"/>
          <w:b/>
          <w:color w:val="C00000"/>
          <w:sz w:val="46"/>
          <w:szCs w:val="46"/>
          <w:u w:val="none"/>
        </w:rPr>
        <w:t>Ê</w:t>
      </w:r>
      <w:r>
        <w:rPr>
          <w:rStyle w:val="Hyperlink"/>
          <w:rFonts w:ascii="Arial Unicode MS" w:eastAsia="Arial Unicode MS" w:hAnsi="Arial Unicode MS" w:cs="Arial Unicode MS"/>
          <w:b/>
          <w:color w:val="C00000"/>
          <w:sz w:val="46"/>
          <w:szCs w:val="46"/>
          <w:u w:val="none"/>
        </w:rPr>
        <w:t>N GIA V</w:t>
      </w:r>
      <w:r w:rsidRPr="000D77B5">
        <w:rPr>
          <w:rStyle w:val="Hyperlink"/>
          <w:rFonts w:ascii="Arial Unicode MS" w:eastAsia="Arial Unicode MS" w:hAnsi="Arial Unicode MS" w:cs="Arial Unicode MS"/>
          <w:b/>
          <w:color w:val="C00000"/>
          <w:sz w:val="46"/>
          <w:szCs w:val="46"/>
          <w:u w:val="none"/>
        </w:rPr>
        <w:t>Ề</w:t>
      </w:r>
      <w:r>
        <w:rPr>
          <w:rStyle w:val="Hyperlink"/>
          <w:rFonts w:ascii="Arial Unicode MS" w:eastAsia="Arial Unicode MS" w:hAnsi="Arial Unicode MS" w:cs="Arial Unicode MS"/>
          <w:b/>
          <w:color w:val="C00000"/>
          <w:sz w:val="46"/>
          <w:szCs w:val="46"/>
          <w:u w:val="none"/>
        </w:rPr>
        <w:t xml:space="preserve"> V</w:t>
      </w:r>
      <w:r w:rsidRPr="000D77B5">
        <w:rPr>
          <w:rStyle w:val="Hyperlink"/>
          <w:rFonts w:ascii="Arial Unicode MS" w:eastAsia="Arial Unicode MS" w:hAnsi="Arial Unicode MS" w:cs="Arial Unicode MS"/>
          <w:b/>
          <w:color w:val="C00000"/>
          <w:sz w:val="46"/>
          <w:szCs w:val="46"/>
          <w:u w:val="none"/>
        </w:rPr>
        <w:t>AA</w:t>
      </w:r>
      <w:r>
        <w:rPr>
          <w:rStyle w:val="Hyperlink"/>
          <w:rFonts w:ascii="Arial Unicode MS" w:eastAsia="Arial Unicode MS" w:hAnsi="Arial Unicode MS" w:cs="Arial Unicode MS"/>
          <w:b/>
          <w:color w:val="C00000"/>
          <w:sz w:val="46"/>
          <w:szCs w:val="46"/>
          <w:u w:val="none"/>
        </w:rPr>
        <w:t>DIN</w:t>
      </w:r>
      <w:r w:rsidR="00D03E49" w:rsidRPr="00BB7D79">
        <w:rPr>
          <w:rStyle w:val="Hyperlink"/>
          <w:rFonts w:ascii="Arial Unicode MS" w:eastAsia="Arial Unicode MS" w:hAnsi="Arial Unicode MS" w:cs="Arial Unicode MS"/>
          <w:b/>
          <w:color w:val="C00000"/>
          <w:sz w:val="46"/>
          <w:szCs w:val="46"/>
          <w:u w:val="none"/>
        </w:rPr>
        <w:t xml:space="preserve"> </w:t>
      </w:r>
    </w:p>
    <w:p w:rsidR="00D03E49" w:rsidRPr="00BB7D79" w:rsidRDefault="00D03E49" w:rsidP="00D03E49">
      <w:pPr>
        <w:pStyle w:val="ListParagraph"/>
        <w:jc w:val="center"/>
      </w:pPr>
      <w:proofErr w:type="spellStart"/>
      <w:r w:rsidRPr="00BB7D79">
        <w:t>Đinh</w:t>
      </w:r>
      <w:proofErr w:type="spellEnd"/>
      <w:r w:rsidRPr="00BB7D79">
        <w:t xml:space="preserve"> </w:t>
      </w:r>
      <w:proofErr w:type="spellStart"/>
      <w:r w:rsidRPr="00BB7D79">
        <w:t>Bá</w:t>
      </w:r>
      <w:proofErr w:type="spellEnd"/>
      <w:r w:rsidRPr="00BB7D79">
        <w:t xml:space="preserve"> </w:t>
      </w:r>
      <w:proofErr w:type="spellStart"/>
      <w:r w:rsidRPr="00BB7D79">
        <w:t>Dũng</w:t>
      </w:r>
      <w:proofErr w:type="spellEnd"/>
      <w:r w:rsidRPr="00BB7D79">
        <w:t xml:space="preserve"> - </w:t>
      </w:r>
      <w:proofErr w:type="spellStart"/>
      <w:r w:rsidRPr="00BB7D79">
        <w:t>Trung</w:t>
      </w:r>
      <w:proofErr w:type="spellEnd"/>
      <w:r w:rsidRPr="00BB7D79">
        <w:t xml:space="preserve"> </w:t>
      </w:r>
      <w:proofErr w:type="spellStart"/>
      <w:r w:rsidRPr="00BB7D79">
        <w:t>tâm</w:t>
      </w:r>
      <w:proofErr w:type="spellEnd"/>
      <w:r w:rsidRPr="00BB7D79">
        <w:t xml:space="preserve"> </w:t>
      </w:r>
      <w:proofErr w:type="spellStart"/>
      <w:r w:rsidRPr="00BB7D79">
        <w:t>Công</w:t>
      </w:r>
      <w:proofErr w:type="spellEnd"/>
      <w:r w:rsidRPr="00BB7D79">
        <w:t xml:space="preserve"> </w:t>
      </w:r>
      <w:proofErr w:type="spellStart"/>
      <w:r w:rsidRPr="00BB7D79">
        <w:t>Nghệ</w:t>
      </w:r>
      <w:proofErr w:type="spellEnd"/>
      <w:r w:rsidRPr="00BB7D79">
        <w:t xml:space="preserve"> - TT GPCNTT&amp;VT</w:t>
      </w:r>
    </w:p>
    <w:p w:rsidR="00F97FF3" w:rsidRPr="006979BF" w:rsidRDefault="007233BB" w:rsidP="00D03E49">
      <w:pPr>
        <w:jc w:val="center"/>
        <w:rPr>
          <w:rStyle w:val="Hyperlink"/>
          <w:rFonts w:ascii="Arial Unicode MS" w:eastAsia="Arial Unicode MS" w:hAnsi="Arial Unicode MS" w:cs="Arial Unicode MS"/>
          <w:b/>
          <w:color w:val="auto"/>
          <w:sz w:val="48"/>
          <w:u w:val="none"/>
        </w:rPr>
      </w:pPr>
      <w:hyperlink r:id="rId10" w:history="1">
        <w:r w:rsidR="00D03E49" w:rsidRPr="00BB7D79">
          <w:t>Dungdb1@viettel.com.vn</w:t>
        </w:r>
      </w:hyperlink>
      <w:r w:rsidR="00D03E49" w:rsidRPr="00BB7D79">
        <w:t xml:space="preserve"> / 0984.155.004</w:t>
      </w:r>
    </w:p>
    <w:sdt>
      <w:sdtPr>
        <w:rPr>
          <w:rFonts w:ascii="Palatino Linotype" w:eastAsiaTheme="minorEastAsia" w:hAnsi="Palatino Linotype" w:cstheme="minorBidi"/>
          <w:b w:val="0"/>
          <w:bCs w:val="0"/>
          <w:sz w:val="22"/>
          <w:szCs w:val="22"/>
          <w:lang w:eastAsia="en-US"/>
        </w:rPr>
        <w:id w:val="-190104542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8131B0" w:rsidRDefault="008131B0" w:rsidP="008131B0">
          <w:pPr>
            <w:pStyle w:val="TOCHeading"/>
            <w:numPr>
              <w:ilvl w:val="0"/>
              <w:numId w:val="0"/>
            </w:numPr>
          </w:pPr>
        </w:p>
        <w:p w:rsidR="00EE7626" w:rsidRDefault="008131B0">
          <w:pPr>
            <w:pStyle w:val="TOC1"/>
            <w:tabs>
              <w:tab w:val="left" w:pos="440"/>
              <w:tab w:val="right" w:leader="dot" w:pos="9629"/>
            </w:tabs>
            <w:rPr>
              <w:rFonts w:asciiTheme="minorHAnsi" w:hAnsiTheme="minorHAnsi"/>
              <w:noProof/>
              <w:lang w:val="vi-VN" w:eastAsia="vi-V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19902867" w:history="1">
            <w:r w:rsidR="00EE7626" w:rsidRPr="00A74E35">
              <w:rPr>
                <w:rStyle w:val="Hyperlink"/>
                <w:noProof/>
              </w:rPr>
              <w:t>1.</w:t>
            </w:r>
            <w:r w:rsidR="00EE7626">
              <w:rPr>
                <w:rFonts w:asciiTheme="minorHAnsi" w:hAnsiTheme="minorHAnsi"/>
                <w:noProof/>
                <w:lang w:val="vi-VN" w:eastAsia="vi-VN"/>
              </w:rPr>
              <w:tab/>
            </w:r>
            <w:r w:rsidR="00EE7626" w:rsidRPr="00A74E35">
              <w:rPr>
                <w:rStyle w:val="Hyperlink"/>
                <w:noProof/>
              </w:rPr>
              <w:t>Update yourseft</w:t>
            </w:r>
            <w:r w:rsidR="00EE7626">
              <w:rPr>
                <w:noProof/>
                <w:webHidden/>
              </w:rPr>
              <w:tab/>
            </w:r>
            <w:r w:rsidR="00EE7626">
              <w:rPr>
                <w:noProof/>
                <w:webHidden/>
              </w:rPr>
              <w:fldChar w:fldCharType="begin"/>
            </w:r>
            <w:r w:rsidR="00EE7626">
              <w:rPr>
                <w:noProof/>
                <w:webHidden/>
              </w:rPr>
              <w:instrText xml:space="preserve"> PAGEREF _Toc419902867 \h </w:instrText>
            </w:r>
            <w:r w:rsidR="00EE7626">
              <w:rPr>
                <w:noProof/>
                <w:webHidden/>
              </w:rPr>
            </w:r>
            <w:r w:rsidR="00EE7626">
              <w:rPr>
                <w:noProof/>
                <w:webHidden/>
              </w:rPr>
              <w:fldChar w:fldCharType="separate"/>
            </w:r>
            <w:r w:rsidR="00EE7626">
              <w:rPr>
                <w:noProof/>
                <w:webHidden/>
              </w:rPr>
              <w:t>1</w:t>
            </w:r>
            <w:r w:rsidR="00EE7626">
              <w:rPr>
                <w:noProof/>
                <w:webHidden/>
              </w:rPr>
              <w:fldChar w:fldCharType="end"/>
            </w:r>
          </w:hyperlink>
        </w:p>
        <w:p w:rsidR="00EE7626" w:rsidRDefault="00EE7626">
          <w:pPr>
            <w:pStyle w:val="TOC1"/>
            <w:tabs>
              <w:tab w:val="left" w:pos="440"/>
              <w:tab w:val="right" w:leader="dot" w:pos="9629"/>
            </w:tabs>
            <w:rPr>
              <w:rFonts w:asciiTheme="minorHAnsi" w:hAnsiTheme="minorHAnsi"/>
              <w:noProof/>
              <w:lang w:val="vi-VN" w:eastAsia="vi-VN"/>
            </w:rPr>
          </w:pPr>
          <w:hyperlink w:anchor="_Toc419902868" w:history="1">
            <w:r w:rsidRPr="00A74E35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/>
                <w:noProof/>
                <w:lang w:val="vi-VN" w:eastAsia="vi-VN"/>
              </w:rPr>
              <w:tab/>
            </w:r>
            <w:r w:rsidRPr="00A74E35">
              <w:rPr>
                <w:rStyle w:val="Hyperlink"/>
                <w:noProof/>
              </w:rPr>
              <w:t>Giới thiệu về Vaadin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_Toc419902868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7626" w:rsidRDefault="00EE7626">
          <w:pPr>
            <w:pStyle w:val="TOC1"/>
            <w:tabs>
              <w:tab w:val="left" w:pos="440"/>
              <w:tab w:val="right" w:leader="dot" w:pos="9629"/>
            </w:tabs>
            <w:rPr>
              <w:rFonts w:asciiTheme="minorHAnsi" w:hAnsiTheme="minorHAnsi"/>
              <w:noProof/>
              <w:lang w:val="vi-VN" w:eastAsia="vi-VN"/>
            </w:rPr>
          </w:pPr>
          <w:hyperlink w:anchor="_Toc419902869" w:history="1">
            <w:r w:rsidRPr="00A74E35">
              <w:rPr>
                <w:rStyle w:val="Hyperlink"/>
                <w:noProof/>
              </w:rPr>
              <w:t>3.</w:t>
            </w:r>
            <w:r>
              <w:rPr>
                <w:rFonts w:asciiTheme="minorHAnsi" w:hAnsiTheme="minorHAnsi"/>
                <w:noProof/>
                <w:lang w:val="vi-VN" w:eastAsia="vi-VN"/>
              </w:rPr>
              <w:tab/>
            </w:r>
            <w:r w:rsidRPr="00A74E35">
              <w:rPr>
                <w:rStyle w:val="Hyperlink"/>
                <w:noProof/>
              </w:rPr>
              <w:t>Vaadin 7 - Cách thức xây dựng Web-apps mới trong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_Toc419902869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7626" w:rsidRDefault="00EE7626">
          <w:pPr>
            <w:pStyle w:val="TOC2"/>
            <w:tabs>
              <w:tab w:val="left" w:pos="880"/>
              <w:tab w:val="right" w:leader="dot" w:pos="9629"/>
            </w:tabs>
            <w:rPr>
              <w:rFonts w:asciiTheme="minorHAnsi" w:hAnsiTheme="minorHAnsi"/>
              <w:noProof/>
              <w:lang w:val="vi-VN" w:eastAsia="vi-VN"/>
            </w:rPr>
          </w:pPr>
          <w:hyperlink w:anchor="_Toc419902870" w:history="1">
            <w:r w:rsidRPr="00A74E35">
              <w:rPr>
                <w:rStyle w:val="Hyperlink"/>
                <w:noProof/>
              </w:rPr>
              <w:t>3.1.</w:t>
            </w:r>
            <w:r>
              <w:rPr>
                <w:rFonts w:asciiTheme="minorHAnsi" w:hAnsiTheme="minorHAnsi"/>
                <w:noProof/>
                <w:lang w:val="vi-VN" w:eastAsia="vi-VN"/>
              </w:rPr>
              <w:tab/>
            </w:r>
            <w:r w:rsidRPr="00A74E35">
              <w:rPr>
                <w:rStyle w:val="Hyperlink"/>
                <w:noProof/>
              </w:rPr>
              <w:t>Tạo một Server-side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_Toc419902870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7626" w:rsidRDefault="00EE7626">
          <w:pPr>
            <w:pStyle w:val="TOC2"/>
            <w:tabs>
              <w:tab w:val="left" w:pos="880"/>
              <w:tab w:val="right" w:leader="dot" w:pos="9629"/>
            </w:tabs>
            <w:rPr>
              <w:rFonts w:asciiTheme="minorHAnsi" w:hAnsiTheme="minorHAnsi"/>
              <w:noProof/>
              <w:lang w:val="vi-VN" w:eastAsia="vi-VN"/>
            </w:rPr>
          </w:pPr>
          <w:hyperlink w:anchor="_Toc419902871" w:history="1">
            <w:r w:rsidRPr="00A74E35">
              <w:rPr>
                <w:rStyle w:val="Hyperlink"/>
                <w:noProof/>
              </w:rPr>
              <w:t>3.2.</w:t>
            </w:r>
            <w:r>
              <w:rPr>
                <w:rFonts w:asciiTheme="minorHAnsi" w:hAnsiTheme="minorHAnsi"/>
                <w:noProof/>
                <w:lang w:val="vi-VN" w:eastAsia="vi-VN"/>
              </w:rPr>
              <w:tab/>
            </w:r>
            <w:r w:rsidRPr="00A74E35">
              <w:rPr>
                <w:rStyle w:val="Hyperlink"/>
                <w:noProof/>
              </w:rPr>
              <w:t>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_Toc419902871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7626" w:rsidRDefault="00EE7626">
          <w:pPr>
            <w:pStyle w:val="TOC2"/>
            <w:tabs>
              <w:tab w:val="left" w:pos="880"/>
              <w:tab w:val="right" w:leader="dot" w:pos="9629"/>
            </w:tabs>
            <w:rPr>
              <w:rFonts w:asciiTheme="minorHAnsi" w:hAnsiTheme="minorHAnsi"/>
              <w:noProof/>
              <w:lang w:val="vi-VN" w:eastAsia="vi-VN"/>
            </w:rPr>
          </w:pPr>
          <w:hyperlink w:anchor="_Toc419902872" w:history="1">
            <w:r w:rsidRPr="00A74E35">
              <w:rPr>
                <w:rStyle w:val="Hyperlink"/>
                <w:noProof/>
              </w:rPr>
              <w:t>3.3.</w:t>
            </w:r>
            <w:r>
              <w:rPr>
                <w:rFonts w:asciiTheme="minorHAnsi" w:hAnsiTheme="minorHAnsi"/>
                <w:noProof/>
                <w:lang w:val="vi-VN" w:eastAsia="vi-VN"/>
              </w:rPr>
              <w:tab/>
            </w:r>
            <w:r w:rsidRPr="00A74E35">
              <w:rPr>
                <w:rStyle w:val="Hyperlink"/>
                <w:noProof/>
              </w:rPr>
              <w:t>Themes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_Toc419902872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7626" w:rsidRDefault="00EE7626">
          <w:pPr>
            <w:pStyle w:val="TOC2"/>
            <w:tabs>
              <w:tab w:val="left" w:pos="880"/>
              <w:tab w:val="right" w:leader="dot" w:pos="9629"/>
            </w:tabs>
            <w:rPr>
              <w:rFonts w:asciiTheme="minorHAnsi" w:hAnsiTheme="minorHAnsi"/>
              <w:noProof/>
              <w:lang w:val="vi-VN" w:eastAsia="vi-VN"/>
            </w:rPr>
          </w:pPr>
          <w:hyperlink w:anchor="_Toc419902873" w:history="1">
            <w:r w:rsidRPr="00A74E35">
              <w:rPr>
                <w:rStyle w:val="Hyperlink"/>
                <w:noProof/>
              </w:rPr>
              <w:t>3.4.</w:t>
            </w:r>
            <w:r>
              <w:rPr>
                <w:rFonts w:asciiTheme="minorHAnsi" w:hAnsiTheme="minorHAnsi"/>
                <w:noProof/>
                <w:lang w:val="vi-VN" w:eastAsia="vi-VN"/>
              </w:rPr>
              <w:tab/>
            </w:r>
            <w:r w:rsidRPr="00A74E35">
              <w:rPr>
                <w:rStyle w:val="Hyperlink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_Toc419902873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7626" w:rsidRDefault="00EE7626">
          <w:pPr>
            <w:pStyle w:val="TOC2"/>
            <w:tabs>
              <w:tab w:val="left" w:pos="880"/>
              <w:tab w:val="right" w:leader="dot" w:pos="9629"/>
            </w:tabs>
            <w:rPr>
              <w:rFonts w:asciiTheme="minorHAnsi" w:hAnsiTheme="minorHAnsi"/>
              <w:noProof/>
              <w:lang w:val="vi-VN" w:eastAsia="vi-VN"/>
            </w:rPr>
          </w:pPr>
          <w:hyperlink w:anchor="_Toc419902874" w:history="1">
            <w:r w:rsidRPr="00A74E35">
              <w:rPr>
                <w:rStyle w:val="Hyperlink"/>
                <w:noProof/>
              </w:rPr>
              <w:t>3.5.</w:t>
            </w:r>
            <w:r>
              <w:rPr>
                <w:rFonts w:asciiTheme="minorHAnsi" w:hAnsiTheme="minorHAnsi"/>
                <w:noProof/>
                <w:lang w:val="vi-VN" w:eastAsia="vi-VN"/>
              </w:rPr>
              <w:tab/>
            </w:r>
            <w:r w:rsidRPr="00A74E35">
              <w:rPr>
                <w:rStyle w:val="Hyperlink"/>
                <w:noProof/>
              </w:rPr>
              <w:t>Data binding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_Toc419902874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7626" w:rsidRDefault="00EE7626">
          <w:pPr>
            <w:pStyle w:val="TOC2"/>
            <w:tabs>
              <w:tab w:val="left" w:pos="880"/>
              <w:tab w:val="right" w:leader="dot" w:pos="9629"/>
            </w:tabs>
            <w:rPr>
              <w:rFonts w:asciiTheme="minorHAnsi" w:hAnsiTheme="minorHAnsi"/>
              <w:noProof/>
              <w:lang w:val="vi-VN" w:eastAsia="vi-VN"/>
            </w:rPr>
          </w:pPr>
          <w:hyperlink w:anchor="_Toc419902875" w:history="1">
            <w:r w:rsidRPr="00A74E35">
              <w:rPr>
                <w:rStyle w:val="Hyperlink"/>
                <w:noProof/>
              </w:rPr>
              <w:t>3.6.</w:t>
            </w:r>
            <w:r>
              <w:rPr>
                <w:rFonts w:asciiTheme="minorHAnsi" w:hAnsiTheme="minorHAnsi"/>
                <w:noProof/>
                <w:lang w:val="vi-VN" w:eastAsia="vi-VN"/>
              </w:rPr>
              <w:tab/>
            </w:r>
            <w:r w:rsidRPr="00A74E35">
              <w:rPr>
                <w:rStyle w:val="Hyperlink"/>
                <w:noProof/>
              </w:rPr>
              <w:t>Widget Intergration và nhiều hơn nữa 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_Toc419902875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131B0" w:rsidRDefault="008131B0">
          <w:r>
            <w:rPr>
              <w:b/>
              <w:bCs/>
              <w:noProof/>
            </w:rPr>
            <w:fldChar w:fldCharType="end"/>
          </w:r>
        </w:p>
      </w:sdtContent>
    </w:sdt>
    <w:p w:rsidR="008131B0" w:rsidRDefault="008131B0">
      <w:pPr>
        <w:spacing w:after="200"/>
        <w:jc w:val="left"/>
      </w:pPr>
    </w:p>
    <w:p w:rsidR="008131B0" w:rsidRDefault="008131B0">
      <w:pPr>
        <w:spacing w:after="200"/>
        <w:jc w:val="left"/>
      </w:pPr>
    </w:p>
    <w:p w:rsidR="008131B0" w:rsidRDefault="008131B0">
      <w:pPr>
        <w:spacing w:after="200"/>
        <w:jc w:val="left"/>
      </w:pPr>
    </w:p>
    <w:p w:rsidR="008131B0" w:rsidRDefault="008131B0">
      <w:pPr>
        <w:spacing w:after="200"/>
        <w:jc w:val="left"/>
      </w:pPr>
    </w:p>
    <w:p w:rsidR="008131B0" w:rsidRDefault="008131B0">
      <w:pPr>
        <w:spacing w:after="200"/>
        <w:jc w:val="left"/>
      </w:pPr>
    </w:p>
    <w:p w:rsidR="008131B0" w:rsidRDefault="008131B0">
      <w:pPr>
        <w:spacing w:after="200"/>
        <w:jc w:val="left"/>
      </w:pPr>
    </w:p>
    <w:p w:rsidR="008131B0" w:rsidRDefault="008131B0">
      <w:pPr>
        <w:spacing w:after="200"/>
        <w:jc w:val="left"/>
      </w:pPr>
    </w:p>
    <w:p w:rsidR="008131B0" w:rsidRDefault="008131B0">
      <w:pPr>
        <w:spacing w:after="200"/>
        <w:jc w:val="left"/>
      </w:pPr>
    </w:p>
    <w:p w:rsidR="008131B0" w:rsidRDefault="008131B0">
      <w:pPr>
        <w:spacing w:after="200"/>
        <w:jc w:val="left"/>
      </w:pPr>
    </w:p>
    <w:p w:rsidR="008131B0" w:rsidRDefault="008131B0">
      <w:pPr>
        <w:spacing w:after="200"/>
        <w:jc w:val="left"/>
      </w:pPr>
    </w:p>
    <w:p w:rsidR="00AE6D0E" w:rsidRPr="008131B0" w:rsidRDefault="00AB2241" w:rsidP="008131B0">
      <w:pPr>
        <w:spacing w:after="200"/>
        <w:jc w:val="center"/>
        <w:rPr>
          <w:i/>
        </w:rPr>
      </w:pPr>
      <w:proofErr w:type="spellStart"/>
      <w:r w:rsidRPr="00AB2241">
        <w:rPr>
          <w:i/>
        </w:rPr>
        <w:t>Hà</w:t>
      </w:r>
      <w:proofErr w:type="spellEnd"/>
      <w:r w:rsidRPr="00AB2241">
        <w:rPr>
          <w:i/>
        </w:rPr>
        <w:t xml:space="preserve"> </w:t>
      </w:r>
      <w:proofErr w:type="spellStart"/>
      <w:r w:rsidRPr="00AB2241">
        <w:rPr>
          <w:i/>
        </w:rPr>
        <w:t>Nội</w:t>
      </w:r>
      <w:proofErr w:type="spellEnd"/>
      <w:r w:rsidRPr="00AB2241">
        <w:rPr>
          <w:i/>
        </w:rPr>
        <w:t xml:space="preserve">, </w:t>
      </w:r>
      <w:proofErr w:type="spellStart"/>
      <w:r w:rsidRPr="00AB2241">
        <w:rPr>
          <w:i/>
        </w:rPr>
        <w:t>ngày</w:t>
      </w:r>
      <w:proofErr w:type="spellEnd"/>
      <w:r w:rsidRPr="00AB2241">
        <w:rPr>
          <w:i/>
        </w:rPr>
        <w:t xml:space="preserve"> </w:t>
      </w:r>
      <w:r w:rsidR="00D03E49">
        <w:rPr>
          <w:i/>
        </w:rPr>
        <w:t>10</w:t>
      </w:r>
      <w:r w:rsidRPr="00AB2241">
        <w:rPr>
          <w:i/>
        </w:rPr>
        <w:t xml:space="preserve"> </w:t>
      </w:r>
      <w:proofErr w:type="spellStart"/>
      <w:r w:rsidRPr="00AB2241">
        <w:rPr>
          <w:i/>
        </w:rPr>
        <w:t>tháng</w:t>
      </w:r>
      <w:proofErr w:type="spellEnd"/>
      <w:r w:rsidRPr="00AB2241">
        <w:rPr>
          <w:i/>
        </w:rPr>
        <w:t xml:space="preserve"> </w:t>
      </w:r>
      <w:r w:rsidR="00D03E49">
        <w:rPr>
          <w:i/>
        </w:rPr>
        <w:t>02</w:t>
      </w:r>
      <w:r w:rsidRPr="00AB2241">
        <w:rPr>
          <w:i/>
        </w:rPr>
        <w:t xml:space="preserve"> </w:t>
      </w:r>
      <w:proofErr w:type="spellStart"/>
      <w:r w:rsidRPr="00AB2241">
        <w:rPr>
          <w:i/>
        </w:rPr>
        <w:t>năm</w:t>
      </w:r>
      <w:proofErr w:type="spellEnd"/>
      <w:r w:rsidRPr="00AB2241">
        <w:rPr>
          <w:i/>
        </w:rPr>
        <w:t xml:space="preserve"> </w:t>
      </w:r>
      <w:r w:rsidR="00D03E49">
        <w:rPr>
          <w:i/>
        </w:rPr>
        <w:t>2015.</w:t>
      </w:r>
      <w:r w:rsidR="00AE6D0E">
        <w:br w:type="page"/>
      </w:r>
    </w:p>
    <w:p w:rsidR="006F2898" w:rsidRPr="00E76246" w:rsidRDefault="00550345" w:rsidP="00327C25">
      <w:pPr>
        <w:pStyle w:val="Heading1"/>
        <w:numPr>
          <w:ilvl w:val="0"/>
          <w:numId w:val="22"/>
        </w:numPr>
        <w:ind w:left="284" w:hanging="284"/>
        <w:rPr>
          <w:b w:val="0"/>
          <w:color w:val="C00000"/>
        </w:rPr>
      </w:pPr>
      <w:bookmarkStart w:id="0" w:name="_Toc419902867"/>
      <w:bookmarkStart w:id="1" w:name="_GoBack"/>
      <w:bookmarkEnd w:id="1"/>
      <w:r>
        <w:rPr>
          <w:color w:val="C00000"/>
        </w:rPr>
        <w:lastRenderedPageBreak/>
        <w:t xml:space="preserve">Update </w:t>
      </w:r>
      <w:proofErr w:type="spellStart"/>
      <w:r>
        <w:rPr>
          <w:color w:val="C00000"/>
        </w:rPr>
        <w:t>yourseft</w:t>
      </w:r>
      <w:bookmarkEnd w:id="0"/>
      <w:proofErr w:type="spellEnd"/>
    </w:p>
    <w:p w:rsidR="003F50DA" w:rsidRDefault="00550345" w:rsidP="00550345">
      <w:r>
        <w:t>“</w:t>
      </w:r>
      <w:proofErr w:type="spellStart"/>
      <w:r w:rsidRPr="00550345">
        <w:rPr>
          <w:b/>
        </w:rPr>
        <w:t>Thích</w:t>
      </w:r>
      <w:proofErr w:type="spellEnd"/>
      <w:r w:rsidRPr="00550345">
        <w:rPr>
          <w:b/>
        </w:rPr>
        <w:t xml:space="preserve"> </w:t>
      </w:r>
      <w:proofErr w:type="spellStart"/>
      <w:r w:rsidRPr="00550345">
        <w:rPr>
          <w:b/>
        </w:rPr>
        <w:t>ứng</w:t>
      </w:r>
      <w:proofErr w:type="spellEnd"/>
      <w:r w:rsidRPr="00550345">
        <w:rPr>
          <w:b/>
        </w:rPr>
        <w:t xml:space="preserve"> </w:t>
      </w:r>
      <w:proofErr w:type="spellStart"/>
      <w:r w:rsidRPr="00550345">
        <w:rPr>
          <w:b/>
        </w:rPr>
        <w:t>nhanh</w:t>
      </w:r>
      <w:proofErr w:type="spellEnd"/>
      <w:r w:rsidRPr="00550345">
        <w:rPr>
          <w:b/>
        </w:rPr>
        <w:t xml:space="preserve"> </w:t>
      </w:r>
      <w:proofErr w:type="spellStart"/>
      <w:r w:rsidRPr="00550345">
        <w:rPr>
          <w:b/>
        </w:rPr>
        <w:t>là</w:t>
      </w:r>
      <w:proofErr w:type="spellEnd"/>
      <w:r w:rsidRPr="00550345">
        <w:rPr>
          <w:b/>
        </w:rPr>
        <w:t xml:space="preserve"> </w:t>
      </w:r>
      <w:proofErr w:type="spellStart"/>
      <w:r w:rsidRPr="00550345">
        <w:rPr>
          <w:b/>
        </w:rPr>
        <w:t>sức</w:t>
      </w:r>
      <w:proofErr w:type="spellEnd"/>
      <w:r w:rsidRPr="00550345">
        <w:rPr>
          <w:b/>
        </w:rPr>
        <w:t xml:space="preserve"> </w:t>
      </w:r>
      <w:proofErr w:type="spellStart"/>
      <w:r w:rsidRPr="00550345">
        <w:rPr>
          <w:b/>
        </w:rPr>
        <w:t>mạnh</w:t>
      </w:r>
      <w:proofErr w:type="spellEnd"/>
      <w:r w:rsidRPr="00550345">
        <w:rPr>
          <w:b/>
        </w:rPr>
        <w:t xml:space="preserve"> </w:t>
      </w:r>
      <w:proofErr w:type="spellStart"/>
      <w:r w:rsidRPr="00550345">
        <w:rPr>
          <w:b/>
        </w:rPr>
        <w:t>cạnh</w:t>
      </w:r>
      <w:proofErr w:type="spellEnd"/>
      <w:r w:rsidRPr="00550345">
        <w:rPr>
          <w:b/>
        </w:rPr>
        <w:t xml:space="preserve"> </w:t>
      </w:r>
      <w:proofErr w:type="spellStart"/>
      <w:r w:rsidRPr="00550345">
        <w:rPr>
          <w:b/>
        </w:rPr>
        <w:t>tranh</w:t>
      </w:r>
      <w:proofErr w:type="spellEnd"/>
      <w:r>
        <w:t xml:space="preserve">” </w:t>
      </w:r>
      <w:proofErr w:type="spellStart"/>
      <w:r w:rsidRPr="00550345">
        <w:t>đã</w:t>
      </w:r>
      <w:proofErr w:type="spellEnd"/>
      <w:r>
        <w:t xml:space="preserve"> </w:t>
      </w:r>
      <w:proofErr w:type="spellStart"/>
      <w:r>
        <w:t>l</w:t>
      </w:r>
      <w:r w:rsidRPr="00550345">
        <w:t>à</w:t>
      </w:r>
      <w:proofErr w:type="spellEnd"/>
      <w:r>
        <w:t xml:space="preserve"> </w:t>
      </w:r>
      <w:proofErr w:type="spellStart"/>
      <w:r>
        <w:t>m</w:t>
      </w:r>
      <w:r w:rsidRPr="00550345">
        <w:t>ột</w:t>
      </w:r>
      <w:proofErr w:type="spellEnd"/>
      <w:r>
        <w:t xml:space="preserve"> </w:t>
      </w:r>
      <w:proofErr w:type="spellStart"/>
      <w:r>
        <w:t>tri</w:t>
      </w:r>
      <w:r w:rsidRPr="00550345">
        <w:t>ết</w:t>
      </w:r>
      <w:proofErr w:type="spellEnd"/>
      <w:r>
        <w:t xml:space="preserve"> </w:t>
      </w:r>
      <w:proofErr w:type="spellStart"/>
      <w:r>
        <w:t>l</w:t>
      </w:r>
      <w:r w:rsidRPr="00550345">
        <w:t>í</w:t>
      </w:r>
      <w:proofErr w:type="spellEnd"/>
      <w:r>
        <w:t xml:space="preserve"> </w:t>
      </w:r>
      <w:proofErr w:type="spellStart"/>
      <w:r>
        <w:t>xuy</w:t>
      </w:r>
      <w:r w:rsidRPr="00550345">
        <w:t>ê</w:t>
      </w:r>
      <w:r>
        <w:t>n</w:t>
      </w:r>
      <w:proofErr w:type="spellEnd"/>
      <w:r>
        <w:t xml:space="preserve"> </w:t>
      </w:r>
      <w:proofErr w:type="spellStart"/>
      <w:r>
        <w:t>su</w:t>
      </w:r>
      <w:r w:rsidRPr="00550345">
        <w:t>ốt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</w:t>
      </w:r>
      <w:r w:rsidRPr="00550345">
        <w:t>á</w:t>
      </w:r>
      <w:proofErr w:type="spellEnd"/>
      <w:r>
        <w:t xml:space="preserve"> </w:t>
      </w:r>
      <w:proofErr w:type="spellStart"/>
      <w:r>
        <w:t>tr</w:t>
      </w:r>
      <w:r w:rsidRPr="00550345">
        <w:t>ình</w:t>
      </w:r>
      <w:proofErr w:type="spellEnd"/>
      <w:r>
        <w:t xml:space="preserve"> </w:t>
      </w:r>
      <w:proofErr w:type="spellStart"/>
      <w:r>
        <w:t>ph</w:t>
      </w:r>
      <w:r w:rsidRPr="00550345">
        <w:t>át</w:t>
      </w:r>
      <w:proofErr w:type="spellEnd"/>
      <w:r>
        <w:t xml:space="preserve"> </w:t>
      </w:r>
      <w:proofErr w:type="spellStart"/>
      <w:r>
        <w:t>tri</w:t>
      </w:r>
      <w:r w:rsidRPr="00550345">
        <w:t>ển</w:t>
      </w:r>
      <w:proofErr w:type="spellEnd"/>
      <w:r>
        <w:t xml:space="preserve"> </w:t>
      </w:r>
      <w:proofErr w:type="spellStart"/>
      <w:r>
        <w:t>c</w:t>
      </w:r>
      <w:r w:rsidRPr="00550345">
        <w:t>ủa</w:t>
      </w:r>
      <w:proofErr w:type="spellEnd"/>
      <w:r>
        <w:t xml:space="preserve"> </w:t>
      </w:r>
      <w:proofErr w:type="spellStart"/>
      <w:r>
        <w:t>Viettel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</w:p>
    <w:p w:rsidR="00EB7409" w:rsidRDefault="00550345" w:rsidP="00550345">
      <w:pPr>
        <w:pStyle w:val="Heading1"/>
        <w:numPr>
          <w:ilvl w:val="0"/>
          <w:numId w:val="22"/>
        </w:numPr>
        <w:ind w:left="284" w:hanging="284"/>
        <w:rPr>
          <w:color w:val="C00000"/>
        </w:rPr>
      </w:pPr>
      <w:bookmarkStart w:id="2" w:name="_Toc419902868"/>
      <w:proofErr w:type="spellStart"/>
      <w:r>
        <w:rPr>
          <w:color w:val="C00000"/>
        </w:rPr>
        <w:t>Gi</w:t>
      </w:r>
      <w:r w:rsidRPr="00550345">
        <w:rPr>
          <w:color w:val="C00000"/>
        </w:rPr>
        <w:t>ới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thi</w:t>
      </w:r>
      <w:r w:rsidRPr="00550345">
        <w:rPr>
          <w:color w:val="C00000"/>
        </w:rPr>
        <w:t>ệu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v</w:t>
      </w:r>
      <w:r w:rsidRPr="00550345">
        <w:rPr>
          <w:color w:val="C00000"/>
        </w:rPr>
        <w:t>ề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V</w:t>
      </w:r>
      <w:r w:rsidRPr="00550345">
        <w:rPr>
          <w:color w:val="C00000"/>
        </w:rPr>
        <w:t>aa</w:t>
      </w:r>
      <w:r>
        <w:rPr>
          <w:color w:val="C00000"/>
        </w:rPr>
        <w:t>din</w:t>
      </w:r>
      <w:bookmarkEnd w:id="2"/>
      <w:proofErr w:type="spellEnd"/>
    </w:p>
    <w:p w:rsidR="00A451FD" w:rsidRDefault="00A451FD" w:rsidP="00A451FD">
      <w:proofErr w:type="spellStart"/>
      <w:r>
        <w:t>V</w:t>
      </w:r>
      <w:r w:rsidRPr="00A451FD">
        <w:t>aa</w:t>
      </w:r>
      <w:r>
        <w:t>din</w:t>
      </w:r>
      <w:proofErr w:type="spellEnd"/>
      <w:r>
        <w:t xml:space="preserve"> </w:t>
      </w:r>
      <w:proofErr w:type="spellStart"/>
      <w:r>
        <w:t>l</w:t>
      </w:r>
      <w:r w:rsidRPr="00A451FD">
        <w:t>à</w:t>
      </w:r>
      <w:proofErr w:type="spellEnd"/>
      <w:r>
        <w:t xml:space="preserve"> </w:t>
      </w:r>
      <w:proofErr w:type="spellStart"/>
      <w:r>
        <w:t>m</w:t>
      </w:r>
      <w:r w:rsidRPr="00A451FD">
        <w:t>ột</w:t>
      </w:r>
      <w:proofErr w:type="spellEnd"/>
      <w:r>
        <w:t xml:space="preserve"> framework </w:t>
      </w:r>
      <w:proofErr w:type="spellStart"/>
      <w:r>
        <w:t>ph</w:t>
      </w:r>
      <w:r w:rsidRPr="00A451FD">
        <w:t>át</w:t>
      </w:r>
      <w:proofErr w:type="spellEnd"/>
      <w:r>
        <w:t xml:space="preserve"> </w:t>
      </w:r>
      <w:proofErr w:type="spellStart"/>
      <w:r>
        <w:t>tri</w:t>
      </w:r>
      <w:r w:rsidRPr="00A451FD">
        <w:t>ển</w:t>
      </w:r>
      <w:proofErr w:type="spellEnd"/>
      <w:r>
        <w:t xml:space="preserve"> </w:t>
      </w:r>
      <w:proofErr w:type="spellStart"/>
      <w:r w:rsidRPr="00A451FD">
        <w:t>ứng</w:t>
      </w:r>
      <w:proofErr w:type="spellEnd"/>
      <w:r>
        <w:t xml:space="preserve"> </w:t>
      </w:r>
      <w:proofErr w:type="spellStart"/>
      <w:r>
        <w:t>d</w:t>
      </w:r>
      <w:r w:rsidRPr="00A451FD">
        <w:t>ụng</w:t>
      </w:r>
      <w:proofErr w:type="spellEnd"/>
      <w:r>
        <w:t xml:space="preserve"> </w:t>
      </w:r>
      <w:r w:rsidRPr="00A451FD">
        <w:t>w</w:t>
      </w:r>
      <w:r>
        <w:t xml:space="preserve">eb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</w:t>
      </w:r>
      <w:r w:rsidRPr="00A451FD">
        <w:t>é</w:t>
      </w:r>
      <w:r>
        <w:t>p</w:t>
      </w:r>
      <w:proofErr w:type="spellEnd"/>
      <w:r>
        <w:t xml:space="preserve"> </w:t>
      </w:r>
      <w:proofErr w:type="spellStart"/>
      <w:r>
        <w:t>b</w:t>
      </w:r>
      <w:r w:rsidRPr="00A451FD">
        <w:t>ạn</w:t>
      </w:r>
      <w:proofErr w:type="spellEnd"/>
      <w:r>
        <w:t xml:space="preserve"> </w:t>
      </w:r>
      <w:proofErr w:type="spellStart"/>
      <w:r>
        <w:t>x</w:t>
      </w:r>
      <w:r w:rsidRPr="00A451FD">
        <w:t>â</w:t>
      </w:r>
      <w:r>
        <w:t>y</w:t>
      </w:r>
      <w:proofErr w:type="spellEnd"/>
      <w:r>
        <w:t xml:space="preserve"> </w:t>
      </w:r>
      <w:proofErr w:type="spellStart"/>
      <w:r>
        <w:t>d</w:t>
      </w:r>
      <w:r w:rsidRPr="00A451FD">
        <w:t>ựng</w:t>
      </w:r>
      <w:proofErr w:type="spellEnd"/>
      <w:r>
        <w:t xml:space="preserve"> </w:t>
      </w:r>
      <w:proofErr w:type="spellStart"/>
      <w:r>
        <w:t>c</w:t>
      </w:r>
      <w:r w:rsidRPr="00A451FD">
        <w:t>ác</w:t>
      </w:r>
      <w:proofErr w:type="spellEnd"/>
      <w:r>
        <w:t xml:space="preserve"> </w:t>
      </w:r>
      <w:proofErr w:type="spellStart"/>
      <w:r w:rsidRPr="00A451FD">
        <w:t>ứng</w:t>
      </w:r>
      <w:proofErr w:type="spellEnd"/>
      <w:r>
        <w:t xml:space="preserve"> </w:t>
      </w:r>
      <w:proofErr w:type="spellStart"/>
      <w:r>
        <w:t>d</w:t>
      </w:r>
      <w:r w:rsidRPr="00A451FD">
        <w:t>ụng</w:t>
      </w:r>
      <w:proofErr w:type="spellEnd"/>
      <w:r>
        <w:t xml:space="preserve"> </w:t>
      </w:r>
      <w:r w:rsidRPr="00A451FD">
        <w:t>w</w:t>
      </w:r>
      <w:r>
        <w:t xml:space="preserve">eb </w:t>
      </w:r>
      <w:proofErr w:type="spellStart"/>
      <w:r>
        <w:t>nh</w:t>
      </w:r>
      <w:r w:rsidRPr="00A451FD">
        <w:t>ư</w:t>
      </w:r>
      <w:proofErr w:type="spellEnd"/>
      <w:r>
        <w:t xml:space="preserve"> </w:t>
      </w:r>
      <w:proofErr w:type="spellStart"/>
      <w:r>
        <w:t>b</w:t>
      </w:r>
      <w:r w:rsidRPr="00A451FD">
        <w:t>ạn</w:t>
      </w:r>
      <w:proofErr w:type="spellEnd"/>
      <w:r>
        <w:t xml:space="preserve"> </w:t>
      </w:r>
      <w:proofErr w:type="spellStart"/>
      <w:r w:rsidRPr="00A451FD">
        <w:t>đ</w:t>
      </w:r>
      <w:r>
        <w:t>ang</w:t>
      </w:r>
      <w:proofErr w:type="spellEnd"/>
      <w:r>
        <w:t xml:space="preserve"> </w:t>
      </w:r>
      <w:proofErr w:type="spellStart"/>
      <w:r>
        <w:t>l</w:t>
      </w:r>
      <w:r w:rsidRPr="00A451FD">
        <w:t>àm</w:t>
      </w:r>
      <w:proofErr w:type="spellEnd"/>
      <w:r>
        <w:t xml:space="preserve"> </w:t>
      </w:r>
      <w:proofErr w:type="spellStart"/>
      <w:r>
        <w:t>vi</w:t>
      </w:r>
      <w:r w:rsidRPr="00A451FD">
        <w:t>ệ</w:t>
      </w:r>
      <w:r>
        <w:t>c</w:t>
      </w:r>
      <w:proofErr w:type="spellEnd"/>
      <w:r>
        <w:t xml:space="preserve"> </w:t>
      </w:r>
      <w:proofErr w:type="spellStart"/>
      <w:r>
        <w:t>v</w:t>
      </w:r>
      <w:r w:rsidRPr="00A451FD">
        <w:t>ới</w:t>
      </w:r>
      <w:proofErr w:type="spellEnd"/>
      <w:r>
        <w:t xml:space="preserve"> </w:t>
      </w:r>
      <w:proofErr w:type="spellStart"/>
      <w:r>
        <w:t>c</w:t>
      </w:r>
      <w:r w:rsidRPr="00A451FD">
        <w:t>á</w:t>
      </w:r>
      <w:r>
        <w:t>c</w:t>
      </w:r>
      <w:proofErr w:type="spellEnd"/>
      <w:r>
        <w:t xml:space="preserve"> framework d</w:t>
      </w:r>
      <w:r w:rsidRPr="00A451FD">
        <w:t>es</w:t>
      </w:r>
      <w:r>
        <w:t xml:space="preserve">ktop </w:t>
      </w:r>
      <w:proofErr w:type="spellStart"/>
      <w:r>
        <w:t>truy</w:t>
      </w:r>
      <w:r w:rsidRPr="00A451FD">
        <w:t>ền</w:t>
      </w:r>
      <w:proofErr w:type="spellEnd"/>
      <w:r>
        <w:t xml:space="preserve"> </w:t>
      </w:r>
      <w:proofErr w:type="spellStart"/>
      <w:r>
        <w:t>th</w:t>
      </w:r>
      <w:r w:rsidRPr="00A451FD">
        <w:t>ống</w:t>
      </w:r>
      <w:proofErr w:type="spellEnd"/>
      <w:r>
        <w:t xml:space="preserve"> </w:t>
      </w:r>
      <w:proofErr w:type="spellStart"/>
      <w:r>
        <w:t>nh</w:t>
      </w:r>
      <w:r w:rsidRPr="00A451FD">
        <w:t>ư</w:t>
      </w:r>
      <w:proofErr w:type="spellEnd"/>
      <w:r>
        <w:t xml:space="preserve"> </w:t>
      </w:r>
      <w:r w:rsidRPr="00A451FD">
        <w:t>AW</w:t>
      </w:r>
      <w:r>
        <w:t>T hay S</w:t>
      </w:r>
      <w:r w:rsidRPr="00A451FD">
        <w:t>w</w:t>
      </w:r>
      <w:r>
        <w:t xml:space="preserve">ing.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</w:t>
      </w:r>
      <w:r w:rsidRPr="00A451FD">
        <w:t>ện</w:t>
      </w:r>
      <w:proofErr w:type="spellEnd"/>
      <w:r>
        <w:t xml:space="preserve"> UI </w:t>
      </w:r>
      <w:proofErr w:type="spellStart"/>
      <w:r>
        <w:t>đư</w:t>
      </w:r>
      <w:r w:rsidRPr="00A451FD">
        <w:t>ợc</w:t>
      </w:r>
      <w:proofErr w:type="spellEnd"/>
      <w:r>
        <w:t xml:space="preserve"> </w:t>
      </w:r>
      <w:proofErr w:type="spellStart"/>
      <w:r>
        <w:t>x</w:t>
      </w:r>
      <w:r w:rsidRPr="00A451FD">
        <w:t>â</w:t>
      </w:r>
      <w:r>
        <w:t>y</w:t>
      </w:r>
      <w:proofErr w:type="spellEnd"/>
      <w:r>
        <w:t xml:space="preserve"> </w:t>
      </w:r>
      <w:proofErr w:type="spellStart"/>
      <w:r>
        <w:t>d</w:t>
      </w:r>
      <w:r w:rsidRPr="00A451FD">
        <w:t>ựng</w:t>
      </w:r>
      <w:proofErr w:type="spellEnd"/>
      <w:r>
        <w:t xml:space="preserve"> </w:t>
      </w:r>
      <w:proofErr w:type="spellStart"/>
      <w:r>
        <w:t>ph</w:t>
      </w:r>
      <w:r w:rsidRPr="00A451FD">
        <w:t>â</w:t>
      </w:r>
      <w:r>
        <w:t>n</w:t>
      </w:r>
      <w:proofErr w:type="spellEnd"/>
      <w:r>
        <w:t xml:space="preserve"> </w:t>
      </w:r>
      <w:proofErr w:type="spellStart"/>
      <w:r>
        <w:t>c</w:t>
      </w:r>
      <w:r w:rsidRPr="00A451FD">
        <w:t>ấp</w:t>
      </w:r>
      <w:proofErr w:type="spellEnd"/>
      <w:r>
        <w:t xml:space="preserve"> </w:t>
      </w:r>
      <w:proofErr w:type="spellStart"/>
      <w:r>
        <w:t>t</w:t>
      </w:r>
      <w:r w:rsidRPr="00A451FD">
        <w:t>ừ</w:t>
      </w:r>
      <w:proofErr w:type="spellEnd"/>
      <w:r>
        <w:t xml:space="preserve"> </w:t>
      </w:r>
      <w:proofErr w:type="spellStart"/>
      <w:r>
        <w:t>nh</w:t>
      </w:r>
      <w:r w:rsidRPr="00A451FD">
        <w:t>ững</w:t>
      </w:r>
      <w:proofErr w:type="spellEnd"/>
      <w:r>
        <w:t xml:space="preserve"> </w:t>
      </w:r>
      <w:proofErr w:type="spellStart"/>
      <w:r>
        <w:t>th</w:t>
      </w:r>
      <w:r w:rsidRPr="00A451FD">
        <w:t>ành</w:t>
      </w:r>
      <w:proofErr w:type="spellEnd"/>
      <w:r>
        <w:t xml:space="preserve"> </w:t>
      </w:r>
      <w:proofErr w:type="spellStart"/>
      <w:r>
        <w:t>ph</w:t>
      </w:r>
      <w:r w:rsidRPr="00A451FD">
        <w:t>ần</w:t>
      </w:r>
      <w:proofErr w:type="spellEnd"/>
      <w:r>
        <w:t xml:space="preserve"> UI </w:t>
      </w:r>
      <w:proofErr w:type="spellStart"/>
      <w:r>
        <w:t>ch</w:t>
      </w:r>
      <w:r w:rsidRPr="00A451FD">
        <w:t>ứa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</w:t>
      </w:r>
      <w:r w:rsidRPr="00A451FD">
        <w:t>á</w:t>
      </w:r>
      <w:r>
        <w:t>c</w:t>
      </w:r>
      <w:proofErr w:type="spellEnd"/>
      <w:r>
        <w:t xml:space="preserve"> layout </w:t>
      </w:r>
      <w:proofErr w:type="spellStart"/>
      <w:r>
        <w:t>componets</w:t>
      </w:r>
      <w:proofErr w:type="spellEnd"/>
      <w:r>
        <w:t xml:space="preserve">. </w:t>
      </w:r>
      <w:proofErr w:type="spellStart"/>
      <w:r>
        <w:t>T</w:t>
      </w:r>
      <w:r w:rsidRPr="00A451FD">
        <w:t>ươ</w:t>
      </w:r>
      <w:r>
        <w:t>ng</w:t>
      </w:r>
      <w:proofErr w:type="spellEnd"/>
      <w:r>
        <w:t xml:space="preserve"> </w:t>
      </w:r>
      <w:proofErr w:type="spellStart"/>
      <w:r>
        <w:t>t</w:t>
      </w:r>
      <w:r w:rsidRPr="00A451FD">
        <w:t>ác</w:t>
      </w:r>
      <w:proofErr w:type="spellEnd"/>
      <w:r>
        <w:t xml:space="preserve"> </w:t>
      </w:r>
      <w:proofErr w:type="spellStart"/>
      <w:r>
        <w:t>ngư</w:t>
      </w:r>
      <w:r w:rsidRPr="00A451FD">
        <w:t>ời</w:t>
      </w:r>
      <w:proofErr w:type="spellEnd"/>
      <w:r>
        <w:t xml:space="preserve"> </w:t>
      </w:r>
      <w:proofErr w:type="spellStart"/>
      <w:r>
        <w:t>d</w:t>
      </w:r>
      <w:r w:rsidRPr="00A451FD">
        <w:t>ùng</w:t>
      </w:r>
      <w:proofErr w:type="spellEnd"/>
      <w:r>
        <w:t xml:space="preserve"> </w:t>
      </w:r>
      <w:proofErr w:type="spellStart"/>
      <w:r>
        <w:t>đư</w:t>
      </w:r>
      <w:r w:rsidRPr="00A451FD">
        <w:t>ợc</w:t>
      </w:r>
      <w:proofErr w:type="spellEnd"/>
      <w:r>
        <w:t xml:space="preserve"> </w:t>
      </w:r>
      <w:proofErr w:type="spellStart"/>
      <w:r>
        <w:t>x</w:t>
      </w:r>
      <w:r w:rsidRPr="00A451FD">
        <w:t>ử</w:t>
      </w:r>
      <w:proofErr w:type="spellEnd"/>
      <w:r>
        <w:t xml:space="preserve"> </w:t>
      </w:r>
      <w:proofErr w:type="spellStart"/>
      <w:r>
        <w:t>l</w:t>
      </w:r>
      <w:r w:rsidRPr="00A451FD">
        <w:t>ý</w:t>
      </w:r>
      <w:proofErr w:type="spellEnd"/>
      <w:r>
        <w:t xml:space="preserve"> </w:t>
      </w:r>
      <w:proofErr w:type="spellStart"/>
      <w:proofErr w:type="gramStart"/>
      <w:r>
        <w:t>theo</w:t>
      </w:r>
      <w:proofErr w:type="spellEnd"/>
      <w:proofErr w:type="gramEnd"/>
      <w:r>
        <w:t xml:space="preserve"> </w:t>
      </w:r>
      <w:proofErr w:type="spellStart"/>
      <w:r>
        <w:t>l</w:t>
      </w:r>
      <w:r w:rsidRPr="00A451FD">
        <w:t>ối</w:t>
      </w:r>
      <w:proofErr w:type="spellEnd"/>
      <w:r>
        <w:t xml:space="preserve"> </w:t>
      </w:r>
      <w:proofErr w:type="spellStart"/>
      <w:r>
        <w:t>hư</w:t>
      </w:r>
      <w:r w:rsidRPr="00A451FD">
        <w:t>ớng</w:t>
      </w:r>
      <w:proofErr w:type="spellEnd"/>
      <w:r>
        <w:t xml:space="preserve"> </w:t>
      </w:r>
      <w:proofErr w:type="spellStart"/>
      <w:r>
        <w:t>s</w:t>
      </w:r>
      <w:r w:rsidRPr="00A451FD">
        <w:t>ự</w:t>
      </w:r>
      <w:proofErr w:type="spellEnd"/>
      <w:r>
        <w:t xml:space="preserve"> </w:t>
      </w:r>
      <w:proofErr w:type="spellStart"/>
      <w:r>
        <w:t>ki</w:t>
      </w:r>
      <w:r w:rsidRPr="00A451FD">
        <w:t>ện</w:t>
      </w:r>
      <w:proofErr w:type="spellEnd"/>
      <w:r>
        <w:t xml:space="preserve"> (event-driven)</w:t>
      </w:r>
      <w:r w:rsidR="00D9476C">
        <w:t>.</w:t>
      </w:r>
    </w:p>
    <w:p w:rsidR="00D9476C" w:rsidRDefault="00766371" w:rsidP="00A451FD">
      <w:proofErr w:type="spellStart"/>
      <w:r>
        <w:t>V</w:t>
      </w:r>
      <w:r w:rsidRPr="00766371">
        <w:t>aa</w:t>
      </w:r>
      <w:r>
        <w:t>din</w:t>
      </w:r>
      <w:proofErr w:type="spellEnd"/>
      <w:r>
        <w:t xml:space="preserve"> </w:t>
      </w:r>
      <w:proofErr w:type="spellStart"/>
      <w:r>
        <w:t>h</w:t>
      </w:r>
      <w:r w:rsidRPr="00766371">
        <w:t>ỗ</w:t>
      </w:r>
      <w:proofErr w:type="spellEnd"/>
      <w:r>
        <w:t xml:space="preserve"> </w:t>
      </w:r>
      <w:proofErr w:type="spellStart"/>
      <w:r>
        <w:t>tr</w:t>
      </w:r>
      <w:r w:rsidRPr="00766371">
        <w:t>ợ</w:t>
      </w:r>
      <w:proofErr w:type="spellEnd"/>
      <w:r>
        <w:t xml:space="preserve"> </w:t>
      </w:r>
      <w:proofErr w:type="spellStart"/>
      <w:r>
        <w:t>c</w:t>
      </w:r>
      <w:r w:rsidRPr="00766371">
        <w:t>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</w:t>
      </w:r>
      <w:r w:rsidRPr="00766371">
        <w:t>ô</w:t>
      </w:r>
      <w:proofErr w:type="spellEnd"/>
      <w:r>
        <w:t xml:space="preserve"> </w:t>
      </w:r>
      <w:proofErr w:type="spellStart"/>
      <w:r>
        <w:t>h</w:t>
      </w:r>
      <w:r w:rsidRPr="00766371">
        <w:t>ình</w:t>
      </w:r>
      <w:proofErr w:type="spellEnd"/>
      <w:r>
        <w:t xml:space="preserve"> </w:t>
      </w:r>
      <w:proofErr w:type="spellStart"/>
      <w:r>
        <w:t>ph</w:t>
      </w:r>
      <w:r w:rsidRPr="00766371">
        <w:t>át</w:t>
      </w:r>
      <w:proofErr w:type="spellEnd"/>
      <w:r>
        <w:t xml:space="preserve"> </w:t>
      </w:r>
      <w:proofErr w:type="spellStart"/>
      <w:r>
        <w:t>tri</w:t>
      </w:r>
      <w:r w:rsidRPr="00766371">
        <w:t>ển</w:t>
      </w:r>
      <w:proofErr w:type="spellEnd"/>
      <w:r>
        <w:t>: s</w:t>
      </w:r>
      <w:r w:rsidRPr="00766371">
        <w:t>er</w:t>
      </w:r>
      <w:r>
        <w:t xml:space="preserve">ver-side </w:t>
      </w:r>
      <w:proofErr w:type="spellStart"/>
      <w:r>
        <w:t>v</w:t>
      </w:r>
      <w:r w:rsidRPr="00766371">
        <w:t>à</w:t>
      </w:r>
      <w:proofErr w:type="spellEnd"/>
      <w:r>
        <w:t xml:space="preserve"> client-side.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</w:t>
      </w:r>
      <w:r w:rsidRPr="00766371">
        <w:t>ô</w:t>
      </w:r>
      <w:proofErr w:type="spellEnd"/>
      <w:r>
        <w:t xml:space="preserve"> </w:t>
      </w:r>
      <w:proofErr w:type="spellStart"/>
      <w:r>
        <w:t>h</w:t>
      </w:r>
      <w:r w:rsidRPr="00766371">
        <w:t>ình</w:t>
      </w:r>
      <w:proofErr w:type="spellEnd"/>
      <w:r>
        <w:t xml:space="preserve"> s</w:t>
      </w:r>
      <w:r w:rsidRPr="00766371">
        <w:t>er</w:t>
      </w:r>
      <w:r>
        <w:t xml:space="preserve">ver-side, </w:t>
      </w:r>
      <w:proofErr w:type="spellStart"/>
      <w:r w:rsidRPr="00766371">
        <w:t>ứng</w:t>
      </w:r>
      <w:proofErr w:type="spellEnd"/>
      <w:r>
        <w:t xml:space="preserve"> </w:t>
      </w:r>
      <w:proofErr w:type="spellStart"/>
      <w:r>
        <w:t>d</w:t>
      </w:r>
      <w:r w:rsidRPr="00766371">
        <w:t>ụng</w:t>
      </w:r>
      <w:proofErr w:type="spellEnd"/>
      <w:r>
        <w:t xml:space="preserve"> </w:t>
      </w:r>
      <w:proofErr w:type="spellStart"/>
      <w:r>
        <w:t>s</w:t>
      </w:r>
      <w:r w:rsidRPr="00766371">
        <w:t>ẽ</w:t>
      </w:r>
      <w:proofErr w:type="spellEnd"/>
      <w:r>
        <w:t xml:space="preserve"> </w:t>
      </w:r>
      <w:proofErr w:type="spellStart"/>
      <w:r>
        <w:t>đư</w:t>
      </w:r>
      <w:r w:rsidRPr="00766371">
        <w:t>ợc</w:t>
      </w:r>
      <w:proofErr w:type="spellEnd"/>
      <w:r>
        <w:t xml:space="preserve"> </w:t>
      </w:r>
      <w:proofErr w:type="spellStart"/>
      <w:r>
        <w:t>ch</w:t>
      </w:r>
      <w:r w:rsidRPr="00766371">
        <w:t>ạy</w:t>
      </w:r>
      <w:proofErr w:type="spellEnd"/>
      <w:r>
        <w:t xml:space="preserve"> </w:t>
      </w:r>
      <w:proofErr w:type="spellStart"/>
      <w:r>
        <w:t>tr</w:t>
      </w:r>
      <w:r w:rsidRPr="00766371">
        <w:t>ê</w:t>
      </w:r>
      <w:r>
        <w:t>n</w:t>
      </w:r>
      <w:proofErr w:type="spellEnd"/>
      <w:r>
        <w:t xml:space="preserve"> s</w:t>
      </w:r>
      <w:r w:rsidRPr="00766371">
        <w:t>er</w:t>
      </w:r>
      <w:r>
        <w:t xml:space="preserve">ver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</w:t>
      </w:r>
      <w:r w:rsidRPr="00766371">
        <w:t>ác</w:t>
      </w:r>
      <w:proofErr w:type="spellEnd"/>
      <w:r>
        <w:t xml:space="preserve"> </w:t>
      </w:r>
      <w:proofErr w:type="spellStart"/>
      <w:r>
        <w:t>t</w:t>
      </w:r>
      <w:r w:rsidRPr="00766371">
        <w:t>ươ</w:t>
      </w:r>
      <w:r>
        <w:t>ng</w:t>
      </w:r>
      <w:proofErr w:type="spellEnd"/>
      <w:r>
        <w:t xml:space="preserve"> </w:t>
      </w:r>
      <w:proofErr w:type="spellStart"/>
      <w:r>
        <w:t>t</w:t>
      </w:r>
      <w:r w:rsidRPr="00766371">
        <w:t>ác</w:t>
      </w:r>
      <w:proofErr w:type="spellEnd"/>
      <w:r>
        <w:t xml:space="preserve"> </w:t>
      </w:r>
      <w:proofErr w:type="spellStart"/>
      <w:r>
        <w:t>ng</w:t>
      </w:r>
      <w:r w:rsidRPr="00766371">
        <w:t>ười</w:t>
      </w:r>
      <w:proofErr w:type="spellEnd"/>
      <w:r>
        <w:t xml:space="preserve"> </w:t>
      </w:r>
      <w:proofErr w:type="spellStart"/>
      <w:r>
        <w:t>d</w:t>
      </w:r>
      <w:r w:rsidRPr="00766371">
        <w:t>ùng</w:t>
      </w:r>
      <w:proofErr w:type="spellEnd"/>
      <w:r>
        <w:t xml:space="preserve"> </w:t>
      </w:r>
      <w:proofErr w:type="spellStart"/>
      <w:r>
        <w:t>đư</w:t>
      </w:r>
      <w:r w:rsidRPr="00766371">
        <w:t>ợc</w:t>
      </w:r>
      <w:proofErr w:type="spellEnd"/>
      <w:r>
        <w:t xml:space="preserve"> </w:t>
      </w:r>
      <w:proofErr w:type="spellStart"/>
      <w:r>
        <w:t>x</w:t>
      </w:r>
      <w:r w:rsidRPr="00766371">
        <w:t>ử</w:t>
      </w:r>
      <w:proofErr w:type="spellEnd"/>
      <w:r>
        <w:t xml:space="preserve"> </w:t>
      </w:r>
      <w:proofErr w:type="spellStart"/>
      <w:r>
        <w:t>l</w:t>
      </w:r>
      <w:r w:rsidRPr="00766371">
        <w:t>ý</w:t>
      </w:r>
      <w:proofErr w:type="spellEnd"/>
      <w:r>
        <w:t xml:space="preserve"> </w:t>
      </w:r>
      <w:proofErr w:type="spellStart"/>
      <w:r>
        <w:t>b</w:t>
      </w:r>
      <w:r w:rsidRPr="00766371">
        <w:t>ởi</w:t>
      </w:r>
      <w:proofErr w:type="spellEnd"/>
      <w:r>
        <w:t xml:space="preserve"> client-side engine </w:t>
      </w:r>
      <w:proofErr w:type="spellStart"/>
      <w:r>
        <w:t>ch</w:t>
      </w:r>
      <w:r w:rsidRPr="00766371">
        <w:t>ạy</w:t>
      </w:r>
      <w:proofErr w:type="spellEnd"/>
      <w:r>
        <w:t xml:space="preserve"> </w:t>
      </w:r>
      <w:proofErr w:type="spellStart"/>
      <w:r>
        <w:t>tr</w:t>
      </w:r>
      <w:r w:rsidRPr="00766371">
        <w:t>ê</w:t>
      </w:r>
      <w:r>
        <w:t>n</w:t>
      </w:r>
      <w:proofErr w:type="spellEnd"/>
      <w:r>
        <w:t xml:space="preserve"> </w:t>
      </w:r>
      <w:proofErr w:type="spellStart"/>
      <w:r>
        <w:t>ph</w:t>
      </w:r>
      <w:r w:rsidRPr="00766371">
        <w:t>ía</w:t>
      </w:r>
      <w:proofErr w:type="spellEnd"/>
      <w:r>
        <w:t xml:space="preserve"> </w:t>
      </w:r>
      <w:proofErr w:type="spellStart"/>
      <w:r>
        <w:t>tr</w:t>
      </w:r>
      <w:r w:rsidRPr="00766371">
        <w:t>ình</w:t>
      </w:r>
      <w:proofErr w:type="spellEnd"/>
      <w:r>
        <w:t xml:space="preserve"> </w:t>
      </w:r>
      <w:proofErr w:type="spellStart"/>
      <w:r>
        <w:t>duy</w:t>
      </w:r>
      <w:r w:rsidRPr="00766371">
        <w:t>ệt</w:t>
      </w:r>
      <w:proofErr w:type="spellEnd"/>
      <w:r>
        <w:t xml:space="preserve">.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</w:t>
      </w:r>
      <w:r w:rsidRPr="00766371">
        <w:t>ế</w:t>
      </w:r>
      <w:r>
        <w:t>p</w:t>
      </w:r>
      <w:proofErr w:type="spellEnd"/>
      <w:r>
        <w:t xml:space="preserve"> client-s</w:t>
      </w:r>
      <w:r w:rsidRPr="00766371">
        <w:t>er</w:t>
      </w:r>
      <w:r>
        <w:t xml:space="preserve">ver </w:t>
      </w:r>
      <w:proofErr w:type="spellStart"/>
      <w:r>
        <w:t>v</w:t>
      </w:r>
      <w:r w:rsidRPr="00766371">
        <w:t>à</w:t>
      </w:r>
      <w:proofErr w:type="spellEnd"/>
      <w:r>
        <w:t xml:space="preserve"> </w:t>
      </w:r>
      <w:proofErr w:type="spellStart"/>
      <w:r>
        <w:t>c</w:t>
      </w:r>
      <w:r w:rsidRPr="00766371">
        <w:t>ác</w:t>
      </w:r>
      <w:proofErr w:type="spellEnd"/>
      <w:r>
        <w:t xml:space="preserve"> </w:t>
      </w:r>
      <w:proofErr w:type="spellStart"/>
      <w:r>
        <w:t>c</w:t>
      </w:r>
      <w:r w:rsidRPr="00766371">
        <w:t>ô</w:t>
      </w:r>
      <w:r>
        <w:t>ng</w:t>
      </w:r>
      <w:proofErr w:type="spellEnd"/>
      <w:r>
        <w:t xml:space="preserve"> </w:t>
      </w:r>
      <w:proofErr w:type="spellStart"/>
      <w:r>
        <w:t>ngh</w:t>
      </w:r>
      <w:r w:rsidRPr="00766371">
        <w:t>ệ</w:t>
      </w:r>
      <w:proofErr w:type="spellEnd"/>
      <w:r>
        <w:t xml:space="preserve"> </w:t>
      </w:r>
      <w:proofErr w:type="spellStart"/>
      <w:r>
        <w:t>ph</w:t>
      </w:r>
      <w:r w:rsidRPr="00766371">
        <w:t>ía</w:t>
      </w:r>
      <w:proofErr w:type="spellEnd"/>
      <w:r>
        <w:t xml:space="preserve"> client-side </w:t>
      </w:r>
      <w:proofErr w:type="spellStart"/>
      <w:r>
        <w:t>nh</w:t>
      </w:r>
      <w:r w:rsidRPr="00766371">
        <w:t>ư</w:t>
      </w:r>
      <w:proofErr w:type="spellEnd"/>
      <w:r>
        <w:t xml:space="preserve"> HTML,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l</w:t>
      </w:r>
      <w:r w:rsidRPr="00766371">
        <w:t>à</w:t>
      </w:r>
      <w:proofErr w:type="spellEnd"/>
      <w:r>
        <w:t xml:space="preserve"> </w:t>
      </w:r>
      <w:proofErr w:type="spellStart"/>
      <w:r>
        <w:t>v</w:t>
      </w:r>
      <w:r w:rsidRPr="00766371">
        <w:t>ô</w:t>
      </w:r>
      <w:proofErr w:type="spellEnd"/>
      <w:r>
        <w:t xml:space="preserve"> </w:t>
      </w:r>
      <w:proofErr w:type="spellStart"/>
      <w:r>
        <w:t>h</w:t>
      </w:r>
      <w:r w:rsidRPr="00766371">
        <w:t>ình</w:t>
      </w:r>
      <w:proofErr w:type="spellEnd"/>
      <w:r>
        <w:t xml:space="preserve"> </w:t>
      </w:r>
      <w:proofErr w:type="spellStart"/>
      <w:r>
        <w:t>đ</w:t>
      </w:r>
      <w:r w:rsidRPr="00766371">
        <w:t>ối</w:t>
      </w:r>
      <w:proofErr w:type="spellEnd"/>
      <w:r>
        <w:t xml:space="preserve"> </w:t>
      </w:r>
      <w:proofErr w:type="spellStart"/>
      <w:r>
        <w:t>v</w:t>
      </w:r>
      <w:r w:rsidRPr="00766371">
        <w:t>ới</w:t>
      </w:r>
      <w:proofErr w:type="spellEnd"/>
      <w:r>
        <w:t xml:space="preserve"> developer. Client-side engine </w:t>
      </w:r>
      <w:proofErr w:type="spellStart"/>
      <w:r>
        <w:t>ho</w:t>
      </w:r>
      <w:r w:rsidRPr="00766371">
        <w:t>ạt</w:t>
      </w:r>
      <w:proofErr w:type="spellEnd"/>
      <w:r>
        <w:t xml:space="preserve"> </w:t>
      </w:r>
      <w:proofErr w:type="spellStart"/>
      <w:r>
        <w:t>đ</w:t>
      </w:r>
      <w:r w:rsidRPr="00766371">
        <w:t>ộng</w:t>
      </w:r>
      <w:proofErr w:type="spellEnd"/>
      <w:r>
        <w:t xml:space="preserve"> </w:t>
      </w:r>
      <w:proofErr w:type="spellStart"/>
      <w:r>
        <w:t>nh</w:t>
      </w:r>
      <w:r w:rsidRPr="00766371">
        <w:t>ư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tr</w:t>
      </w:r>
      <w:r w:rsidRPr="00766371">
        <w:t>ê</w:t>
      </w:r>
      <w:r>
        <w:t>n</w:t>
      </w:r>
      <w:proofErr w:type="spellEnd"/>
      <w:r>
        <w:t xml:space="preserve"> </w:t>
      </w:r>
      <w:proofErr w:type="spellStart"/>
      <w:r>
        <w:t>tr</w:t>
      </w:r>
      <w:r w:rsidRPr="00766371">
        <w:t>ình</w:t>
      </w:r>
      <w:proofErr w:type="spellEnd"/>
      <w:r>
        <w:t xml:space="preserve"> </w:t>
      </w:r>
      <w:proofErr w:type="spellStart"/>
      <w:r>
        <w:t>duy</w:t>
      </w:r>
      <w:r w:rsidRPr="00766371">
        <w:t>ệt</w:t>
      </w:r>
      <w:proofErr w:type="spellEnd"/>
      <w:r>
        <w:t xml:space="preserve"> </w:t>
      </w:r>
      <w:proofErr w:type="spellStart"/>
      <w:r w:rsidR="00A3263E">
        <w:t>m</w:t>
      </w:r>
      <w:r w:rsidR="00A3263E" w:rsidRPr="00A3263E">
        <w:t>à</w:t>
      </w:r>
      <w:proofErr w:type="spellEnd"/>
      <w:r w:rsidR="00A3263E">
        <w:t xml:space="preserve"> </w:t>
      </w:r>
      <w:proofErr w:type="spellStart"/>
      <w:r w:rsidR="00A3263E">
        <w:t>kh</w:t>
      </w:r>
      <w:r w:rsidR="00A3263E" w:rsidRPr="00A3263E">
        <w:t>ô</w:t>
      </w:r>
      <w:r w:rsidR="00A3263E">
        <w:t>ng</w:t>
      </w:r>
      <w:proofErr w:type="spellEnd"/>
      <w:r w:rsidR="00A3263E">
        <w:t xml:space="preserve"> </w:t>
      </w:r>
      <w:proofErr w:type="spellStart"/>
      <w:r w:rsidR="00A3263E">
        <w:t>c</w:t>
      </w:r>
      <w:r w:rsidR="00A3263E" w:rsidRPr="00A3263E">
        <w:t>ần</w:t>
      </w:r>
      <w:proofErr w:type="spellEnd"/>
      <w:r w:rsidR="00A3263E">
        <w:t xml:space="preserve"> </w:t>
      </w:r>
      <w:proofErr w:type="spellStart"/>
      <w:r w:rsidR="00A3263E">
        <w:t>c</w:t>
      </w:r>
      <w:r w:rsidR="00A3263E" w:rsidRPr="00A3263E">
        <w:t>ài</w:t>
      </w:r>
      <w:proofErr w:type="spellEnd"/>
      <w:r w:rsidR="00A3263E">
        <w:t xml:space="preserve"> </w:t>
      </w:r>
      <w:proofErr w:type="spellStart"/>
      <w:r w:rsidR="00A3263E">
        <w:t>đ</w:t>
      </w:r>
      <w:r w:rsidR="00A3263E" w:rsidRPr="00A3263E">
        <w:t>ặt</w:t>
      </w:r>
      <w:proofErr w:type="spellEnd"/>
      <w:r w:rsidR="00A3263E">
        <w:t xml:space="preserve"> </w:t>
      </w:r>
      <w:proofErr w:type="spellStart"/>
      <w:r w:rsidR="00A3263E">
        <w:t>b</w:t>
      </w:r>
      <w:r w:rsidR="00A3263E" w:rsidRPr="00A3263E">
        <w:t>ất</w:t>
      </w:r>
      <w:proofErr w:type="spellEnd"/>
      <w:r w:rsidR="00A3263E">
        <w:t xml:space="preserve"> </w:t>
      </w:r>
      <w:proofErr w:type="spellStart"/>
      <w:r w:rsidR="00A3263E">
        <w:t>c</w:t>
      </w:r>
      <w:r w:rsidR="00A3263E" w:rsidRPr="00A3263E">
        <w:t>ứ</w:t>
      </w:r>
      <w:proofErr w:type="spellEnd"/>
      <w:r w:rsidR="00A3263E">
        <w:t xml:space="preserve"> plugin </w:t>
      </w:r>
      <w:proofErr w:type="spellStart"/>
      <w:r w:rsidR="00A3263E">
        <w:t>n</w:t>
      </w:r>
      <w:r w:rsidR="00A3263E" w:rsidRPr="00A3263E">
        <w:t>ào</w:t>
      </w:r>
      <w:proofErr w:type="spellEnd"/>
      <w:r w:rsidR="00A3263E">
        <w:t>.</w:t>
      </w:r>
    </w:p>
    <w:p w:rsidR="00757D25" w:rsidRDefault="00A25D89" w:rsidP="00757D25">
      <w:pPr>
        <w:jc w:val="center"/>
      </w:pPr>
      <w:r>
        <w:rPr>
          <w:noProof/>
          <w:lang w:val="vi-VN" w:eastAsia="vi-VN"/>
        </w:rPr>
        <w:drawing>
          <wp:inline distT="0" distB="0" distL="0" distR="0">
            <wp:extent cx="6120765" cy="331216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00-diagra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D89" w:rsidRPr="00A451FD" w:rsidRDefault="005732E4" w:rsidP="00A25D89">
      <w:proofErr w:type="spellStart"/>
      <w:r>
        <w:t>M</w:t>
      </w:r>
      <w:r w:rsidRPr="005732E4">
        <w:t>ô</w:t>
      </w:r>
      <w:proofErr w:type="spellEnd"/>
      <w:r>
        <w:t xml:space="preserve"> </w:t>
      </w:r>
      <w:proofErr w:type="spellStart"/>
      <w:r>
        <w:t>h</w:t>
      </w:r>
      <w:r w:rsidRPr="005732E4">
        <w:t>ình</w:t>
      </w:r>
      <w:proofErr w:type="spellEnd"/>
      <w:r w:rsidR="00A514F1">
        <w:t xml:space="preserve"> </w:t>
      </w:r>
      <w:proofErr w:type="spellStart"/>
      <w:r w:rsidR="00A514F1">
        <w:t>ph</w:t>
      </w:r>
      <w:r w:rsidR="00A514F1" w:rsidRPr="00A514F1">
        <w:t>át</w:t>
      </w:r>
      <w:proofErr w:type="spellEnd"/>
      <w:r w:rsidR="00A514F1">
        <w:t xml:space="preserve"> </w:t>
      </w:r>
      <w:proofErr w:type="spellStart"/>
      <w:r w:rsidR="00A514F1">
        <w:t>tri</w:t>
      </w:r>
      <w:r w:rsidR="00A514F1" w:rsidRPr="00A514F1">
        <w:t>ển</w:t>
      </w:r>
      <w:proofErr w:type="spellEnd"/>
      <w:r>
        <w:t xml:space="preserve"> </w:t>
      </w:r>
      <w:r w:rsidR="00A514F1">
        <w:t xml:space="preserve">client-side </w:t>
      </w:r>
      <w:proofErr w:type="spellStart"/>
      <w:r w:rsidR="00A514F1">
        <w:t>cho</w:t>
      </w:r>
      <w:proofErr w:type="spellEnd"/>
      <w:r w:rsidR="00A514F1">
        <w:t xml:space="preserve"> </w:t>
      </w:r>
      <w:proofErr w:type="spellStart"/>
      <w:r w:rsidR="00A514F1">
        <w:t>ph</w:t>
      </w:r>
      <w:r w:rsidR="00A514F1" w:rsidRPr="00A514F1">
        <w:t>ép</w:t>
      </w:r>
      <w:proofErr w:type="spellEnd"/>
      <w:r w:rsidR="00A514F1">
        <w:t xml:space="preserve"> </w:t>
      </w:r>
      <w:proofErr w:type="spellStart"/>
      <w:r w:rsidR="00A514F1">
        <w:t>x</w:t>
      </w:r>
      <w:r w:rsidR="00A514F1" w:rsidRPr="00A514F1">
        <w:t>â</w:t>
      </w:r>
      <w:r w:rsidR="00A514F1">
        <w:t>y</w:t>
      </w:r>
      <w:proofErr w:type="spellEnd"/>
      <w:r w:rsidR="00A514F1">
        <w:t xml:space="preserve"> </w:t>
      </w:r>
      <w:proofErr w:type="spellStart"/>
      <w:r w:rsidR="00A514F1">
        <w:t>d</w:t>
      </w:r>
      <w:r w:rsidR="00A514F1" w:rsidRPr="00A514F1">
        <w:t>ựng</w:t>
      </w:r>
      <w:proofErr w:type="spellEnd"/>
      <w:r w:rsidR="00A514F1">
        <w:t xml:space="preserve"> </w:t>
      </w:r>
      <w:proofErr w:type="spellStart"/>
      <w:r w:rsidR="00A514F1">
        <w:t>nh</w:t>
      </w:r>
      <w:r w:rsidR="00A514F1" w:rsidRPr="00A514F1">
        <w:t>ững</w:t>
      </w:r>
      <w:proofErr w:type="spellEnd"/>
      <w:r w:rsidR="00A514F1">
        <w:t xml:space="preserve"> </w:t>
      </w:r>
      <w:r w:rsidR="00A514F1" w:rsidRPr="00A514F1">
        <w:t>w</w:t>
      </w:r>
      <w:r w:rsidR="00A514F1">
        <w:t xml:space="preserve">idget client-side </w:t>
      </w:r>
      <w:proofErr w:type="spellStart"/>
      <w:r w:rsidR="00A514F1">
        <w:t>v</w:t>
      </w:r>
      <w:r w:rsidR="00A514F1" w:rsidRPr="00A514F1">
        <w:t>à</w:t>
      </w:r>
      <w:proofErr w:type="spellEnd"/>
      <w:r w:rsidR="00A514F1">
        <w:t xml:space="preserve"> </w:t>
      </w:r>
      <w:proofErr w:type="spellStart"/>
      <w:r w:rsidR="00A514F1">
        <w:t>giao</w:t>
      </w:r>
      <w:proofErr w:type="spellEnd"/>
      <w:r w:rsidR="00A514F1">
        <w:t xml:space="preserve"> </w:t>
      </w:r>
      <w:proofErr w:type="spellStart"/>
      <w:r w:rsidR="00A514F1">
        <w:t>di</w:t>
      </w:r>
      <w:r w:rsidR="00A514F1" w:rsidRPr="00A514F1">
        <w:t>ện</w:t>
      </w:r>
      <w:proofErr w:type="spellEnd"/>
      <w:r w:rsidR="00A514F1">
        <w:t xml:space="preserve"> </w:t>
      </w:r>
      <w:proofErr w:type="spellStart"/>
      <w:r w:rsidR="00A514F1">
        <w:t>ngư</w:t>
      </w:r>
      <w:r w:rsidR="00A514F1" w:rsidRPr="00A514F1">
        <w:t>ời</w:t>
      </w:r>
      <w:proofErr w:type="spellEnd"/>
      <w:r w:rsidR="00A514F1">
        <w:t xml:space="preserve"> </w:t>
      </w:r>
      <w:proofErr w:type="spellStart"/>
      <w:r w:rsidR="00A514F1">
        <w:t>d</w:t>
      </w:r>
      <w:r w:rsidR="00A514F1" w:rsidRPr="00A514F1">
        <w:t>ùng</w:t>
      </w:r>
      <w:proofErr w:type="spellEnd"/>
      <w:r w:rsidR="00A514F1">
        <w:t xml:space="preserve"> </w:t>
      </w:r>
      <w:proofErr w:type="spellStart"/>
      <w:r w:rsidR="00A514F1">
        <w:t>m</w:t>
      </w:r>
      <w:r w:rsidR="00A514F1" w:rsidRPr="00A514F1">
        <w:t>ới</w:t>
      </w:r>
      <w:proofErr w:type="spellEnd"/>
      <w:r w:rsidR="00A514F1">
        <w:t xml:space="preserve"> </w:t>
      </w:r>
      <w:proofErr w:type="spellStart"/>
      <w:r w:rsidR="00A514F1">
        <w:t>v</w:t>
      </w:r>
      <w:r w:rsidR="00A514F1" w:rsidRPr="00A514F1">
        <w:t>ới</w:t>
      </w:r>
      <w:proofErr w:type="spellEnd"/>
      <w:r w:rsidR="00A514F1">
        <w:t xml:space="preserve"> </w:t>
      </w:r>
      <w:proofErr w:type="spellStart"/>
      <w:r w:rsidR="00A514F1">
        <w:t>c</w:t>
      </w:r>
      <w:r w:rsidR="00A514F1" w:rsidRPr="00A514F1">
        <w:t>ô</w:t>
      </w:r>
      <w:r w:rsidR="00A514F1">
        <w:t>ng</w:t>
      </w:r>
      <w:proofErr w:type="spellEnd"/>
      <w:r w:rsidR="00A514F1">
        <w:t xml:space="preserve"> </w:t>
      </w:r>
      <w:proofErr w:type="spellStart"/>
      <w:r w:rsidR="00A514F1">
        <w:t>c</w:t>
      </w:r>
      <w:r w:rsidR="00A514F1" w:rsidRPr="00A514F1">
        <w:t>ụ</w:t>
      </w:r>
      <w:proofErr w:type="spellEnd"/>
      <w:r w:rsidR="00A514F1">
        <w:t xml:space="preserve"> </w:t>
      </w:r>
      <w:proofErr w:type="spellStart"/>
      <w:r w:rsidR="00A514F1">
        <w:t>G</w:t>
      </w:r>
      <w:r w:rsidR="00A514F1" w:rsidRPr="00A514F1">
        <w:t>w</w:t>
      </w:r>
      <w:r w:rsidR="00A514F1">
        <w:t>t</w:t>
      </w:r>
      <w:proofErr w:type="spellEnd"/>
      <w:r w:rsidR="00A514F1">
        <w:t xml:space="preserve"> </w:t>
      </w:r>
      <w:proofErr w:type="spellStart"/>
      <w:r w:rsidR="00A514F1">
        <w:t>t</w:t>
      </w:r>
      <w:r w:rsidR="00A514F1" w:rsidRPr="00A514F1">
        <w:t>oo</w:t>
      </w:r>
      <w:r w:rsidR="00A514F1">
        <w:t>kit</w:t>
      </w:r>
      <w:proofErr w:type="spellEnd"/>
      <w:r w:rsidR="00A514F1">
        <w:t xml:space="preserve">. </w:t>
      </w:r>
      <w:proofErr w:type="spellStart"/>
      <w:r w:rsidR="00A514F1">
        <w:t>Nh</w:t>
      </w:r>
      <w:r w:rsidR="00A514F1" w:rsidRPr="00A514F1">
        <w:t>ững</w:t>
      </w:r>
      <w:proofErr w:type="spellEnd"/>
      <w:r w:rsidR="00A514F1">
        <w:t xml:space="preserve"> </w:t>
      </w:r>
      <w:r w:rsidR="00A514F1" w:rsidRPr="00A514F1">
        <w:t>w</w:t>
      </w:r>
      <w:r w:rsidR="00A514F1">
        <w:t xml:space="preserve">idget </w:t>
      </w:r>
      <w:proofErr w:type="spellStart"/>
      <w:r w:rsidR="00A514F1">
        <w:t>c</w:t>
      </w:r>
      <w:r w:rsidR="00A514F1" w:rsidRPr="00A514F1">
        <w:t>ó</w:t>
      </w:r>
      <w:proofErr w:type="spellEnd"/>
      <w:r w:rsidR="00A514F1">
        <w:t xml:space="preserve"> </w:t>
      </w:r>
      <w:proofErr w:type="spellStart"/>
      <w:r w:rsidR="00A514F1">
        <w:t>th</w:t>
      </w:r>
      <w:r w:rsidR="00A514F1" w:rsidRPr="00A514F1">
        <w:t>ể</w:t>
      </w:r>
      <w:proofErr w:type="spellEnd"/>
      <w:r w:rsidR="00A514F1">
        <w:t xml:space="preserve"> </w:t>
      </w:r>
      <w:proofErr w:type="spellStart"/>
      <w:r w:rsidR="00A514F1">
        <w:t>t</w:t>
      </w:r>
      <w:r w:rsidR="00A514F1" w:rsidRPr="00A514F1">
        <w:t>ích</w:t>
      </w:r>
      <w:proofErr w:type="spellEnd"/>
      <w:r w:rsidR="00A514F1">
        <w:t xml:space="preserve"> </w:t>
      </w:r>
      <w:proofErr w:type="spellStart"/>
      <w:r w:rsidR="00A514F1">
        <w:t>h</w:t>
      </w:r>
      <w:r w:rsidR="00A514F1" w:rsidRPr="00A514F1">
        <w:t>ợp</w:t>
      </w:r>
      <w:proofErr w:type="spellEnd"/>
      <w:r w:rsidR="00A514F1">
        <w:t xml:space="preserve"> </w:t>
      </w:r>
      <w:proofErr w:type="spellStart"/>
      <w:r w:rsidR="00A514F1">
        <w:t>v</w:t>
      </w:r>
      <w:r w:rsidR="00A514F1" w:rsidRPr="00A514F1">
        <w:t>ới</w:t>
      </w:r>
      <w:proofErr w:type="spellEnd"/>
      <w:r w:rsidR="00A514F1">
        <w:t xml:space="preserve"> s</w:t>
      </w:r>
      <w:r w:rsidR="00A514F1" w:rsidRPr="00A514F1">
        <w:t>er</w:t>
      </w:r>
      <w:r w:rsidR="00A514F1">
        <w:t xml:space="preserve">ver-side </w:t>
      </w:r>
      <w:proofErr w:type="spellStart"/>
      <w:r w:rsidR="00F20B0B">
        <w:t>đ</w:t>
      </w:r>
      <w:r w:rsidR="00F20B0B" w:rsidRPr="00F20B0B">
        <w:t>ể</w:t>
      </w:r>
      <w:proofErr w:type="spellEnd"/>
      <w:r w:rsidR="00F20B0B">
        <w:t xml:space="preserve"> </w:t>
      </w:r>
      <w:proofErr w:type="spellStart"/>
      <w:r w:rsidR="00F20B0B">
        <w:t>s</w:t>
      </w:r>
      <w:r w:rsidR="00F20B0B" w:rsidRPr="00F20B0B">
        <w:t>ử</w:t>
      </w:r>
      <w:proofErr w:type="spellEnd"/>
      <w:r w:rsidR="00F20B0B">
        <w:t xml:space="preserve"> </w:t>
      </w:r>
      <w:proofErr w:type="spellStart"/>
      <w:r w:rsidR="00F20B0B">
        <w:t>d</w:t>
      </w:r>
      <w:r w:rsidR="00F20B0B" w:rsidRPr="00F20B0B">
        <w:t>ụng</w:t>
      </w:r>
      <w:proofErr w:type="spellEnd"/>
      <w:r w:rsidR="00F20B0B">
        <w:t xml:space="preserve"> </w:t>
      </w:r>
      <w:proofErr w:type="spellStart"/>
      <w:r w:rsidR="00F20B0B">
        <w:t>n</w:t>
      </w:r>
      <w:r w:rsidR="00F20B0B" w:rsidRPr="00F20B0B">
        <w:t>ó</w:t>
      </w:r>
      <w:proofErr w:type="spellEnd"/>
      <w:r w:rsidR="00F20B0B">
        <w:t xml:space="preserve"> </w:t>
      </w:r>
      <w:proofErr w:type="spellStart"/>
      <w:r w:rsidR="00F20B0B">
        <w:t>trong</w:t>
      </w:r>
      <w:proofErr w:type="spellEnd"/>
      <w:r w:rsidR="00F20B0B">
        <w:t xml:space="preserve"> </w:t>
      </w:r>
      <w:proofErr w:type="spellStart"/>
      <w:r w:rsidR="00F20B0B">
        <w:t>c</w:t>
      </w:r>
      <w:r w:rsidR="00F20B0B" w:rsidRPr="00F20B0B">
        <w:t>ác</w:t>
      </w:r>
      <w:proofErr w:type="spellEnd"/>
      <w:r w:rsidR="00F20B0B">
        <w:t xml:space="preserve"> </w:t>
      </w:r>
      <w:proofErr w:type="spellStart"/>
      <w:r w:rsidR="00F20B0B" w:rsidRPr="00F20B0B">
        <w:t>ứng</w:t>
      </w:r>
      <w:proofErr w:type="spellEnd"/>
      <w:r w:rsidR="00F20B0B">
        <w:t xml:space="preserve"> </w:t>
      </w:r>
      <w:proofErr w:type="spellStart"/>
      <w:r w:rsidR="00F20B0B">
        <w:t>d</w:t>
      </w:r>
      <w:r w:rsidR="00F20B0B" w:rsidRPr="00F20B0B">
        <w:t>ụng</w:t>
      </w:r>
      <w:proofErr w:type="spellEnd"/>
      <w:r w:rsidR="00F20B0B">
        <w:t xml:space="preserve"> </w:t>
      </w:r>
      <w:proofErr w:type="spellStart"/>
      <w:r w:rsidR="00F20B0B">
        <w:t>ph</w:t>
      </w:r>
      <w:r w:rsidR="00F20B0B" w:rsidRPr="00F20B0B">
        <w:t>ía</w:t>
      </w:r>
      <w:proofErr w:type="spellEnd"/>
      <w:r w:rsidR="00F20B0B">
        <w:t xml:space="preserve"> s</w:t>
      </w:r>
      <w:r w:rsidR="00F20B0B" w:rsidRPr="00F20B0B">
        <w:t>er</w:t>
      </w:r>
      <w:r w:rsidR="00F20B0B">
        <w:t xml:space="preserve">ver. </w:t>
      </w:r>
      <w:proofErr w:type="spellStart"/>
      <w:r w:rsidR="00F20B0B">
        <w:t>Ch</w:t>
      </w:r>
      <w:r w:rsidR="00F20B0B" w:rsidRPr="00F20B0B">
        <w:t>úng</w:t>
      </w:r>
      <w:proofErr w:type="spellEnd"/>
      <w:r w:rsidR="00F20B0B">
        <w:t xml:space="preserve"> ta </w:t>
      </w:r>
      <w:proofErr w:type="spellStart"/>
      <w:r w:rsidR="00F20B0B">
        <w:t>c</w:t>
      </w:r>
      <w:r w:rsidR="00F20B0B" w:rsidRPr="00F20B0B">
        <w:t>ũng</w:t>
      </w:r>
      <w:proofErr w:type="spellEnd"/>
      <w:r w:rsidR="00F20B0B">
        <w:t xml:space="preserve"> </w:t>
      </w:r>
      <w:proofErr w:type="spellStart"/>
      <w:r w:rsidR="00F20B0B">
        <w:t>c</w:t>
      </w:r>
      <w:r w:rsidR="00F20B0B" w:rsidRPr="00F20B0B">
        <w:t>ó</w:t>
      </w:r>
      <w:proofErr w:type="spellEnd"/>
      <w:r w:rsidR="00F20B0B">
        <w:t xml:space="preserve"> </w:t>
      </w:r>
      <w:proofErr w:type="spellStart"/>
      <w:r w:rsidR="00F20B0B">
        <w:t>th</w:t>
      </w:r>
      <w:r w:rsidR="00F20B0B" w:rsidRPr="00F20B0B">
        <w:t>ể</w:t>
      </w:r>
      <w:proofErr w:type="spellEnd"/>
      <w:r w:rsidR="00F20B0B">
        <w:t xml:space="preserve"> </w:t>
      </w:r>
      <w:proofErr w:type="spellStart"/>
      <w:r w:rsidR="00F20B0B">
        <w:t>x</w:t>
      </w:r>
      <w:r w:rsidR="00F20B0B" w:rsidRPr="00F20B0B">
        <w:t>â</w:t>
      </w:r>
      <w:r w:rsidR="00F20B0B">
        <w:t>y</w:t>
      </w:r>
      <w:proofErr w:type="spellEnd"/>
      <w:r w:rsidR="00F20B0B">
        <w:t xml:space="preserve"> </w:t>
      </w:r>
      <w:proofErr w:type="spellStart"/>
      <w:r w:rsidR="00F20B0B">
        <w:t>d</w:t>
      </w:r>
      <w:r w:rsidR="00F20B0B" w:rsidRPr="00F20B0B">
        <w:t>ựng</w:t>
      </w:r>
      <w:proofErr w:type="spellEnd"/>
      <w:r w:rsidR="00F20B0B">
        <w:t xml:space="preserve"> </w:t>
      </w:r>
      <w:proofErr w:type="spellStart"/>
      <w:r w:rsidR="00F20B0B">
        <w:t>nh</w:t>
      </w:r>
      <w:r w:rsidR="00F20B0B" w:rsidRPr="00F20B0B">
        <w:t>ững</w:t>
      </w:r>
      <w:proofErr w:type="spellEnd"/>
      <w:r w:rsidR="00F20B0B">
        <w:t xml:space="preserve"> </w:t>
      </w:r>
      <w:proofErr w:type="spellStart"/>
      <w:r w:rsidR="00F20B0B">
        <w:t>th</w:t>
      </w:r>
      <w:r w:rsidR="00F20B0B" w:rsidRPr="00F20B0B">
        <w:t>ành</w:t>
      </w:r>
      <w:proofErr w:type="spellEnd"/>
      <w:r w:rsidR="00F20B0B">
        <w:t xml:space="preserve"> </w:t>
      </w:r>
      <w:proofErr w:type="spellStart"/>
      <w:r w:rsidR="00F20B0B">
        <w:t>ph</w:t>
      </w:r>
      <w:r w:rsidR="00F20B0B" w:rsidRPr="00F20B0B">
        <w:t>ần</w:t>
      </w:r>
      <w:proofErr w:type="spellEnd"/>
      <w:r w:rsidR="00F20B0B">
        <w:t xml:space="preserve"> UI client-side </w:t>
      </w:r>
      <w:proofErr w:type="spellStart"/>
      <w:r w:rsidR="00F20B0B">
        <w:t>giao</w:t>
      </w:r>
      <w:proofErr w:type="spellEnd"/>
      <w:r w:rsidR="00F20B0B">
        <w:t xml:space="preserve"> </w:t>
      </w:r>
      <w:proofErr w:type="spellStart"/>
      <w:r w:rsidR="00F20B0B">
        <w:t>ti</w:t>
      </w:r>
      <w:r w:rsidR="00F20B0B" w:rsidRPr="00F20B0B">
        <w:t>ếp</w:t>
      </w:r>
      <w:proofErr w:type="spellEnd"/>
      <w:r w:rsidR="00F20B0B">
        <w:t xml:space="preserve"> </w:t>
      </w:r>
      <w:proofErr w:type="spellStart"/>
      <w:r w:rsidR="00F20B0B">
        <w:t>tr</w:t>
      </w:r>
      <w:r w:rsidR="00F20B0B" w:rsidRPr="00F20B0B">
        <w:t>ực</w:t>
      </w:r>
      <w:proofErr w:type="spellEnd"/>
      <w:r w:rsidR="00F20B0B">
        <w:t xml:space="preserve"> </w:t>
      </w:r>
      <w:proofErr w:type="spellStart"/>
      <w:r w:rsidR="00F20B0B">
        <w:t>ti</w:t>
      </w:r>
      <w:r w:rsidR="00F20B0B" w:rsidRPr="00F20B0B">
        <w:t>ếp</w:t>
      </w:r>
      <w:proofErr w:type="spellEnd"/>
      <w:r w:rsidR="00F20B0B">
        <w:t xml:space="preserve"> </w:t>
      </w:r>
      <w:proofErr w:type="spellStart"/>
      <w:r w:rsidR="00F20B0B">
        <w:t>v</w:t>
      </w:r>
      <w:r w:rsidR="00F20B0B" w:rsidRPr="00F20B0B">
        <w:t>ới</w:t>
      </w:r>
      <w:proofErr w:type="spellEnd"/>
      <w:r w:rsidR="00F20B0B">
        <w:t xml:space="preserve"> </w:t>
      </w:r>
      <w:proofErr w:type="spellStart"/>
      <w:r w:rsidR="00F20B0B">
        <w:t>c</w:t>
      </w:r>
      <w:r w:rsidR="00F20B0B" w:rsidRPr="00F20B0B">
        <w:t>ác</w:t>
      </w:r>
      <w:proofErr w:type="spellEnd"/>
      <w:r w:rsidR="00F20B0B">
        <w:t xml:space="preserve"> s</w:t>
      </w:r>
      <w:r w:rsidR="00F20B0B" w:rsidRPr="00F20B0B">
        <w:t>er</w:t>
      </w:r>
      <w:r w:rsidR="00F20B0B">
        <w:t>vice back-end.</w:t>
      </w:r>
    </w:p>
    <w:p w:rsidR="00361E7E" w:rsidRPr="00361E7E" w:rsidRDefault="00361E7E" w:rsidP="00361E7E">
      <w:pPr>
        <w:pStyle w:val="Heading1"/>
        <w:numPr>
          <w:ilvl w:val="0"/>
          <w:numId w:val="22"/>
        </w:numPr>
        <w:ind w:left="284" w:hanging="284"/>
        <w:rPr>
          <w:color w:val="C00000"/>
        </w:rPr>
      </w:pPr>
      <w:bookmarkStart w:id="3" w:name="_Toc419902869"/>
      <w:proofErr w:type="spellStart"/>
      <w:r w:rsidRPr="00361E7E">
        <w:rPr>
          <w:color w:val="C00000"/>
        </w:rPr>
        <w:t>Vaa</w:t>
      </w:r>
      <w:r w:rsidR="000550E2">
        <w:rPr>
          <w:color w:val="C00000"/>
        </w:rPr>
        <w:t>din</w:t>
      </w:r>
      <w:proofErr w:type="spellEnd"/>
      <w:r w:rsidR="000550E2">
        <w:rPr>
          <w:color w:val="C00000"/>
        </w:rPr>
        <w:t xml:space="preserve"> 7 - </w:t>
      </w:r>
      <w:proofErr w:type="spellStart"/>
      <w:r>
        <w:rPr>
          <w:color w:val="C00000"/>
        </w:rPr>
        <w:t>C</w:t>
      </w:r>
      <w:r w:rsidRPr="00361E7E">
        <w:rPr>
          <w:color w:val="C00000"/>
        </w:rPr>
        <w:t>ác</w:t>
      </w:r>
      <w:r>
        <w:rPr>
          <w:color w:val="C00000"/>
        </w:rPr>
        <w:t>h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th</w:t>
      </w:r>
      <w:r w:rsidRPr="00361E7E">
        <w:rPr>
          <w:color w:val="C00000"/>
        </w:rPr>
        <w:t>ức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x</w:t>
      </w:r>
      <w:r w:rsidRPr="00361E7E">
        <w:rPr>
          <w:color w:val="C00000"/>
        </w:rPr>
        <w:t>â</w:t>
      </w:r>
      <w:r>
        <w:rPr>
          <w:color w:val="C00000"/>
        </w:rPr>
        <w:t>y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d</w:t>
      </w:r>
      <w:r w:rsidRPr="00361E7E">
        <w:rPr>
          <w:color w:val="C00000"/>
        </w:rPr>
        <w:t>ự</w:t>
      </w:r>
      <w:r>
        <w:rPr>
          <w:color w:val="C00000"/>
        </w:rPr>
        <w:t>ng</w:t>
      </w:r>
      <w:proofErr w:type="spellEnd"/>
      <w:r>
        <w:rPr>
          <w:color w:val="C00000"/>
        </w:rPr>
        <w:t xml:space="preserve"> </w:t>
      </w:r>
      <w:r w:rsidRPr="00361E7E">
        <w:rPr>
          <w:color w:val="C00000"/>
        </w:rPr>
        <w:t>W</w:t>
      </w:r>
      <w:r>
        <w:rPr>
          <w:color w:val="C00000"/>
        </w:rPr>
        <w:t xml:space="preserve">eb-apps </w:t>
      </w:r>
      <w:proofErr w:type="spellStart"/>
      <w:r>
        <w:rPr>
          <w:color w:val="C00000"/>
        </w:rPr>
        <w:t>m</w:t>
      </w:r>
      <w:r w:rsidRPr="00361E7E">
        <w:rPr>
          <w:color w:val="C00000"/>
        </w:rPr>
        <w:t>ới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trong</w:t>
      </w:r>
      <w:proofErr w:type="spellEnd"/>
      <w:r>
        <w:rPr>
          <w:color w:val="C00000"/>
        </w:rPr>
        <w:t xml:space="preserve"> Java</w:t>
      </w:r>
      <w:bookmarkEnd w:id="3"/>
    </w:p>
    <w:p w:rsidR="00550345" w:rsidRDefault="00550345" w:rsidP="00550345">
      <w:pPr>
        <w:pStyle w:val="Heading2"/>
        <w:numPr>
          <w:ilvl w:val="1"/>
          <w:numId w:val="22"/>
        </w:numPr>
        <w:ind w:left="567" w:hanging="567"/>
      </w:pPr>
      <w:bookmarkStart w:id="4" w:name="_Toc419902870"/>
      <w:proofErr w:type="spellStart"/>
      <w:r>
        <w:t>T</w:t>
      </w:r>
      <w:r w:rsidRPr="00550345">
        <w:t>ạo</w:t>
      </w:r>
      <w:proofErr w:type="spellEnd"/>
      <w:r>
        <w:t xml:space="preserve"> </w:t>
      </w:r>
      <w:proofErr w:type="spellStart"/>
      <w:r>
        <w:t>m</w:t>
      </w:r>
      <w:r w:rsidRPr="00550345">
        <w:t>ột</w:t>
      </w:r>
      <w:proofErr w:type="spellEnd"/>
      <w:r>
        <w:t xml:space="preserve"> S</w:t>
      </w:r>
      <w:r w:rsidRPr="00550345">
        <w:t>er</w:t>
      </w:r>
      <w:r>
        <w:t>ver-side UI</w:t>
      </w:r>
      <w:bookmarkEnd w:id="4"/>
    </w:p>
    <w:p w:rsidR="00550345" w:rsidRDefault="001D3926" w:rsidP="00550345">
      <w:proofErr w:type="spellStart"/>
      <w:r>
        <w:t>M</w:t>
      </w:r>
      <w:r w:rsidRPr="001D3926">
        <w:t>ột</w:t>
      </w:r>
      <w:proofErr w:type="spellEnd"/>
      <w:r>
        <w:t xml:space="preserve"> </w:t>
      </w:r>
      <w:proofErr w:type="spellStart"/>
      <w:r w:rsidRPr="001D3926">
        <w:t>ứng</w:t>
      </w:r>
      <w:proofErr w:type="spellEnd"/>
      <w:r>
        <w:t xml:space="preserve"> </w:t>
      </w:r>
      <w:proofErr w:type="spellStart"/>
      <w:r>
        <w:t>d</w:t>
      </w:r>
      <w:r w:rsidRPr="001D3926">
        <w:t>ụng</w:t>
      </w:r>
      <w:proofErr w:type="spellEnd"/>
      <w:r>
        <w:t xml:space="preserve"> s</w:t>
      </w:r>
      <w:r w:rsidRPr="001D3926">
        <w:t>er</w:t>
      </w:r>
      <w:r>
        <w:t xml:space="preserve">ver-side </w:t>
      </w:r>
      <w:proofErr w:type="spellStart"/>
      <w:r>
        <w:t>V</w:t>
      </w:r>
      <w:r w:rsidRPr="001D3926">
        <w:t>aa</w:t>
      </w:r>
      <w:r>
        <w:t>din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g</w:t>
      </w:r>
      <w:r w:rsidRPr="001D3926">
        <w:t>ồm</w:t>
      </w:r>
      <w:proofErr w:type="spellEnd"/>
      <w:r>
        <w:t xml:space="preserve"> </w:t>
      </w:r>
      <w:proofErr w:type="spellStart"/>
      <w:r>
        <w:t>m</w:t>
      </w:r>
      <w:r w:rsidRPr="001D3926">
        <w:t>ột</w:t>
      </w:r>
      <w:proofErr w:type="spellEnd"/>
      <w:r>
        <w:t xml:space="preserve"> </w:t>
      </w:r>
      <w:proofErr w:type="spellStart"/>
      <w:r>
        <w:t>ho</w:t>
      </w:r>
      <w:r w:rsidRPr="001D3926">
        <w:t>ặc</w:t>
      </w:r>
      <w:proofErr w:type="spellEnd"/>
      <w:r>
        <w:t xml:space="preserve"> </w:t>
      </w:r>
      <w:proofErr w:type="spellStart"/>
      <w:r>
        <w:t>nhi</w:t>
      </w:r>
      <w:r w:rsidRPr="001D3926">
        <w:t>ều</w:t>
      </w:r>
      <w:proofErr w:type="spellEnd"/>
      <w:r>
        <w:t xml:space="preserve"> class UI. </w:t>
      </w:r>
      <w:proofErr w:type="spellStart"/>
      <w:r>
        <w:t>Nh</w:t>
      </w:r>
      <w:r w:rsidRPr="001D3926">
        <w:t>ững</w:t>
      </w:r>
      <w:proofErr w:type="spellEnd"/>
      <w:r>
        <w:t xml:space="preserve"> class </w:t>
      </w:r>
      <w:proofErr w:type="spellStart"/>
      <w:r>
        <w:t>n</w:t>
      </w:r>
      <w:r w:rsidRPr="001D3926">
        <w:t>ày</w:t>
      </w:r>
      <w:proofErr w:type="spellEnd"/>
      <w:r>
        <w:t xml:space="preserve"> </w:t>
      </w:r>
      <w:proofErr w:type="spellStart"/>
      <w:r>
        <w:t>s</w:t>
      </w:r>
      <w:r w:rsidRPr="001D3926">
        <w:t>ẽ</w:t>
      </w:r>
      <w:proofErr w:type="spellEnd"/>
      <w:r>
        <w:t xml:space="preserve"> </w:t>
      </w:r>
      <w:r w:rsidRPr="001D3926">
        <w:rPr>
          <w:b/>
        </w:rPr>
        <w:t xml:space="preserve">extend </w:t>
      </w:r>
      <w:proofErr w:type="spellStart"/>
      <w:r w:rsidRPr="001D3926">
        <w:rPr>
          <w:b/>
        </w:rPr>
        <w:t>com.vaadin.UI</w:t>
      </w:r>
      <w:proofErr w:type="spellEnd"/>
      <w:r>
        <w:t xml:space="preserve"> class </w:t>
      </w:r>
      <w:proofErr w:type="spellStart"/>
      <w:r>
        <w:t>v</w:t>
      </w:r>
      <w:r w:rsidRPr="001D3926">
        <w:t>à</w:t>
      </w:r>
      <w:proofErr w:type="spellEnd"/>
      <w:r>
        <w:t xml:space="preserve"> implement </w:t>
      </w:r>
      <w:proofErr w:type="spellStart"/>
      <w:r>
        <w:t>ph</w:t>
      </w:r>
      <w:r w:rsidRPr="001D3926">
        <w:t>ươ</w:t>
      </w:r>
      <w:r>
        <w:t>ng</w:t>
      </w:r>
      <w:proofErr w:type="spellEnd"/>
      <w:r>
        <w:t xml:space="preserve"> </w:t>
      </w:r>
      <w:proofErr w:type="spellStart"/>
      <w:r>
        <w:t>th</w:t>
      </w:r>
      <w:r w:rsidRPr="001D3926">
        <w:t>ức</w:t>
      </w:r>
      <w:proofErr w:type="spellEnd"/>
      <w:r>
        <w:t xml:space="preserve"> </w:t>
      </w:r>
      <w:proofErr w:type="spellStart"/>
      <w:proofErr w:type="gramStart"/>
      <w:r w:rsidRPr="001D3926">
        <w:rPr>
          <w:b/>
        </w:rPr>
        <w:t>init</w:t>
      </w:r>
      <w:proofErr w:type="spellEnd"/>
      <w:r w:rsidRPr="001D3926">
        <w:rPr>
          <w:b/>
        </w:rPr>
        <w:t>(</w:t>
      </w:r>
      <w:proofErr w:type="gramEnd"/>
      <w:r w:rsidRPr="001D3926">
        <w:rPr>
          <w:b/>
        </w:rPr>
        <w:t>)</w:t>
      </w:r>
      <w:r>
        <w:t xml:space="preserve">. </w:t>
      </w:r>
    </w:p>
    <w:p w:rsidR="00BE690A" w:rsidRDefault="00BE690A" w:rsidP="00BE690A">
      <w:pPr>
        <w:shd w:val="clear" w:color="auto" w:fill="EEECE1" w:themeFill="background2"/>
      </w:pPr>
      <w:proofErr w:type="gramStart"/>
      <w:r>
        <w:t>@Title(</w:t>
      </w:r>
      <w:proofErr w:type="gramEnd"/>
      <w:r>
        <w:t xml:space="preserve">“My </w:t>
      </w:r>
      <w:proofErr w:type="spellStart"/>
      <w:r>
        <w:t>Vaadin</w:t>
      </w:r>
      <w:proofErr w:type="spellEnd"/>
      <w:r>
        <w:t xml:space="preserve"> UI”)</w:t>
      </w:r>
    </w:p>
    <w:p w:rsidR="00BE690A" w:rsidRDefault="00BE690A" w:rsidP="00BE690A">
      <w:pPr>
        <w:shd w:val="clear" w:color="auto" w:fill="EEECE1" w:themeFill="background2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HelloWorld</w:t>
      </w:r>
      <w:proofErr w:type="spellEnd"/>
      <w:r>
        <w:t xml:space="preserve"> extends </w:t>
      </w:r>
      <w:proofErr w:type="spellStart"/>
      <w:r>
        <w:t>com.vaadin.UI</w:t>
      </w:r>
      <w:proofErr w:type="spellEnd"/>
      <w:r>
        <w:t xml:space="preserve"> {</w:t>
      </w:r>
    </w:p>
    <w:p w:rsidR="00BE690A" w:rsidRDefault="00BE690A" w:rsidP="00BE690A">
      <w:pPr>
        <w:shd w:val="clear" w:color="auto" w:fill="EEECE1" w:themeFill="background2"/>
      </w:pPr>
      <w:r>
        <w:tab/>
        <w:t>@Override</w:t>
      </w:r>
    </w:p>
    <w:p w:rsidR="00BE690A" w:rsidRDefault="00BE690A" w:rsidP="00BE690A">
      <w:pPr>
        <w:shd w:val="clear" w:color="auto" w:fill="EEECE1" w:themeFill="background2"/>
      </w:pPr>
      <w:r>
        <w:lastRenderedPageBreak/>
        <w:tab/>
      </w:r>
      <w:proofErr w:type="gramStart"/>
      <w:r>
        <w:t>protected</w:t>
      </w:r>
      <w:proofErr w:type="gramEnd"/>
      <w:r>
        <w:t xml:space="preserve"> void </w:t>
      </w:r>
      <w:proofErr w:type="spellStart"/>
      <w:r>
        <w:t>init</w:t>
      </w:r>
      <w:proofErr w:type="spellEnd"/>
      <w:r>
        <w:t>(</w:t>
      </w:r>
      <w:proofErr w:type="spellStart"/>
      <w:r>
        <w:t>VaadinRequest</w:t>
      </w:r>
      <w:proofErr w:type="spellEnd"/>
      <w:r>
        <w:t xml:space="preserve"> request) {</w:t>
      </w:r>
    </w:p>
    <w:p w:rsidR="00BE690A" w:rsidRDefault="00BE690A" w:rsidP="00BE690A">
      <w:pPr>
        <w:shd w:val="clear" w:color="auto" w:fill="EEECE1" w:themeFill="background2"/>
      </w:pPr>
      <w:r>
        <w:tab/>
      </w:r>
      <w:r>
        <w:tab/>
        <w:t xml:space="preserve">// </w:t>
      </w:r>
      <w:proofErr w:type="gramStart"/>
      <w:r>
        <w:t>Create</w:t>
      </w:r>
      <w:proofErr w:type="gramEnd"/>
      <w:r>
        <w:t xml:space="preserve"> the content root layout for the UI</w:t>
      </w:r>
    </w:p>
    <w:p w:rsidR="00BE690A" w:rsidRDefault="00BE690A" w:rsidP="00BE690A">
      <w:pPr>
        <w:shd w:val="clear" w:color="auto" w:fill="EEECE1" w:themeFill="background2"/>
      </w:pPr>
      <w:r>
        <w:tab/>
      </w:r>
      <w:r>
        <w:tab/>
      </w:r>
      <w:proofErr w:type="spellStart"/>
      <w:r>
        <w:t>VerticalLayout</w:t>
      </w:r>
      <w:proofErr w:type="spellEnd"/>
      <w:r>
        <w:t xml:space="preserve"> content = new </w:t>
      </w:r>
      <w:proofErr w:type="spellStart"/>
      <w:proofErr w:type="gramStart"/>
      <w:r>
        <w:t>VerticalLayout</w:t>
      </w:r>
      <w:proofErr w:type="spellEnd"/>
      <w:r>
        <w:t>(</w:t>
      </w:r>
      <w:proofErr w:type="gramEnd"/>
      <w:r>
        <w:t>);</w:t>
      </w:r>
    </w:p>
    <w:p w:rsidR="00BE690A" w:rsidRDefault="00BE690A" w:rsidP="00BE690A">
      <w:pPr>
        <w:shd w:val="clear" w:color="auto" w:fill="EEECE1" w:themeFill="background2"/>
      </w:pPr>
      <w:r>
        <w:tab/>
      </w:r>
      <w:r>
        <w:tab/>
      </w:r>
      <w:proofErr w:type="spellStart"/>
      <w:proofErr w:type="gramStart"/>
      <w:r>
        <w:t>setContent</w:t>
      </w:r>
      <w:proofErr w:type="spellEnd"/>
      <w:r>
        <w:t>(</w:t>
      </w:r>
      <w:proofErr w:type="gramEnd"/>
      <w:r>
        <w:t>content);</w:t>
      </w:r>
    </w:p>
    <w:p w:rsidR="00BE690A" w:rsidRDefault="00BE690A" w:rsidP="00BE690A">
      <w:pPr>
        <w:shd w:val="clear" w:color="auto" w:fill="EEECE1" w:themeFill="background2"/>
      </w:pPr>
      <w:r>
        <w:tab/>
      </w:r>
      <w:r>
        <w:tab/>
      </w:r>
    </w:p>
    <w:p w:rsidR="00BE690A" w:rsidRDefault="00BE690A" w:rsidP="00BE690A">
      <w:pPr>
        <w:shd w:val="clear" w:color="auto" w:fill="EEECE1" w:themeFill="background2"/>
      </w:pPr>
      <w:r>
        <w:tab/>
      </w:r>
      <w:r>
        <w:tab/>
        <w:t>// Display the greeting</w:t>
      </w:r>
    </w:p>
    <w:p w:rsidR="00BE690A" w:rsidRDefault="00BE690A" w:rsidP="00BE690A">
      <w:pPr>
        <w:shd w:val="clear" w:color="auto" w:fill="EEECE1" w:themeFill="background2"/>
      </w:pPr>
      <w:r>
        <w:tab/>
      </w:r>
      <w:r>
        <w:tab/>
      </w:r>
      <w:proofErr w:type="spellStart"/>
      <w:proofErr w:type="gramStart"/>
      <w:r>
        <w:t>content.addComponent</w:t>
      </w:r>
      <w:proofErr w:type="spellEnd"/>
      <w:r>
        <w:t>(</w:t>
      </w:r>
      <w:proofErr w:type="gramEnd"/>
      <w:r>
        <w:t>new Label(“Hello World!”));</w:t>
      </w:r>
    </w:p>
    <w:p w:rsidR="00BE690A" w:rsidRDefault="00BE690A" w:rsidP="00BE690A">
      <w:pPr>
        <w:shd w:val="clear" w:color="auto" w:fill="EEECE1" w:themeFill="background2"/>
      </w:pPr>
      <w:r>
        <w:tab/>
        <w:t>}</w:t>
      </w:r>
    </w:p>
    <w:p w:rsidR="00BE690A" w:rsidRDefault="00BE690A" w:rsidP="00BE690A">
      <w:pPr>
        <w:shd w:val="clear" w:color="auto" w:fill="EEECE1" w:themeFill="background2"/>
      </w:pPr>
      <w:r>
        <w:t>}</w:t>
      </w:r>
    </w:p>
    <w:p w:rsidR="00BE690A" w:rsidRDefault="00BE690A" w:rsidP="00BE690A">
      <w:pPr>
        <w:shd w:val="clear" w:color="auto" w:fill="FFFFFF" w:themeFill="background1"/>
      </w:pPr>
      <w:proofErr w:type="spellStart"/>
      <w:r>
        <w:t>Th</w:t>
      </w:r>
      <w:r w:rsidRPr="00BE690A">
        <w:t>ô</w:t>
      </w:r>
      <w:r>
        <w:t>ng</w:t>
      </w:r>
      <w:proofErr w:type="spellEnd"/>
      <w:r>
        <w:t xml:space="preserve"> </w:t>
      </w:r>
      <w:proofErr w:type="spellStart"/>
      <w:r>
        <w:t>thư</w:t>
      </w:r>
      <w:r w:rsidRPr="00BE690A">
        <w:t>ờng</w:t>
      </w:r>
      <w:proofErr w:type="spellEnd"/>
      <w:r w:rsidR="00AC1C68">
        <w:t>,</w:t>
      </w:r>
      <w:r>
        <w:t xml:space="preserve"> </w:t>
      </w:r>
      <w:proofErr w:type="spellStart"/>
      <w:r>
        <w:t>ch</w:t>
      </w:r>
      <w:r w:rsidRPr="00BE690A">
        <w:t>úng</w:t>
      </w:r>
      <w:proofErr w:type="spellEnd"/>
      <w:r>
        <w:t xml:space="preserve"> ta </w:t>
      </w:r>
      <w:proofErr w:type="spellStart"/>
      <w:r>
        <w:t>s</w:t>
      </w:r>
      <w:r w:rsidRPr="00BE690A">
        <w:t>ẽ</w:t>
      </w:r>
      <w:proofErr w:type="spellEnd"/>
      <w:r>
        <w:t xml:space="preserve"> </w:t>
      </w:r>
      <w:proofErr w:type="spellStart"/>
      <w:r>
        <w:t>c</w:t>
      </w:r>
      <w:r w:rsidRPr="00BE690A">
        <w:t>ần</w:t>
      </w:r>
      <w:proofErr w:type="spellEnd"/>
      <w:r>
        <w:t xml:space="preserve"> </w:t>
      </w:r>
      <w:proofErr w:type="spellStart"/>
      <w:r>
        <w:t>ph</w:t>
      </w:r>
      <w:r w:rsidRPr="00BE690A">
        <w:t>ải</w:t>
      </w:r>
      <w:proofErr w:type="spellEnd"/>
      <w:r>
        <w:t>:</w:t>
      </w:r>
    </w:p>
    <w:p w:rsidR="00BE690A" w:rsidRDefault="00BE690A" w:rsidP="00BE690A">
      <w:pPr>
        <w:pStyle w:val="ListParagraph"/>
        <w:numPr>
          <w:ilvl w:val="0"/>
          <w:numId w:val="44"/>
        </w:numPr>
        <w:shd w:val="clear" w:color="auto" w:fill="FFFFFF" w:themeFill="background1"/>
      </w:pPr>
      <w:r w:rsidRPr="00BE690A">
        <w:t>Ex</w:t>
      </w:r>
      <w:r>
        <w:t xml:space="preserve">tend </w:t>
      </w:r>
      <w:proofErr w:type="spellStart"/>
      <w:r>
        <w:t>V</w:t>
      </w:r>
      <w:r w:rsidRPr="00BE690A">
        <w:t>aa</w:t>
      </w:r>
      <w:r>
        <w:t>din</w:t>
      </w:r>
      <w:proofErr w:type="spellEnd"/>
      <w:r>
        <w:t xml:space="preserve"> UI class</w:t>
      </w:r>
    </w:p>
    <w:p w:rsidR="00BE690A" w:rsidRDefault="00BE690A" w:rsidP="00BE690A">
      <w:pPr>
        <w:pStyle w:val="ListParagraph"/>
        <w:numPr>
          <w:ilvl w:val="0"/>
          <w:numId w:val="44"/>
        </w:numPr>
        <w:shd w:val="clear" w:color="auto" w:fill="FFFFFF" w:themeFill="background1"/>
      </w:pPr>
      <w:proofErr w:type="spellStart"/>
      <w:r>
        <w:t>X</w:t>
      </w:r>
      <w:r w:rsidRPr="00BE690A">
        <w:t>â</w:t>
      </w:r>
      <w:r>
        <w:t>y</w:t>
      </w:r>
      <w:proofErr w:type="spellEnd"/>
      <w:r>
        <w:t xml:space="preserve"> </w:t>
      </w:r>
      <w:proofErr w:type="spellStart"/>
      <w:r>
        <w:t>d</w:t>
      </w:r>
      <w:r w:rsidRPr="00BE690A">
        <w:t>ựn</w:t>
      </w:r>
      <w:r>
        <w:t>g</w:t>
      </w:r>
      <w:proofErr w:type="spellEnd"/>
      <w:r>
        <w:t xml:space="preserve"> </w:t>
      </w:r>
      <w:proofErr w:type="spellStart"/>
      <w:r>
        <w:t>m</w:t>
      </w:r>
      <w:r w:rsidRPr="00BE690A">
        <w:t>ột</w:t>
      </w:r>
      <w:proofErr w:type="spellEnd"/>
      <w:r>
        <w:t xml:space="preserve"> </w:t>
      </w:r>
      <w:proofErr w:type="spellStart"/>
      <w:r>
        <w:t>h</w:t>
      </w:r>
      <w:r w:rsidRPr="00BE690A">
        <w:t>àm</w:t>
      </w:r>
      <w:proofErr w:type="spellEnd"/>
      <w:r>
        <w:t xml:space="preserve"> </w:t>
      </w:r>
      <w:proofErr w:type="spellStart"/>
      <w:r>
        <w:t>t</w:t>
      </w:r>
      <w:r w:rsidRPr="00BE690A">
        <w:t>ạo</w:t>
      </w:r>
      <w:proofErr w:type="spellEnd"/>
      <w:r>
        <w:t xml:space="preserve"> UI </w:t>
      </w:r>
      <w:proofErr w:type="spellStart"/>
      <w:r>
        <w:t>t</w:t>
      </w:r>
      <w:r w:rsidRPr="00BE690A">
        <w:t>ừ</w:t>
      </w:r>
      <w:proofErr w:type="spellEnd"/>
      <w:r>
        <w:t xml:space="preserve"> </w:t>
      </w:r>
      <w:proofErr w:type="spellStart"/>
      <w:r>
        <w:t>c</w:t>
      </w:r>
      <w:r w:rsidRPr="00BE690A">
        <w:t>ác</w:t>
      </w:r>
      <w:proofErr w:type="spellEnd"/>
      <w:r>
        <w:t xml:space="preserve"> </w:t>
      </w:r>
      <w:proofErr w:type="spellStart"/>
      <w:r>
        <w:t>componets</w:t>
      </w:r>
      <w:proofErr w:type="spellEnd"/>
    </w:p>
    <w:p w:rsidR="00BE690A" w:rsidRDefault="00BE690A" w:rsidP="00BE690A">
      <w:pPr>
        <w:pStyle w:val="ListParagraph"/>
        <w:numPr>
          <w:ilvl w:val="0"/>
          <w:numId w:val="44"/>
        </w:numPr>
        <w:shd w:val="clear" w:color="auto" w:fill="FFFFFF" w:themeFill="background1"/>
      </w:pPr>
      <w:proofErr w:type="spellStart"/>
      <w:r w:rsidRPr="00BE690A">
        <w:t>Định</w:t>
      </w:r>
      <w:proofErr w:type="spellEnd"/>
      <w:r>
        <w:t xml:space="preserve"> </w:t>
      </w:r>
      <w:proofErr w:type="spellStart"/>
      <w:r>
        <w:t>ngh</w:t>
      </w:r>
      <w:r w:rsidRPr="00BE690A">
        <w:t>ĩa</w:t>
      </w:r>
      <w:proofErr w:type="spellEnd"/>
      <w:r>
        <w:t xml:space="preserve"> </w:t>
      </w:r>
      <w:proofErr w:type="spellStart"/>
      <w:r>
        <w:t>c</w:t>
      </w:r>
      <w:r w:rsidRPr="00BE690A">
        <w:t>ác</w:t>
      </w:r>
      <w:proofErr w:type="spellEnd"/>
      <w:r>
        <w:t xml:space="preserve"> </w:t>
      </w:r>
      <w:proofErr w:type="spellStart"/>
      <w:r>
        <w:t>s</w:t>
      </w:r>
      <w:r w:rsidRPr="00BE690A">
        <w:t>ự</w:t>
      </w:r>
      <w:proofErr w:type="spellEnd"/>
      <w:r>
        <w:t xml:space="preserve"> </w:t>
      </w:r>
      <w:proofErr w:type="spellStart"/>
      <w:r>
        <w:t>ki</w:t>
      </w:r>
      <w:r w:rsidRPr="00BE690A">
        <w:t>ện</w:t>
      </w:r>
      <w:proofErr w:type="spellEnd"/>
      <w:r>
        <w:t xml:space="preserve"> </w:t>
      </w:r>
      <w:proofErr w:type="spellStart"/>
      <w:r>
        <w:t>th</w:t>
      </w:r>
      <w:r w:rsidRPr="00BE690A">
        <w:t>ực</w:t>
      </w:r>
      <w:proofErr w:type="spellEnd"/>
      <w:r>
        <w:t xml:space="preserve"> </w:t>
      </w:r>
      <w:proofErr w:type="spellStart"/>
      <w:r>
        <w:t>thi</w:t>
      </w:r>
      <w:proofErr w:type="spellEnd"/>
      <w:r>
        <w:t>.</w:t>
      </w:r>
    </w:p>
    <w:p w:rsidR="00550345" w:rsidRDefault="00550345" w:rsidP="00550345">
      <w:pPr>
        <w:pStyle w:val="Heading2"/>
        <w:numPr>
          <w:ilvl w:val="1"/>
          <w:numId w:val="22"/>
        </w:numPr>
        <w:ind w:left="567" w:hanging="567"/>
      </w:pPr>
      <w:bookmarkStart w:id="5" w:name="_Toc419902871"/>
      <w:r>
        <w:t>Components</w:t>
      </w:r>
      <w:bookmarkEnd w:id="5"/>
    </w:p>
    <w:p w:rsidR="00550345" w:rsidRDefault="00550345" w:rsidP="00550345"/>
    <w:p w:rsidR="00550345" w:rsidRDefault="00550345" w:rsidP="00550345">
      <w:pPr>
        <w:pStyle w:val="Heading2"/>
        <w:numPr>
          <w:ilvl w:val="1"/>
          <w:numId w:val="22"/>
        </w:numPr>
        <w:ind w:left="567" w:hanging="567"/>
      </w:pPr>
      <w:bookmarkStart w:id="6" w:name="_Toc419902872"/>
      <w:r>
        <w:t>Themes</w:t>
      </w:r>
      <w:bookmarkEnd w:id="6"/>
    </w:p>
    <w:p w:rsidR="00550345" w:rsidRPr="00550345" w:rsidRDefault="00550345" w:rsidP="00550345"/>
    <w:p w:rsidR="00550345" w:rsidRDefault="007A1723" w:rsidP="007A1723">
      <w:pPr>
        <w:pStyle w:val="Heading2"/>
        <w:numPr>
          <w:ilvl w:val="1"/>
          <w:numId w:val="22"/>
        </w:numPr>
        <w:ind w:left="567" w:hanging="567"/>
      </w:pPr>
      <w:bookmarkStart w:id="7" w:name="_Toc419902873"/>
      <w:r>
        <w:t>Class Diagram</w:t>
      </w:r>
      <w:bookmarkEnd w:id="7"/>
    </w:p>
    <w:p w:rsidR="007A1723" w:rsidRDefault="007A1723" w:rsidP="007A1723"/>
    <w:p w:rsidR="007A1723" w:rsidRDefault="007A1723" w:rsidP="007A1723">
      <w:pPr>
        <w:pStyle w:val="Heading2"/>
        <w:numPr>
          <w:ilvl w:val="1"/>
          <w:numId w:val="22"/>
        </w:numPr>
        <w:ind w:left="567" w:hanging="567"/>
      </w:pPr>
      <w:bookmarkStart w:id="8" w:name="_Toc419902874"/>
      <w:r>
        <w:t>D</w:t>
      </w:r>
      <w:r w:rsidRPr="007A1723">
        <w:t>ata</w:t>
      </w:r>
      <w:r>
        <w:t xml:space="preserve"> bindi</w:t>
      </w:r>
      <w:r w:rsidRPr="007A1723">
        <w:t>n</w:t>
      </w:r>
      <w:r>
        <w:t>g</w:t>
      </w:r>
      <w:bookmarkEnd w:id="8"/>
    </w:p>
    <w:p w:rsidR="007A1723" w:rsidRDefault="007A1723" w:rsidP="007A1723"/>
    <w:p w:rsidR="007A1723" w:rsidRPr="007A1723" w:rsidRDefault="007A1723" w:rsidP="007A1723">
      <w:pPr>
        <w:pStyle w:val="Heading2"/>
        <w:numPr>
          <w:ilvl w:val="1"/>
          <w:numId w:val="22"/>
        </w:numPr>
        <w:ind w:left="567" w:hanging="567"/>
      </w:pPr>
      <w:bookmarkStart w:id="9" w:name="_Toc419902875"/>
      <w:r w:rsidRPr="007A1723">
        <w:t>W</w:t>
      </w:r>
      <w:r>
        <w:t xml:space="preserve">idget </w:t>
      </w:r>
      <w:proofErr w:type="spellStart"/>
      <w:r>
        <w:t>Intergration</w:t>
      </w:r>
      <w:proofErr w:type="spellEnd"/>
      <w:r>
        <w:t xml:space="preserve"> </w:t>
      </w:r>
      <w:proofErr w:type="spellStart"/>
      <w:r>
        <w:t>v</w:t>
      </w:r>
      <w:r w:rsidRPr="007A1723">
        <w:t>à</w:t>
      </w:r>
      <w:proofErr w:type="spellEnd"/>
      <w:r>
        <w:t xml:space="preserve"> </w:t>
      </w:r>
      <w:proofErr w:type="spellStart"/>
      <w:r>
        <w:t>nhi</w:t>
      </w:r>
      <w:r w:rsidRPr="007A1723">
        <w:t>ều</w:t>
      </w:r>
      <w:proofErr w:type="spellEnd"/>
      <w:r>
        <w:t xml:space="preserve"> </w:t>
      </w:r>
      <w:proofErr w:type="spellStart"/>
      <w:r>
        <w:t>h</w:t>
      </w:r>
      <w:r w:rsidRPr="007A1723">
        <w:t>ơ</w:t>
      </w:r>
      <w:r>
        <w:t>n</w:t>
      </w:r>
      <w:proofErr w:type="spellEnd"/>
      <w:r>
        <w:t xml:space="preserve"> </w:t>
      </w:r>
      <w:proofErr w:type="spellStart"/>
      <w:r>
        <w:t>n</w:t>
      </w:r>
      <w:r w:rsidRPr="007A1723">
        <w:t>ữa</w:t>
      </w:r>
      <w:proofErr w:type="spellEnd"/>
      <w:r>
        <w:t xml:space="preserve"> …</w:t>
      </w:r>
      <w:bookmarkEnd w:id="9"/>
    </w:p>
    <w:p w:rsidR="002B2F70" w:rsidRDefault="002B2F70" w:rsidP="00361E7E">
      <w:pPr>
        <w:pStyle w:val="Heading2"/>
        <w:numPr>
          <w:ilvl w:val="0"/>
          <w:numId w:val="0"/>
        </w:numPr>
      </w:pPr>
    </w:p>
    <w:p w:rsidR="00BC096B" w:rsidRPr="00E76246" w:rsidRDefault="00BC096B" w:rsidP="003B348E">
      <w:pPr>
        <w:rPr>
          <w:b/>
          <w:color w:val="C00000"/>
        </w:rPr>
      </w:pPr>
    </w:p>
    <w:p w:rsidR="00EB456F" w:rsidRPr="003B348E" w:rsidRDefault="00EB456F" w:rsidP="003B348E">
      <w:pPr>
        <w:rPr>
          <w:b/>
        </w:rPr>
      </w:pPr>
    </w:p>
    <w:p w:rsidR="007251FC" w:rsidRDefault="007251FC" w:rsidP="00C91B1B">
      <w:pPr>
        <w:tabs>
          <w:tab w:val="left" w:pos="1728"/>
        </w:tabs>
      </w:pPr>
    </w:p>
    <w:p w:rsidR="007251FC" w:rsidRDefault="007251FC" w:rsidP="00922B84"/>
    <w:sectPr w:rsidR="007251FC" w:rsidSect="00D2606A">
      <w:headerReference w:type="default" r:id="rId12"/>
      <w:footerReference w:type="default" r:id="rId13"/>
      <w:pgSz w:w="11907" w:h="16839" w:code="9"/>
      <w:pgMar w:top="1134" w:right="1134" w:bottom="1134" w:left="1134" w:header="720" w:footer="284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33BB" w:rsidRDefault="007233BB" w:rsidP="000247AA">
      <w:pPr>
        <w:spacing w:after="0"/>
      </w:pPr>
      <w:r>
        <w:separator/>
      </w:r>
    </w:p>
  </w:endnote>
  <w:endnote w:type="continuationSeparator" w:id="0">
    <w:p w:rsidR="007233BB" w:rsidRDefault="007233BB" w:rsidP="000247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Palatino Linotype">
    <w:panose1 w:val="02040502050505030304"/>
    <w:charset w:val="A3"/>
    <w:family w:val="roman"/>
    <w:pitch w:val="variable"/>
    <w:sig w:usb0="E0000287" w:usb1="4000001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A3"/>
    <w:family w:val="roman"/>
    <w:pitch w:val="variable"/>
    <w:sig w:usb0="E00002FF" w:usb1="4000045F" w:usb2="00000000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2BB9" w:rsidRDefault="009F2BB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33BB" w:rsidRDefault="007233BB" w:rsidP="000247AA">
      <w:pPr>
        <w:spacing w:after="0"/>
      </w:pPr>
      <w:r>
        <w:separator/>
      </w:r>
    </w:p>
  </w:footnote>
  <w:footnote w:type="continuationSeparator" w:id="0">
    <w:p w:rsidR="007233BB" w:rsidRDefault="007233BB" w:rsidP="000247A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2BB9" w:rsidRDefault="007233BB" w:rsidP="008D0B79">
    <w:pPr>
      <w:pStyle w:val="Header"/>
      <w:tabs>
        <w:tab w:val="clear" w:pos="4680"/>
        <w:tab w:val="clear" w:pos="9360"/>
        <w:tab w:val="left" w:pos="5622"/>
      </w:tabs>
    </w:pPr>
    <w:sdt>
      <w:sdtPr>
        <w:id w:val="23200580"/>
        <w:docPartObj>
          <w:docPartGallery w:val="Page Numbers (Margins)"/>
          <w:docPartUnique/>
        </w:docPartObj>
      </w:sdtPr>
      <w:sdtEndPr/>
      <w:sdtContent>
        <w:r w:rsidR="009F2BB9">
          <w:rPr>
            <w:noProof/>
            <w:lang w:val="vi-VN" w:eastAsia="vi-VN"/>
          </w:rPr>
          <mc:AlternateContent>
            <mc:Choice Requires="wps">
              <w:drawing>
                <wp:anchor distT="0" distB="0" distL="114300" distR="114300" simplePos="0" relativeHeight="251660288" behindDoc="0" locked="0" layoutInCell="0" allowOverlap="1" wp14:anchorId="266B8553" wp14:editId="05E68916">
                  <wp:simplePos x="0" y="0"/>
                  <wp:positionH relativeFrom="leftMargin">
                    <wp:align>center</wp:align>
                  </wp:positionH>
                  <wp:positionV relativeFrom="margin">
                    <wp:align>bottom</wp:align>
                  </wp:positionV>
                  <wp:extent cx="551815" cy="2183130"/>
                  <wp:effectExtent l="0" t="0" r="4445" b="0"/>
                  <wp:wrapNone/>
                  <wp:docPr id="1" name="Rectangl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F2BB9" w:rsidRPr="00AA273F" w:rsidRDefault="009F2BB9">
                              <w:pPr>
                                <w:pStyle w:val="Footer"/>
                                <w:rPr>
                                  <w:rFonts w:asciiTheme="majorHAnsi" w:hAnsiTheme="majorHAnsi"/>
                                  <w:color w:val="0070C0"/>
                                  <w:sz w:val="42"/>
                                  <w:szCs w:val="44"/>
                                </w:rPr>
                              </w:pPr>
                              <w:r w:rsidRPr="00AA273F">
                                <w:rPr>
                                  <w:rFonts w:asciiTheme="majorHAnsi" w:hAnsiTheme="majorHAnsi"/>
                                  <w:color w:val="0070C0"/>
                                  <w:sz w:val="20"/>
                                </w:rPr>
                                <w:t xml:space="preserve">Page </w:t>
                              </w:r>
                              <w:r w:rsidRPr="00AA273F">
                                <w:rPr>
                                  <w:color w:val="0070C0"/>
                                  <w:sz w:val="20"/>
                                </w:rPr>
                                <w:fldChar w:fldCharType="begin"/>
                              </w:r>
                              <w:r w:rsidRPr="00AA273F">
                                <w:rPr>
                                  <w:color w:val="0070C0"/>
                                  <w:sz w:val="20"/>
                                </w:rPr>
                                <w:instrText xml:space="preserve"> PAGE    \* MERGEFORMAT </w:instrText>
                              </w:r>
                              <w:r w:rsidRPr="00AA273F">
                                <w:rPr>
                                  <w:color w:val="0070C0"/>
                                  <w:sz w:val="20"/>
                                </w:rPr>
                                <w:fldChar w:fldCharType="separate"/>
                              </w:r>
                              <w:r w:rsidR="00EF10F0" w:rsidRPr="00EF10F0">
                                <w:rPr>
                                  <w:rFonts w:asciiTheme="majorHAnsi" w:hAnsiTheme="majorHAnsi"/>
                                  <w:noProof/>
                                  <w:color w:val="0070C0"/>
                                  <w:sz w:val="42"/>
                                  <w:szCs w:val="44"/>
                                </w:rPr>
                                <w:t>2</w:t>
                              </w:r>
                              <w:r w:rsidRPr="00AA273F">
                                <w:rPr>
                                  <w:color w:val="0070C0"/>
                                  <w:sz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66B8553" id="Rectangle 4" o:spid="_x0000_s1026" style="position:absolute;left:0;text-align:left;margin-left:0;margin-top:0;width:43.45pt;height:171.9pt;z-index:251660288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" o:allowincell="f" filled="f" stroked="f">
                  <v:textbox style="layout-flow:vertical;mso-layout-flow-alt:bottom-to-top;mso-fit-shape-to-text:t">
                    <w:txbxContent>
                      <w:p w:rsidR="009F2BB9" w:rsidRPr="00AA273F" w:rsidRDefault="009F2BB9">
                        <w:pPr>
                          <w:pStyle w:val="Footer"/>
                          <w:rPr>
                            <w:rFonts w:asciiTheme="majorHAnsi" w:hAnsiTheme="majorHAnsi"/>
                            <w:color w:val="0070C0"/>
                            <w:sz w:val="42"/>
                            <w:szCs w:val="44"/>
                          </w:rPr>
                        </w:pPr>
                        <w:r w:rsidRPr="00AA273F">
                          <w:rPr>
                            <w:rFonts w:asciiTheme="majorHAnsi" w:hAnsiTheme="majorHAnsi"/>
                            <w:color w:val="0070C0"/>
                            <w:sz w:val="20"/>
                          </w:rPr>
                          <w:t xml:space="preserve">Page </w:t>
                        </w:r>
                        <w:r w:rsidRPr="00AA273F">
                          <w:rPr>
                            <w:color w:val="0070C0"/>
                            <w:sz w:val="20"/>
                          </w:rPr>
                          <w:fldChar w:fldCharType="begin"/>
                        </w:r>
                        <w:r w:rsidRPr="00AA273F">
                          <w:rPr>
                            <w:color w:val="0070C0"/>
                            <w:sz w:val="20"/>
                          </w:rPr>
                          <w:instrText xml:space="preserve"> PAGE    \* MERGEFORMAT </w:instrText>
                        </w:r>
                        <w:r w:rsidRPr="00AA273F">
                          <w:rPr>
                            <w:color w:val="0070C0"/>
                            <w:sz w:val="20"/>
                          </w:rPr>
                          <w:fldChar w:fldCharType="separate"/>
                        </w:r>
                        <w:r w:rsidR="00EF10F0" w:rsidRPr="00EF10F0">
                          <w:rPr>
                            <w:rFonts w:asciiTheme="majorHAnsi" w:hAnsiTheme="majorHAnsi"/>
                            <w:noProof/>
                            <w:color w:val="0070C0"/>
                            <w:sz w:val="42"/>
                            <w:szCs w:val="44"/>
                          </w:rPr>
                          <w:t>2</w:t>
                        </w:r>
                        <w:r w:rsidRPr="00AA273F">
                          <w:rPr>
                            <w:color w:val="0070C0"/>
                            <w:sz w:val="20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64482"/>
    <w:multiLevelType w:val="hybridMultilevel"/>
    <w:tmpl w:val="EB72F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86060F"/>
    <w:multiLevelType w:val="hybridMultilevel"/>
    <w:tmpl w:val="598CC70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2B62CE"/>
    <w:multiLevelType w:val="hybridMultilevel"/>
    <w:tmpl w:val="79AE9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050A6B"/>
    <w:multiLevelType w:val="hybridMultilevel"/>
    <w:tmpl w:val="C988DCB6"/>
    <w:lvl w:ilvl="0" w:tplc="4C8AD11E">
      <w:numFmt w:val="bullet"/>
      <w:pStyle w:val="List1"/>
      <w:lvlText w:val="-"/>
      <w:lvlJc w:val="left"/>
      <w:pPr>
        <w:ind w:left="709" w:hanging="360"/>
      </w:pPr>
      <w:rPr>
        <w:rFonts w:ascii="Calibri" w:eastAsiaTheme="minorHAnsi" w:hAnsi="Calibri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4">
    <w:nsid w:val="0A447111"/>
    <w:multiLevelType w:val="hybridMultilevel"/>
    <w:tmpl w:val="AB66E64A"/>
    <w:lvl w:ilvl="0" w:tplc="5FBC4050">
      <w:numFmt w:val="bullet"/>
      <w:lvlText w:val="-"/>
      <w:lvlJc w:val="left"/>
      <w:pPr>
        <w:ind w:left="720" w:hanging="360"/>
      </w:pPr>
      <w:rPr>
        <w:rFonts w:ascii="Palatino Linotype" w:eastAsiaTheme="minorEastAsia" w:hAnsi="Palatino Linotype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6D0D42"/>
    <w:multiLevelType w:val="hybridMultilevel"/>
    <w:tmpl w:val="D2BE7632"/>
    <w:lvl w:ilvl="0" w:tplc="49441166">
      <w:numFmt w:val="bullet"/>
      <w:lvlText w:val="-"/>
      <w:lvlJc w:val="left"/>
      <w:pPr>
        <w:ind w:left="720" w:hanging="360"/>
      </w:pPr>
      <w:rPr>
        <w:rFonts w:ascii="Arial Unicode MS" w:eastAsia="Arial Unicode MS" w:hAnsi="Arial Unicode MS" w:cs="Arial Unicode MS" w:hint="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523584"/>
    <w:multiLevelType w:val="hybridMultilevel"/>
    <w:tmpl w:val="876256EA"/>
    <w:lvl w:ilvl="0" w:tplc="49441166">
      <w:numFmt w:val="bullet"/>
      <w:lvlText w:val="-"/>
      <w:lvlJc w:val="left"/>
      <w:pPr>
        <w:ind w:left="720" w:hanging="360"/>
      </w:pPr>
      <w:rPr>
        <w:rFonts w:ascii="Arial Unicode MS" w:eastAsia="Arial Unicode MS" w:hAnsi="Arial Unicode MS" w:cs="Arial Unicode MS" w:hint="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5C0A75"/>
    <w:multiLevelType w:val="hybridMultilevel"/>
    <w:tmpl w:val="B5727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835EEC"/>
    <w:multiLevelType w:val="hybridMultilevel"/>
    <w:tmpl w:val="B02C0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CD5184"/>
    <w:multiLevelType w:val="hybridMultilevel"/>
    <w:tmpl w:val="D214ECEC"/>
    <w:lvl w:ilvl="0" w:tplc="5FBC4050">
      <w:numFmt w:val="bullet"/>
      <w:lvlText w:val="-"/>
      <w:lvlJc w:val="left"/>
      <w:pPr>
        <w:ind w:left="1287" w:hanging="360"/>
      </w:pPr>
      <w:rPr>
        <w:rFonts w:ascii="Palatino Linotype" w:eastAsiaTheme="minorEastAsia" w:hAnsi="Palatino Linotype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>
    <w:nsid w:val="49F4668F"/>
    <w:multiLevelType w:val="hybridMultilevel"/>
    <w:tmpl w:val="C1D0D0F8"/>
    <w:lvl w:ilvl="0" w:tplc="D520AF12">
      <w:start w:val="2"/>
      <w:numFmt w:val="bullet"/>
      <w:lvlText w:val="-"/>
      <w:lvlJc w:val="left"/>
      <w:pPr>
        <w:ind w:left="720" w:hanging="360"/>
      </w:pPr>
      <w:rPr>
        <w:rFonts w:ascii="Palatino Linotype" w:eastAsiaTheme="minorEastAsia" w:hAnsi="Palatino Linotype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651C36"/>
    <w:multiLevelType w:val="hybridMultilevel"/>
    <w:tmpl w:val="CEE6DBAA"/>
    <w:lvl w:ilvl="0" w:tplc="ED1AC44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C3B18B0"/>
    <w:multiLevelType w:val="hybridMultilevel"/>
    <w:tmpl w:val="82520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54B40E3"/>
    <w:multiLevelType w:val="multilevel"/>
    <w:tmpl w:val="3766B9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>
    <w:nsid w:val="6C676972"/>
    <w:multiLevelType w:val="multilevel"/>
    <w:tmpl w:val="3BAA5386"/>
    <w:lvl w:ilvl="0">
      <w:start w:val="1"/>
      <w:numFmt w:val="decimal"/>
      <w:pStyle w:val="Heading1"/>
      <w:isLgl/>
      <w:suff w:val="space"/>
      <w:lvlText w:val="%1."/>
      <w:lvlJc w:val="left"/>
      <w:pPr>
        <w:ind w:left="0" w:firstLine="0"/>
      </w:pPr>
      <w:rPr>
        <w:rFonts w:hint="default"/>
        <w:b/>
        <w:i w:val="0"/>
        <w:color w:val="auto"/>
        <w:sz w:val="24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ascii="Arial Unicode MS" w:eastAsia="Arial Unicode MS" w:hAnsi="Arial Unicode MS" w:cs="Arial Unicode MS" w:hint="eastAsia"/>
        <w:color w:val="C00000"/>
        <w:sz w:val="22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ascii="Arial Unicode MS" w:eastAsia="Arial Unicode MS" w:hAnsi="Arial Unicode MS" w:cs="Arial Unicode MS" w:hint="eastAsia"/>
        <w:b/>
        <w:i w:val="0"/>
        <w:sz w:val="20"/>
      </w:rPr>
    </w:lvl>
    <w:lvl w:ilvl="3">
      <w:start w:val="1"/>
      <w:numFmt w:val="lowerRoman"/>
      <w:lvlText w:val="(%4)"/>
      <w:lvlJc w:val="right"/>
      <w:pPr>
        <w:ind w:left="864" w:hanging="144"/>
      </w:pPr>
      <w:rPr>
        <w:rFonts w:hint="default"/>
      </w:rPr>
    </w:lvl>
    <w:lvl w:ilvl="4">
      <w:start w:val="1"/>
      <w:numFmt w:val="decimal"/>
      <w:pStyle w:val="Heading5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5">
    <w:nsid w:val="7B567188"/>
    <w:multiLevelType w:val="hybridMultilevel"/>
    <w:tmpl w:val="9FF63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7"/>
  </w:num>
  <w:num w:numId="3">
    <w:abstractNumId w:val="2"/>
  </w:num>
  <w:num w:numId="4">
    <w:abstractNumId w:val="8"/>
  </w:num>
  <w:num w:numId="5">
    <w:abstractNumId w:val="12"/>
  </w:num>
  <w:num w:numId="6">
    <w:abstractNumId w:val="0"/>
  </w:num>
  <w:num w:numId="7">
    <w:abstractNumId w:val="15"/>
  </w:num>
  <w:num w:numId="8">
    <w:abstractNumId w:val="5"/>
  </w:num>
  <w:num w:numId="9">
    <w:abstractNumId w:val="6"/>
  </w:num>
  <w:num w:numId="10">
    <w:abstractNumId w:val="3"/>
  </w:num>
  <w:num w:numId="11">
    <w:abstractNumId w:val="4"/>
  </w:num>
  <w:num w:numId="12">
    <w:abstractNumId w:val="11"/>
  </w:num>
  <w:num w:numId="13">
    <w:abstractNumId w:val="14"/>
  </w:num>
  <w:num w:numId="14">
    <w:abstractNumId w:val="14"/>
  </w:num>
  <w:num w:numId="15">
    <w:abstractNumId w:val="14"/>
  </w:num>
  <w:num w:numId="16">
    <w:abstractNumId w:val="14"/>
  </w:num>
  <w:num w:numId="17">
    <w:abstractNumId w:val="9"/>
  </w:num>
  <w:num w:numId="18">
    <w:abstractNumId w:val="14"/>
  </w:num>
  <w:num w:numId="19">
    <w:abstractNumId w:val="14"/>
  </w:num>
  <w:num w:numId="20">
    <w:abstractNumId w:val="14"/>
  </w:num>
  <w:num w:numId="21">
    <w:abstractNumId w:val="14"/>
  </w:num>
  <w:num w:numId="22">
    <w:abstractNumId w:val="13"/>
  </w:num>
  <w:num w:numId="23">
    <w:abstractNumId w:val="14"/>
  </w:num>
  <w:num w:numId="24">
    <w:abstractNumId w:val="14"/>
  </w:num>
  <w:num w:numId="25">
    <w:abstractNumId w:val="14"/>
  </w:num>
  <w:num w:numId="26">
    <w:abstractNumId w:val="14"/>
  </w:num>
  <w:num w:numId="27">
    <w:abstractNumId w:val="14"/>
  </w:num>
  <w:num w:numId="28">
    <w:abstractNumId w:val="14"/>
  </w:num>
  <w:num w:numId="29">
    <w:abstractNumId w:val="14"/>
  </w:num>
  <w:num w:numId="30">
    <w:abstractNumId w:val="1"/>
  </w:num>
  <w:num w:numId="31">
    <w:abstractNumId w:val="14"/>
  </w:num>
  <w:num w:numId="32">
    <w:abstractNumId w:val="14"/>
  </w:num>
  <w:num w:numId="33">
    <w:abstractNumId w:val="14"/>
  </w:num>
  <w:num w:numId="34">
    <w:abstractNumId w:val="14"/>
  </w:num>
  <w:num w:numId="35">
    <w:abstractNumId w:val="14"/>
  </w:num>
  <w:num w:numId="36">
    <w:abstractNumId w:val="14"/>
  </w:num>
  <w:num w:numId="37">
    <w:abstractNumId w:val="14"/>
  </w:num>
  <w:num w:numId="38">
    <w:abstractNumId w:val="14"/>
  </w:num>
  <w:num w:numId="39">
    <w:abstractNumId w:val="14"/>
  </w:num>
  <w:num w:numId="40">
    <w:abstractNumId w:val="14"/>
  </w:num>
  <w:num w:numId="41">
    <w:abstractNumId w:val="14"/>
  </w:num>
  <w:num w:numId="42">
    <w:abstractNumId w:val="14"/>
  </w:num>
  <w:num w:numId="43">
    <w:abstractNumId w:val="14"/>
  </w:num>
  <w:num w:numId="44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hideSpellingErrors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567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9BF"/>
    <w:rsid w:val="00000971"/>
    <w:rsid w:val="00003078"/>
    <w:rsid w:val="00003CEC"/>
    <w:rsid w:val="00004F79"/>
    <w:rsid w:val="0000587B"/>
    <w:rsid w:val="00010CAE"/>
    <w:rsid w:val="00011C7F"/>
    <w:rsid w:val="00012463"/>
    <w:rsid w:val="00014D47"/>
    <w:rsid w:val="0001736E"/>
    <w:rsid w:val="00020462"/>
    <w:rsid w:val="00021BAE"/>
    <w:rsid w:val="000230C4"/>
    <w:rsid w:val="00023ADC"/>
    <w:rsid w:val="000247AA"/>
    <w:rsid w:val="00030DDF"/>
    <w:rsid w:val="0003230A"/>
    <w:rsid w:val="000334FC"/>
    <w:rsid w:val="00033A9F"/>
    <w:rsid w:val="00033F1B"/>
    <w:rsid w:val="00035CD3"/>
    <w:rsid w:val="00036B2E"/>
    <w:rsid w:val="00042981"/>
    <w:rsid w:val="00042F34"/>
    <w:rsid w:val="00043676"/>
    <w:rsid w:val="000436A4"/>
    <w:rsid w:val="000457CC"/>
    <w:rsid w:val="00045E85"/>
    <w:rsid w:val="00046E49"/>
    <w:rsid w:val="000476D3"/>
    <w:rsid w:val="00050EDF"/>
    <w:rsid w:val="00053041"/>
    <w:rsid w:val="0005320B"/>
    <w:rsid w:val="00054609"/>
    <w:rsid w:val="00054B7B"/>
    <w:rsid w:val="000550E2"/>
    <w:rsid w:val="00057002"/>
    <w:rsid w:val="00057657"/>
    <w:rsid w:val="000600BA"/>
    <w:rsid w:val="00060765"/>
    <w:rsid w:val="00062693"/>
    <w:rsid w:val="000629DF"/>
    <w:rsid w:val="00062C26"/>
    <w:rsid w:val="00062E00"/>
    <w:rsid w:val="00063294"/>
    <w:rsid w:val="0006356F"/>
    <w:rsid w:val="00063CB9"/>
    <w:rsid w:val="0006402A"/>
    <w:rsid w:val="00065014"/>
    <w:rsid w:val="00070C14"/>
    <w:rsid w:val="00070CA3"/>
    <w:rsid w:val="000713E9"/>
    <w:rsid w:val="00072887"/>
    <w:rsid w:val="00073BBD"/>
    <w:rsid w:val="00074BD5"/>
    <w:rsid w:val="00077B53"/>
    <w:rsid w:val="000803B3"/>
    <w:rsid w:val="00081798"/>
    <w:rsid w:val="00082F1F"/>
    <w:rsid w:val="000839F6"/>
    <w:rsid w:val="000856C5"/>
    <w:rsid w:val="000872FF"/>
    <w:rsid w:val="000933BD"/>
    <w:rsid w:val="00093A1F"/>
    <w:rsid w:val="0009524F"/>
    <w:rsid w:val="0009711F"/>
    <w:rsid w:val="00097231"/>
    <w:rsid w:val="000A0C30"/>
    <w:rsid w:val="000A316A"/>
    <w:rsid w:val="000A54A1"/>
    <w:rsid w:val="000A558F"/>
    <w:rsid w:val="000A6211"/>
    <w:rsid w:val="000B1CF3"/>
    <w:rsid w:val="000B4A87"/>
    <w:rsid w:val="000B4E54"/>
    <w:rsid w:val="000B582C"/>
    <w:rsid w:val="000B5B27"/>
    <w:rsid w:val="000B5E08"/>
    <w:rsid w:val="000B64A1"/>
    <w:rsid w:val="000C157D"/>
    <w:rsid w:val="000C1F6E"/>
    <w:rsid w:val="000D2291"/>
    <w:rsid w:val="000D27B1"/>
    <w:rsid w:val="000D2BBD"/>
    <w:rsid w:val="000D5410"/>
    <w:rsid w:val="000D5AF4"/>
    <w:rsid w:val="000D6A25"/>
    <w:rsid w:val="000D77B5"/>
    <w:rsid w:val="000D7913"/>
    <w:rsid w:val="000E11A8"/>
    <w:rsid w:val="000E7148"/>
    <w:rsid w:val="000E76F9"/>
    <w:rsid w:val="000E782D"/>
    <w:rsid w:val="000F0CAD"/>
    <w:rsid w:val="000F33DD"/>
    <w:rsid w:val="000F356A"/>
    <w:rsid w:val="000F51D2"/>
    <w:rsid w:val="000F6909"/>
    <w:rsid w:val="000F690C"/>
    <w:rsid w:val="000F6D7C"/>
    <w:rsid w:val="000F6DC2"/>
    <w:rsid w:val="000F74E2"/>
    <w:rsid w:val="001008AF"/>
    <w:rsid w:val="00101038"/>
    <w:rsid w:val="0010112C"/>
    <w:rsid w:val="0010365E"/>
    <w:rsid w:val="00104CD0"/>
    <w:rsid w:val="00105914"/>
    <w:rsid w:val="00106910"/>
    <w:rsid w:val="00106F9E"/>
    <w:rsid w:val="0011331E"/>
    <w:rsid w:val="001138D6"/>
    <w:rsid w:val="00125FEB"/>
    <w:rsid w:val="001271DA"/>
    <w:rsid w:val="00130F78"/>
    <w:rsid w:val="0013273B"/>
    <w:rsid w:val="0013370B"/>
    <w:rsid w:val="00133E8F"/>
    <w:rsid w:val="001348FD"/>
    <w:rsid w:val="00134D74"/>
    <w:rsid w:val="00137746"/>
    <w:rsid w:val="001437A9"/>
    <w:rsid w:val="00145A68"/>
    <w:rsid w:val="00145EB1"/>
    <w:rsid w:val="00147907"/>
    <w:rsid w:val="0015184F"/>
    <w:rsid w:val="00152563"/>
    <w:rsid w:val="00152F53"/>
    <w:rsid w:val="00155659"/>
    <w:rsid w:val="00157909"/>
    <w:rsid w:val="00157B50"/>
    <w:rsid w:val="00160AF4"/>
    <w:rsid w:val="00160FFE"/>
    <w:rsid w:val="00161F6F"/>
    <w:rsid w:val="00163740"/>
    <w:rsid w:val="00164008"/>
    <w:rsid w:val="001656F1"/>
    <w:rsid w:val="00166A89"/>
    <w:rsid w:val="00171B6F"/>
    <w:rsid w:val="00171C8A"/>
    <w:rsid w:val="00171FF2"/>
    <w:rsid w:val="0017707B"/>
    <w:rsid w:val="00180E5B"/>
    <w:rsid w:val="00181961"/>
    <w:rsid w:val="001830CB"/>
    <w:rsid w:val="001833D7"/>
    <w:rsid w:val="00184CD4"/>
    <w:rsid w:val="00190CF3"/>
    <w:rsid w:val="00193F73"/>
    <w:rsid w:val="00194317"/>
    <w:rsid w:val="00194971"/>
    <w:rsid w:val="00195BFA"/>
    <w:rsid w:val="0019695B"/>
    <w:rsid w:val="001A0E4E"/>
    <w:rsid w:val="001A40E3"/>
    <w:rsid w:val="001A4285"/>
    <w:rsid w:val="001A4925"/>
    <w:rsid w:val="001A5616"/>
    <w:rsid w:val="001A6141"/>
    <w:rsid w:val="001B13E4"/>
    <w:rsid w:val="001B16B9"/>
    <w:rsid w:val="001B221C"/>
    <w:rsid w:val="001B4324"/>
    <w:rsid w:val="001B4642"/>
    <w:rsid w:val="001C161A"/>
    <w:rsid w:val="001C29CB"/>
    <w:rsid w:val="001C413C"/>
    <w:rsid w:val="001C4511"/>
    <w:rsid w:val="001C5528"/>
    <w:rsid w:val="001C7A80"/>
    <w:rsid w:val="001D0DED"/>
    <w:rsid w:val="001D106F"/>
    <w:rsid w:val="001D3546"/>
    <w:rsid w:val="001D3926"/>
    <w:rsid w:val="001D3DE0"/>
    <w:rsid w:val="001D4E1B"/>
    <w:rsid w:val="001D5029"/>
    <w:rsid w:val="001D5EBA"/>
    <w:rsid w:val="001D6FB7"/>
    <w:rsid w:val="001D7660"/>
    <w:rsid w:val="001E1EAC"/>
    <w:rsid w:val="001E2A6E"/>
    <w:rsid w:val="001E34EE"/>
    <w:rsid w:val="001E747D"/>
    <w:rsid w:val="001E7761"/>
    <w:rsid w:val="001E7D49"/>
    <w:rsid w:val="001F2141"/>
    <w:rsid w:val="00200957"/>
    <w:rsid w:val="00200D09"/>
    <w:rsid w:val="00201C99"/>
    <w:rsid w:val="002026A6"/>
    <w:rsid w:val="0020294D"/>
    <w:rsid w:val="00203FF0"/>
    <w:rsid w:val="00205568"/>
    <w:rsid w:val="00207EC3"/>
    <w:rsid w:val="00210490"/>
    <w:rsid w:val="00211939"/>
    <w:rsid w:val="00211E1E"/>
    <w:rsid w:val="00212712"/>
    <w:rsid w:val="002161DD"/>
    <w:rsid w:val="00216B9D"/>
    <w:rsid w:val="00216EFB"/>
    <w:rsid w:val="0021738B"/>
    <w:rsid w:val="00217573"/>
    <w:rsid w:val="0022039E"/>
    <w:rsid w:val="00220AD7"/>
    <w:rsid w:val="00220E5D"/>
    <w:rsid w:val="00221921"/>
    <w:rsid w:val="0022278B"/>
    <w:rsid w:val="002227A5"/>
    <w:rsid w:val="00222A4F"/>
    <w:rsid w:val="00224E50"/>
    <w:rsid w:val="00230A53"/>
    <w:rsid w:val="00231A28"/>
    <w:rsid w:val="002335D3"/>
    <w:rsid w:val="00233E36"/>
    <w:rsid w:val="002346E7"/>
    <w:rsid w:val="00234F1D"/>
    <w:rsid w:val="00236841"/>
    <w:rsid w:val="002373B8"/>
    <w:rsid w:val="002375E1"/>
    <w:rsid w:val="0024134D"/>
    <w:rsid w:val="00242C71"/>
    <w:rsid w:val="00244F23"/>
    <w:rsid w:val="00245AD9"/>
    <w:rsid w:val="00245D08"/>
    <w:rsid w:val="00246B00"/>
    <w:rsid w:val="00246C0D"/>
    <w:rsid w:val="00251445"/>
    <w:rsid w:val="00252081"/>
    <w:rsid w:val="00257BE4"/>
    <w:rsid w:val="00260716"/>
    <w:rsid w:val="00264DCE"/>
    <w:rsid w:val="002661F6"/>
    <w:rsid w:val="002665D5"/>
    <w:rsid w:val="00270CDB"/>
    <w:rsid w:val="002711FF"/>
    <w:rsid w:val="00272816"/>
    <w:rsid w:val="00272DBE"/>
    <w:rsid w:val="00273972"/>
    <w:rsid w:val="00273EF7"/>
    <w:rsid w:val="00273F07"/>
    <w:rsid w:val="002747D3"/>
    <w:rsid w:val="00276F4F"/>
    <w:rsid w:val="00280228"/>
    <w:rsid w:val="002802BB"/>
    <w:rsid w:val="002803D2"/>
    <w:rsid w:val="0028124C"/>
    <w:rsid w:val="00283176"/>
    <w:rsid w:val="0028325C"/>
    <w:rsid w:val="0028548C"/>
    <w:rsid w:val="00286381"/>
    <w:rsid w:val="00286E98"/>
    <w:rsid w:val="00287181"/>
    <w:rsid w:val="002900ED"/>
    <w:rsid w:val="00290454"/>
    <w:rsid w:val="00290F78"/>
    <w:rsid w:val="0029128D"/>
    <w:rsid w:val="00292165"/>
    <w:rsid w:val="00293967"/>
    <w:rsid w:val="00294F40"/>
    <w:rsid w:val="002953E5"/>
    <w:rsid w:val="0029557A"/>
    <w:rsid w:val="002971A0"/>
    <w:rsid w:val="0029772D"/>
    <w:rsid w:val="0029790E"/>
    <w:rsid w:val="002A140F"/>
    <w:rsid w:val="002A2428"/>
    <w:rsid w:val="002A66B4"/>
    <w:rsid w:val="002A6D73"/>
    <w:rsid w:val="002B00A4"/>
    <w:rsid w:val="002B2BB6"/>
    <w:rsid w:val="002B2F70"/>
    <w:rsid w:val="002B48DA"/>
    <w:rsid w:val="002B70F4"/>
    <w:rsid w:val="002C03F4"/>
    <w:rsid w:val="002C17AC"/>
    <w:rsid w:val="002C25DF"/>
    <w:rsid w:val="002C3A2F"/>
    <w:rsid w:val="002C449F"/>
    <w:rsid w:val="002C5BF6"/>
    <w:rsid w:val="002C5C67"/>
    <w:rsid w:val="002C6478"/>
    <w:rsid w:val="002C70FB"/>
    <w:rsid w:val="002D0EFC"/>
    <w:rsid w:val="002D0F72"/>
    <w:rsid w:val="002D2C6B"/>
    <w:rsid w:val="002D2E6B"/>
    <w:rsid w:val="002D4466"/>
    <w:rsid w:val="002D623D"/>
    <w:rsid w:val="002D664E"/>
    <w:rsid w:val="002D7A3A"/>
    <w:rsid w:val="002E133A"/>
    <w:rsid w:val="002E13F7"/>
    <w:rsid w:val="002E1EC8"/>
    <w:rsid w:val="002E2CD2"/>
    <w:rsid w:val="002E7265"/>
    <w:rsid w:val="002E7DC9"/>
    <w:rsid w:val="002F1656"/>
    <w:rsid w:val="002F2997"/>
    <w:rsid w:val="002F3A94"/>
    <w:rsid w:val="002F3EBF"/>
    <w:rsid w:val="002F50C8"/>
    <w:rsid w:val="002F6358"/>
    <w:rsid w:val="002F73F5"/>
    <w:rsid w:val="002F7D61"/>
    <w:rsid w:val="00300002"/>
    <w:rsid w:val="0030123A"/>
    <w:rsid w:val="00304DA8"/>
    <w:rsid w:val="00305638"/>
    <w:rsid w:val="003057C1"/>
    <w:rsid w:val="00306AA0"/>
    <w:rsid w:val="00306EF7"/>
    <w:rsid w:val="003108C1"/>
    <w:rsid w:val="003109BB"/>
    <w:rsid w:val="003131C7"/>
    <w:rsid w:val="0031630C"/>
    <w:rsid w:val="00316825"/>
    <w:rsid w:val="003178A5"/>
    <w:rsid w:val="00317A90"/>
    <w:rsid w:val="003218C2"/>
    <w:rsid w:val="00321CA0"/>
    <w:rsid w:val="00321E09"/>
    <w:rsid w:val="00323A68"/>
    <w:rsid w:val="00324DCD"/>
    <w:rsid w:val="0032537F"/>
    <w:rsid w:val="0032563D"/>
    <w:rsid w:val="00325FC3"/>
    <w:rsid w:val="0032764D"/>
    <w:rsid w:val="00327C25"/>
    <w:rsid w:val="00337FB9"/>
    <w:rsid w:val="0034007D"/>
    <w:rsid w:val="00342232"/>
    <w:rsid w:val="0034233C"/>
    <w:rsid w:val="00344255"/>
    <w:rsid w:val="00347E10"/>
    <w:rsid w:val="00350606"/>
    <w:rsid w:val="0035254C"/>
    <w:rsid w:val="003530EC"/>
    <w:rsid w:val="00353D0C"/>
    <w:rsid w:val="00356904"/>
    <w:rsid w:val="0035727F"/>
    <w:rsid w:val="00357723"/>
    <w:rsid w:val="00360661"/>
    <w:rsid w:val="00361E7E"/>
    <w:rsid w:val="00370283"/>
    <w:rsid w:val="00374D42"/>
    <w:rsid w:val="0037704A"/>
    <w:rsid w:val="00377779"/>
    <w:rsid w:val="00380743"/>
    <w:rsid w:val="00381A81"/>
    <w:rsid w:val="00381B20"/>
    <w:rsid w:val="00382046"/>
    <w:rsid w:val="00382577"/>
    <w:rsid w:val="00382588"/>
    <w:rsid w:val="00383797"/>
    <w:rsid w:val="00387D35"/>
    <w:rsid w:val="00390595"/>
    <w:rsid w:val="003908E9"/>
    <w:rsid w:val="00390953"/>
    <w:rsid w:val="0039303C"/>
    <w:rsid w:val="00394BA0"/>
    <w:rsid w:val="00395BA9"/>
    <w:rsid w:val="00396B15"/>
    <w:rsid w:val="003A086F"/>
    <w:rsid w:val="003A1C7F"/>
    <w:rsid w:val="003A2189"/>
    <w:rsid w:val="003A3B0E"/>
    <w:rsid w:val="003A4007"/>
    <w:rsid w:val="003A5D39"/>
    <w:rsid w:val="003A5F87"/>
    <w:rsid w:val="003A6681"/>
    <w:rsid w:val="003A699C"/>
    <w:rsid w:val="003A749D"/>
    <w:rsid w:val="003A7D90"/>
    <w:rsid w:val="003A7DEC"/>
    <w:rsid w:val="003B05B9"/>
    <w:rsid w:val="003B29A7"/>
    <w:rsid w:val="003B348E"/>
    <w:rsid w:val="003B3A33"/>
    <w:rsid w:val="003B5594"/>
    <w:rsid w:val="003B5643"/>
    <w:rsid w:val="003B7D46"/>
    <w:rsid w:val="003C2683"/>
    <w:rsid w:val="003C26A0"/>
    <w:rsid w:val="003C47B2"/>
    <w:rsid w:val="003C4B4A"/>
    <w:rsid w:val="003C5580"/>
    <w:rsid w:val="003C59A7"/>
    <w:rsid w:val="003C65D1"/>
    <w:rsid w:val="003D00A9"/>
    <w:rsid w:val="003D1B2D"/>
    <w:rsid w:val="003D1D17"/>
    <w:rsid w:val="003D3005"/>
    <w:rsid w:val="003D5BB7"/>
    <w:rsid w:val="003D6ED6"/>
    <w:rsid w:val="003E0CF1"/>
    <w:rsid w:val="003E3284"/>
    <w:rsid w:val="003E5392"/>
    <w:rsid w:val="003E684E"/>
    <w:rsid w:val="003E6A83"/>
    <w:rsid w:val="003F1C1C"/>
    <w:rsid w:val="003F20DB"/>
    <w:rsid w:val="003F336C"/>
    <w:rsid w:val="003F3504"/>
    <w:rsid w:val="003F4571"/>
    <w:rsid w:val="003F50DA"/>
    <w:rsid w:val="003F785F"/>
    <w:rsid w:val="004000EA"/>
    <w:rsid w:val="00402332"/>
    <w:rsid w:val="004042DD"/>
    <w:rsid w:val="00404B1E"/>
    <w:rsid w:val="00404DD4"/>
    <w:rsid w:val="00407D88"/>
    <w:rsid w:val="004100E9"/>
    <w:rsid w:val="00411058"/>
    <w:rsid w:val="00411B26"/>
    <w:rsid w:val="00413A88"/>
    <w:rsid w:val="00416261"/>
    <w:rsid w:val="0041680B"/>
    <w:rsid w:val="00417967"/>
    <w:rsid w:val="00425EBC"/>
    <w:rsid w:val="004265D7"/>
    <w:rsid w:val="00426A9B"/>
    <w:rsid w:val="00430FAA"/>
    <w:rsid w:val="004319D7"/>
    <w:rsid w:val="00431F2C"/>
    <w:rsid w:val="004327B9"/>
    <w:rsid w:val="004331BF"/>
    <w:rsid w:val="00433860"/>
    <w:rsid w:val="00435BE8"/>
    <w:rsid w:val="00435EEC"/>
    <w:rsid w:val="00440C6B"/>
    <w:rsid w:val="0044361C"/>
    <w:rsid w:val="00443AC8"/>
    <w:rsid w:val="00444461"/>
    <w:rsid w:val="00446BFB"/>
    <w:rsid w:val="004509FE"/>
    <w:rsid w:val="0045122B"/>
    <w:rsid w:val="00451B89"/>
    <w:rsid w:val="00452F05"/>
    <w:rsid w:val="00453FA3"/>
    <w:rsid w:val="004547D9"/>
    <w:rsid w:val="004553D6"/>
    <w:rsid w:val="00455D5D"/>
    <w:rsid w:val="004616C0"/>
    <w:rsid w:val="00462EF5"/>
    <w:rsid w:val="00463AC8"/>
    <w:rsid w:val="00464D44"/>
    <w:rsid w:val="00466874"/>
    <w:rsid w:val="004670D5"/>
    <w:rsid w:val="004671DE"/>
    <w:rsid w:val="00471732"/>
    <w:rsid w:val="00472194"/>
    <w:rsid w:val="00472E97"/>
    <w:rsid w:val="00474C46"/>
    <w:rsid w:val="0047597D"/>
    <w:rsid w:val="00477BDB"/>
    <w:rsid w:val="00480B2D"/>
    <w:rsid w:val="00481D82"/>
    <w:rsid w:val="00482616"/>
    <w:rsid w:val="00490E5F"/>
    <w:rsid w:val="00493D9F"/>
    <w:rsid w:val="004945BE"/>
    <w:rsid w:val="00494BFA"/>
    <w:rsid w:val="00494CCC"/>
    <w:rsid w:val="0049580F"/>
    <w:rsid w:val="00495BD2"/>
    <w:rsid w:val="004A3E23"/>
    <w:rsid w:val="004A5252"/>
    <w:rsid w:val="004A58C7"/>
    <w:rsid w:val="004A5A09"/>
    <w:rsid w:val="004A6243"/>
    <w:rsid w:val="004A7AE3"/>
    <w:rsid w:val="004B0D5C"/>
    <w:rsid w:val="004B0F9A"/>
    <w:rsid w:val="004B1ED8"/>
    <w:rsid w:val="004B27E4"/>
    <w:rsid w:val="004B4C1D"/>
    <w:rsid w:val="004B5E77"/>
    <w:rsid w:val="004B6D1C"/>
    <w:rsid w:val="004B726A"/>
    <w:rsid w:val="004B7A4A"/>
    <w:rsid w:val="004C10E6"/>
    <w:rsid w:val="004C28D2"/>
    <w:rsid w:val="004C2E0A"/>
    <w:rsid w:val="004C49E7"/>
    <w:rsid w:val="004C63B5"/>
    <w:rsid w:val="004C6EF6"/>
    <w:rsid w:val="004D0045"/>
    <w:rsid w:val="004D27A2"/>
    <w:rsid w:val="004D4CC1"/>
    <w:rsid w:val="004D5408"/>
    <w:rsid w:val="004D7DEB"/>
    <w:rsid w:val="004E15BB"/>
    <w:rsid w:val="004E33B8"/>
    <w:rsid w:val="004E3941"/>
    <w:rsid w:val="004E4284"/>
    <w:rsid w:val="004E4494"/>
    <w:rsid w:val="004E52F1"/>
    <w:rsid w:val="004E5879"/>
    <w:rsid w:val="004F39B2"/>
    <w:rsid w:val="00501806"/>
    <w:rsid w:val="00501A5C"/>
    <w:rsid w:val="00502ACF"/>
    <w:rsid w:val="0050636E"/>
    <w:rsid w:val="005102F9"/>
    <w:rsid w:val="00511295"/>
    <w:rsid w:val="005128A4"/>
    <w:rsid w:val="00513AD2"/>
    <w:rsid w:val="00513F77"/>
    <w:rsid w:val="00514434"/>
    <w:rsid w:val="00515366"/>
    <w:rsid w:val="0052010C"/>
    <w:rsid w:val="005226B0"/>
    <w:rsid w:val="00522BA4"/>
    <w:rsid w:val="00523752"/>
    <w:rsid w:val="00524200"/>
    <w:rsid w:val="005246B4"/>
    <w:rsid w:val="00526361"/>
    <w:rsid w:val="00530501"/>
    <w:rsid w:val="00531DD0"/>
    <w:rsid w:val="00532047"/>
    <w:rsid w:val="00532F42"/>
    <w:rsid w:val="00533102"/>
    <w:rsid w:val="005350DB"/>
    <w:rsid w:val="00535A34"/>
    <w:rsid w:val="00541620"/>
    <w:rsid w:val="0054331F"/>
    <w:rsid w:val="0054479F"/>
    <w:rsid w:val="0054719C"/>
    <w:rsid w:val="005473F2"/>
    <w:rsid w:val="00550345"/>
    <w:rsid w:val="005506F5"/>
    <w:rsid w:val="00551A29"/>
    <w:rsid w:val="005530FA"/>
    <w:rsid w:val="00556178"/>
    <w:rsid w:val="00556E61"/>
    <w:rsid w:val="00560AAF"/>
    <w:rsid w:val="005625D2"/>
    <w:rsid w:val="00563C95"/>
    <w:rsid w:val="00563E68"/>
    <w:rsid w:val="00565253"/>
    <w:rsid w:val="005668FD"/>
    <w:rsid w:val="005676E2"/>
    <w:rsid w:val="0057162F"/>
    <w:rsid w:val="005732E4"/>
    <w:rsid w:val="00573620"/>
    <w:rsid w:val="00574D63"/>
    <w:rsid w:val="005770F1"/>
    <w:rsid w:val="00580D00"/>
    <w:rsid w:val="0058189D"/>
    <w:rsid w:val="005822F5"/>
    <w:rsid w:val="0058561A"/>
    <w:rsid w:val="00586AED"/>
    <w:rsid w:val="00590237"/>
    <w:rsid w:val="005918A2"/>
    <w:rsid w:val="00596EB6"/>
    <w:rsid w:val="005973CB"/>
    <w:rsid w:val="005A0105"/>
    <w:rsid w:val="005A0198"/>
    <w:rsid w:val="005A21E4"/>
    <w:rsid w:val="005A45A8"/>
    <w:rsid w:val="005A5236"/>
    <w:rsid w:val="005A645D"/>
    <w:rsid w:val="005A7FC2"/>
    <w:rsid w:val="005B281F"/>
    <w:rsid w:val="005B3563"/>
    <w:rsid w:val="005C23AD"/>
    <w:rsid w:val="005C2BCF"/>
    <w:rsid w:val="005C39E8"/>
    <w:rsid w:val="005C55DE"/>
    <w:rsid w:val="005C7CA8"/>
    <w:rsid w:val="005D0C91"/>
    <w:rsid w:val="005D0FC3"/>
    <w:rsid w:val="005D38C8"/>
    <w:rsid w:val="005D4B5A"/>
    <w:rsid w:val="005D4BCA"/>
    <w:rsid w:val="005D5C04"/>
    <w:rsid w:val="005D66C5"/>
    <w:rsid w:val="005D692B"/>
    <w:rsid w:val="005D7B8E"/>
    <w:rsid w:val="005E149E"/>
    <w:rsid w:val="005E20BD"/>
    <w:rsid w:val="005E2522"/>
    <w:rsid w:val="005E25E8"/>
    <w:rsid w:val="005E2AE2"/>
    <w:rsid w:val="005E303A"/>
    <w:rsid w:val="005E4A67"/>
    <w:rsid w:val="005F021A"/>
    <w:rsid w:val="005F6555"/>
    <w:rsid w:val="005F6731"/>
    <w:rsid w:val="005F7EF9"/>
    <w:rsid w:val="006014B3"/>
    <w:rsid w:val="00602707"/>
    <w:rsid w:val="00604AF1"/>
    <w:rsid w:val="006052FA"/>
    <w:rsid w:val="006053C0"/>
    <w:rsid w:val="00605BFC"/>
    <w:rsid w:val="00607C6B"/>
    <w:rsid w:val="00614AE2"/>
    <w:rsid w:val="00615521"/>
    <w:rsid w:val="006208E9"/>
    <w:rsid w:val="006239DE"/>
    <w:rsid w:val="00623B5C"/>
    <w:rsid w:val="0063022D"/>
    <w:rsid w:val="00630AFB"/>
    <w:rsid w:val="006318A2"/>
    <w:rsid w:val="006351FD"/>
    <w:rsid w:val="00635C03"/>
    <w:rsid w:val="00641266"/>
    <w:rsid w:val="0064170E"/>
    <w:rsid w:val="0064271C"/>
    <w:rsid w:val="006430D6"/>
    <w:rsid w:val="00647E16"/>
    <w:rsid w:val="00650678"/>
    <w:rsid w:val="006527E9"/>
    <w:rsid w:val="0065383B"/>
    <w:rsid w:val="0066186F"/>
    <w:rsid w:val="00662089"/>
    <w:rsid w:val="00662400"/>
    <w:rsid w:val="00665626"/>
    <w:rsid w:val="00665CCC"/>
    <w:rsid w:val="00666974"/>
    <w:rsid w:val="006707A9"/>
    <w:rsid w:val="00672667"/>
    <w:rsid w:val="006728C0"/>
    <w:rsid w:val="0067471C"/>
    <w:rsid w:val="00674D1A"/>
    <w:rsid w:val="0067573A"/>
    <w:rsid w:val="0067640E"/>
    <w:rsid w:val="00677CE3"/>
    <w:rsid w:val="0068066A"/>
    <w:rsid w:val="00683C8D"/>
    <w:rsid w:val="00684E98"/>
    <w:rsid w:val="00686856"/>
    <w:rsid w:val="0068757D"/>
    <w:rsid w:val="00687F76"/>
    <w:rsid w:val="006948CB"/>
    <w:rsid w:val="00695032"/>
    <w:rsid w:val="006967B2"/>
    <w:rsid w:val="00696A8B"/>
    <w:rsid w:val="006978A5"/>
    <w:rsid w:val="006979AF"/>
    <w:rsid w:val="006979BF"/>
    <w:rsid w:val="006A19B2"/>
    <w:rsid w:val="006A1E35"/>
    <w:rsid w:val="006A2AE4"/>
    <w:rsid w:val="006A4337"/>
    <w:rsid w:val="006A584E"/>
    <w:rsid w:val="006A5A39"/>
    <w:rsid w:val="006A5DF3"/>
    <w:rsid w:val="006A7EF5"/>
    <w:rsid w:val="006B0AF0"/>
    <w:rsid w:val="006B1D4E"/>
    <w:rsid w:val="006B3EB4"/>
    <w:rsid w:val="006B4303"/>
    <w:rsid w:val="006B6A31"/>
    <w:rsid w:val="006C0FD8"/>
    <w:rsid w:val="006C5ECD"/>
    <w:rsid w:val="006D051C"/>
    <w:rsid w:val="006D0F4B"/>
    <w:rsid w:val="006D12FC"/>
    <w:rsid w:val="006D76D2"/>
    <w:rsid w:val="006E1637"/>
    <w:rsid w:val="006E1EE4"/>
    <w:rsid w:val="006E20F3"/>
    <w:rsid w:val="006F1042"/>
    <w:rsid w:val="006F1B9D"/>
    <w:rsid w:val="006F2898"/>
    <w:rsid w:val="006F31A1"/>
    <w:rsid w:val="006F35F7"/>
    <w:rsid w:val="006F3708"/>
    <w:rsid w:val="006F434D"/>
    <w:rsid w:val="006F4D64"/>
    <w:rsid w:val="006F4ED6"/>
    <w:rsid w:val="006F7118"/>
    <w:rsid w:val="007014D3"/>
    <w:rsid w:val="0070187A"/>
    <w:rsid w:val="0070339F"/>
    <w:rsid w:val="00705681"/>
    <w:rsid w:val="007071F4"/>
    <w:rsid w:val="00707B0C"/>
    <w:rsid w:val="007103E4"/>
    <w:rsid w:val="00710CA8"/>
    <w:rsid w:val="0071104F"/>
    <w:rsid w:val="007114F6"/>
    <w:rsid w:val="007144E9"/>
    <w:rsid w:val="00717FE3"/>
    <w:rsid w:val="00720BCA"/>
    <w:rsid w:val="00720C13"/>
    <w:rsid w:val="0072247A"/>
    <w:rsid w:val="007233BB"/>
    <w:rsid w:val="00724CE2"/>
    <w:rsid w:val="007251FC"/>
    <w:rsid w:val="00727A7F"/>
    <w:rsid w:val="00727F54"/>
    <w:rsid w:val="0073235B"/>
    <w:rsid w:val="007344FC"/>
    <w:rsid w:val="00735659"/>
    <w:rsid w:val="00736C97"/>
    <w:rsid w:val="0073742D"/>
    <w:rsid w:val="0073757F"/>
    <w:rsid w:val="00740D32"/>
    <w:rsid w:val="007413F6"/>
    <w:rsid w:val="007417CE"/>
    <w:rsid w:val="0074189F"/>
    <w:rsid w:val="007476C4"/>
    <w:rsid w:val="00750351"/>
    <w:rsid w:val="00750823"/>
    <w:rsid w:val="0075211F"/>
    <w:rsid w:val="00752520"/>
    <w:rsid w:val="00754A50"/>
    <w:rsid w:val="00755CAE"/>
    <w:rsid w:val="00755F45"/>
    <w:rsid w:val="0075615A"/>
    <w:rsid w:val="00757141"/>
    <w:rsid w:val="00757D25"/>
    <w:rsid w:val="007612FD"/>
    <w:rsid w:val="00762FBB"/>
    <w:rsid w:val="00763595"/>
    <w:rsid w:val="007659BC"/>
    <w:rsid w:val="00766371"/>
    <w:rsid w:val="00766B98"/>
    <w:rsid w:val="00767D0A"/>
    <w:rsid w:val="00770168"/>
    <w:rsid w:val="00773936"/>
    <w:rsid w:val="00773D6C"/>
    <w:rsid w:val="00774979"/>
    <w:rsid w:val="00775CE5"/>
    <w:rsid w:val="0077748B"/>
    <w:rsid w:val="0077784D"/>
    <w:rsid w:val="007820A5"/>
    <w:rsid w:val="007822A4"/>
    <w:rsid w:val="0078379B"/>
    <w:rsid w:val="00785F03"/>
    <w:rsid w:val="00785F60"/>
    <w:rsid w:val="0078712C"/>
    <w:rsid w:val="00790206"/>
    <w:rsid w:val="007908D9"/>
    <w:rsid w:val="007916C0"/>
    <w:rsid w:val="00791B2E"/>
    <w:rsid w:val="007936BA"/>
    <w:rsid w:val="00796B93"/>
    <w:rsid w:val="00797477"/>
    <w:rsid w:val="007974BF"/>
    <w:rsid w:val="00797D9C"/>
    <w:rsid w:val="007A12F1"/>
    <w:rsid w:val="007A1723"/>
    <w:rsid w:val="007A1ECB"/>
    <w:rsid w:val="007A297F"/>
    <w:rsid w:val="007A2F8D"/>
    <w:rsid w:val="007A5152"/>
    <w:rsid w:val="007A6181"/>
    <w:rsid w:val="007A64ED"/>
    <w:rsid w:val="007A6572"/>
    <w:rsid w:val="007A6A5E"/>
    <w:rsid w:val="007A6AB1"/>
    <w:rsid w:val="007A7E37"/>
    <w:rsid w:val="007B1805"/>
    <w:rsid w:val="007B2604"/>
    <w:rsid w:val="007B3D1C"/>
    <w:rsid w:val="007B5A78"/>
    <w:rsid w:val="007B61F7"/>
    <w:rsid w:val="007B7383"/>
    <w:rsid w:val="007B7C58"/>
    <w:rsid w:val="007C0FA0"/>
    <w:rsid w:val="007C170F"/>
    <w:rsid w:val="007C3CB1"/>
    <w:rsid w:val="007C49A4"/>
    <w:rsid w:val="007C5E61"/>
    <w:rsid w:val="007C70C5"/>
    <w:rsid w:val="007C7514"/>
    <w:rsid w:val="007C76B5"/>
    <w:rsid w:val="007C7749"/>
    <w:rsid w:val="007D05F5"/>
    <w:rsid w:val="007D647F"/>
    <w:rsid w:val="007E1CA5"/>
    <w:rsid w:val="007E5473"/>
    <w:rsid w:val="007F0393"/>
    <w:rsid w:val="007F0C48"/>
    <w:rsid w:val="007F1921"/>
    <w:rsid w:val="007F1F3C"/>
    <w:rsid w:val="007F7E52"/>
    <w:rsid w:val="00803E0E"/>
    <w:rsid w:val="008056D4"/>
    <w:rsid w:val="00806221"/>
    <w:rsid w:val="00807977"/>
    <w:rsid w:val="00810DEA"/>
    <w:rsid w:val="008111C5"/>
    <w:rsid w:val="00811419"/>
    <w:rsid w:val="00811868"/>
    <w:rsid w:val="0081193A"/>
    <w:rsid w:val="008131B0"/>
    <w:rsid w:val="008146EC"/>
    <w:rsid w:val="0081485A"/>
    <w:rsid w:val="0081624E"/>
    <w:rsid w:val="00820BD1"/>
    <w:rsid w:val="0082244E"/>
    <w:rsid w:val="0082316E"/>
    <w:rsid w:val="008249F5"/>
    <w:rsid w:val="00825850"/>
    <w:rsid w:val="00832917"/>
    <w:rsid w:val="00832C20"/>
    <w:rsid w:val="00834A43"/>
    <w:rsid w:val="008410CA"/>
    <w:rsid w:val="00842571"/>
    <w:rsid w:val="008426CC"/>
    <w:rsid w:val="00845CBD"/>
    <w:rsid w:val="00851A08"/>
    <w:rsid w:val="00851CAD"/>
    <w:rsid w:val="00851D1B"/>
    <w:rsid w:val="00851DFF"/>
    <w:rsid w:val="00851E8E"/>
    <w:rsid w:val="00854B7C"/>
    <w:rsid w:val="008568B3"/>
    <w:rsid w:val="00856A0B"/>
    <w:rsid w:val="0085747C"/>
    <w:rsid w:val="00857EBA"/>
    <w:rsid w:val="00860844"/>
    <w:rsid w:val="00861094"/>
    <w:rsid w:val="00862456"/>
    <w:rsid w:val="00863548"/>
    <w:rsid w:val="00863F39"/>
    <w:rsid w:val="008657B1"/>
    <w:rsid w:val="0086591A"/>
    <w:rsid w:val="008671CC"/>
    <w:rsid w:val="008675A2"/>
    <w:rsid w:val="00870FDC"/>
    <w:rsid w:val="00876C56"/>
    <w:rsid w:val="00880EC3"/>
    <w:rsid w:val="008837D0"/>
    <w:rsid w:val="00884059"/>
    <w:rsid w:val="0088459B"/>
    <w:rsid w:val="0088693D"/>
    <w:rsid w:val="00887E65"/>
    <w:rsid w:val="00890D3D"/>
    <w:rsid w:val="00891CA2"/>
    <w:rsid w:val="00891EC8"/>
    <w:rsid w:val="008922BD"/>
    <w:rsid w:val="0089245B"/>
    <w:rsid w:val="008938C7"/>
    <w:rsid w:val="00894601"/>
    <w:rsid w:val="008A029F"/>
    <w:rsid w:val="008A14BF"/>
    <w:rsid w:val="008A1E99"/>
    <w:rsid w:val="008A1F3E"/>
    <w:rsid w:val="008A229D"/>
    <w:rsid w:val="008A4732"/>
    <w:rsid w:val="008A5E6F"/>
    <w:rsid w:val="008A6381"/>
    <w:rsid w:val="008A6661"/>
    <w:rsid w:val="008A719E"/>
    <w:rsid w:val="008A79D8"/>
    <w:rsid w:val="008B05AC"/>
    <w:rsid w:val="008B1AD0"/>
    <w:rsid w:val="008B2E35"/>
    <w:rsid w:val="008B5B33"/>
    <w:rsid w:val="008B5FFD"/>
    <w:rsid w:val="008B65C5"/>
    <w:rsid w:val="008B75BE"/>
    <w:rsid w:val="008C2562"/>
    <w:rsid w:val="008C5C85"/>
    <w:rsid w:val="008D0B79"/>
    <w:rsid w:val="008D1F25"/>
    <w:rsid w:val="008D2169"/>
    <w:rsid w:val="008D59F8"/>
    <w:rsid w:val="008D7F4C"/>
    <w:rsid w:val="008E34A8"/>
    <w:rsid w:val="008E3941"/>
    <w:rsid w:val="008E3EC6"/>
    <w:rsid w:val="008E46D9"/>
    <w:rsid w:val="008E53BC"/>
    <w:rsid w:val="008E5880"/>
    <w:rsid w:val="008E7E0A"/>
    <w:rsid w:val="008F0E96"/>
    <w:rsid w:val="008F1B3B"/>
    <w:rsid w:val="008F35F2"/>
    <w:rsid w:val="008F37AA"/>
    <w:rsid w:val="008F65F3"/>
    <w:rsid w:val="008F79E9"/>
    <w:rsid w:val="00901491"/>
    <w:rsid w:val="00902F15"/>
    <w:rsid w:val="00903178"/>
    <w:rsid w:val="00904B8A"/>
    <w:rsid w:val="009062CA"/>
    <w:rsid w:val="00906DB4"/>
    <w:rsid w:val="00907140"/>
    <w:rsid w:val="00907966"/>
    <w:rsid w:val="00912B1B"/>
    <w:rsid w:val="00912CC8"/>
    <w:rsid w:val="009155D6"/>
    <w:rsid w:val="00915AC9"/>
    <w:rsid w:val="00916F12"/>
    <w:rsid w:val="00917276"/>
    <w:rsid w:val="00920CBB"/>
    <w:rsid w:val="0092116A"/>
    <w:rsid w:val="0092120D"/>
    <w:rsid w:val="00922282"/>
    <w:rsid w:val="00922B84"/>
    <w:rsid w:val="0092422E"/>
    <w:rsid w:val="009252DD"/>
    <w:rsid w:val="009261CA"/>
    <w:rsid w:val="0092624C"/>
    <w:rsid w:val="0092787D"/>
    <w:rsid w:val="00932FAB"/>
    <w:rsid w:val="0093380B"/>
    <w:rsid w:val="0093743E"/>
    <w:rsid w:val="00940EE8"/>
    <w:rsid w:val="00941E4F"/>
    <w:rsid w:val="00942112"/>
    <w:rsid w:val="00942961"/>
    <w:rsid w:val="009430C3"/>
    <w:rsid w:val="0094396A"/>
    <w:rsid w:val="0094402C"/>
    <w:rsid w:val="00944EF8"/>
    <w:rsid w:val="00946D23"/>
    <w:rsid w:val="00952705"/>
    <w:rsid w:val="009537C2"/>
    <w:rsid w:val="00953D23"/>
    <w:rsid w:val="00953F4D"/>
    <w:rsid w:val="0095451F"/>
    <w:rsid w:val="009559A3"/>
    <w:rsid w:val="00961026"/>
    <w:rsid w:val="00962949"/>
    <w:rsid w:val="0096349C"/>
    <w:rsid w:val="00964122"/>
    <w:rsid w:val="00965CA3"/>
    <w:rsid w:val="00970804"/>
    <w:rsid w:val="00970CF4"/>
    <w:rsid w:val="00970FC3"/>
    <w:rsid w:val="009729A2"/>
    <w:rsid w:val="00975164"/>
    <w:rsid w:val="009752CB"/>
    <w:rsid w:val="00976955"/>
    <w:rsid w:val="009769A9"/>
    <w:rsid w:val="00976E68"/>
    <w:rsid w:val="00977C78"/>
    <w:rsid w:val="00980F57"/>
    <w:rsid w:val="009814A5"/>
    <w:rsid w:val="00982100"/>
    <w:rsid w:val="00982B02"/>
    <w:rsid w:val="00984270"/>
    <w:rsid w:val="009858C1"/>
    <w:rsid w:val="00986AA8"/>
    <w:rsid w:val="009908B7"/>
    <w:rsid w:val="00990EAB"/>
    <w:rsid w:val="00991163"/>
    <w:rsid w:val="00991A9E"/>
    <w:rsid w:val="00991AA9"/>
    <w:rsid w:val="00992E10"/>
    <w:rsid w:val="0099390D"/>
    <w:rsid w:val="00994F00"/>
    <w:rsid w:val="009976AF"/>
    <w:rsid w:val="009A035F"/>
    <w:rsid w:val="009A1819"/>
    <w:rsid w:val="009A1C7D"/>
    <w:rsid w:val="009A1DDD"/>
    <w:rsid w:val="009A25E2"/>
    <w:rsid w:val="009A5F33"/>
    <w:rsid w:val="009B233E"/>
    <w:rsid w:val="009B235E"/>
    <w:rsid w:val="009C0673"/>
    <w:rsid w:val="009C18C0"/>
    <w:rsid w:val="009C1CFF"/>
    <w:rsid w:val="009C2524"/>
    <w:rsid w:val="009C44D2"/>
    <w:rsid w:val="009C473C"/>
    <w:rsid w:val="009C6B36"/>
    <w:rsid w:val="009C6BA4"/>
    <w:rsid w:val="009C7C9E"/>
    <w:rsid w:val="009D0E00"/>
    <w:rsid w:val="009D178F"/>
    <w:rsid w:val="009D1877"/>
    <w:rsid w:val="009D358D"/>
    <w:rsid w:val="009D4543"/>
    <w:rsid w:val="009D5CAA"/>
    <w:rsid w:val="009D6F73"/>
    <w:rsid w:val="009E0390"/>
    <w:rsid w:val="009E03E4"/>
    <w:rsid w:val="009E1061"/>
    <w:rsid w:val="009E2316"/>
    <w:rsid w:val="009E24CA"/>
    <w:rsid w:val="009E40EF"/>
    <w:rsid w:val="009E4CD9"/>
    <w:rsid w:val="009E5956"/>
    <w:rsid w:val="009F0982"/>
    <w:rsid w:val="009F09BE"/>
    <w:rsid w:val="009F2BB9"/>
    <w:rsid w:val="009F4B0B"/>
    <w:rsid w:val="009F4C93"/>
    <w:rsid w:val="009F59C8"/>
    <w:rsid w:val="009F65D7"/>
    <w:rsid w:val="009F7DEE"/>
    <w:rsid w:val="009F7E66"/>
    <w:rsid w:val="00A00AFC"/>
    <w:rsid w:val="00A00F2E"/>
    <w:rsid w:val="00A040A0"/>
    <w:rsid w:val="00A042DC"/>
    <w:rsid w:val="00A043AC"/>
    <w:rsid w:val="00A115F0"/>
    <w:rsid w:val="00A14C26"/>
    <w:rsid w:val="00A179B7"/>
    <w:rsid w:val="00A20471"/>
    <w:rsid w:val="00A23FFA"/>
    <w:rsid w:val="00A2439B"/>
    <w:rsid w:val="00A25D89"/>
    <w:rsid w:val="00A26CA4"/>
    <w:rsid w:val="00A2749D"/>
    <w:rsid w:val="00A30C97"/>
    <w:rsid w:val="00A31F1E"/>
    <w:rsid w:val="00A3263E"/>
    <w:rsid w:val="00A33540"/>
    <w:rsid w:val="00A3363E"/>
    <w:rsid w:val="00A340DB"/>
    <w:rsid w:val="00A347D4"/>
    <w:rsid w:val="00A35DBB"/>
    <w:rsid w:val="00A361F0"/>
    <w:rsid w:val="00A36350"/>
    <w:rsid w:val="00A42202"/>
    <w:rsid w:val="00A42C7C"/>
    <w:rsid w:val="00A4429E"/>
    <w:rsid w:val="00A451FD"/>
    <w:rsid w:val="00A4639A"/>
    <w:rsid w:val="00A46AAC"/>
    <w:rsid w:val="00A514F1"/>
    <w:rsid w:val="00A53062"/>
    <w:rsid w:val="00A553A8"/>
    <w:rsid w:val="00A557D9"/>
    <w:rsid w:val="00A55EAE"/>
    <w:rsid w:val="00A5641A"/>
    <w:rsid w:val="00A566B0"/>
    <w:rsid w:val="00A56898"/>
    <w:rsid w:val="00A62E67"/>
    <w:rsid w:val="00A63FAE"/>
    <w:rsid w:val="00A6401E"/>
    <w:rsid w:val="00A66CBA"/>
    <w:rsid w:val="00A67679"/>
    <w:rsid w:val="00A7174E"/>
    <w:rsid w:val="00A718A5"/>
    <w:rsid w:val="00A72758"/>
    <w:rsid w:val="00A75449"/>
    <w:rsid w:val="00A77C92"/>
    <w:rsid w:val="00A80079"/>
    <w:rsid w:val="00A840F6"/>
    <w:rsid w:val="00A84109"/>
    <w:rsid w:val="00A91201"/>
    <w:rsid w:val="00A91FB7"/>
    <w:rsid w:val="00A93D05"/>
    <w:rsid w:val="00A94556"/>
    <w:rsid w:val="00A94E6B"/>
    <w:rsid w:val="00A9799D"/>
    <w:rsid w:val="00AA2057"/>
    <w:rsid w:val="00AA20A3"/>
    <w:rsid w:val="00AA273F"/>
    <w:rsid w:val="00AA378F"/>
    <w:rsid w:val="00AA39F5"/>
    <w:rsid w:val="00AA648B"/>
    <w:rsid w:val="00AA68CF"/>
    <w:rsid w:val="00AA6BC3"/>
    <w:rsid w:val="00AA6CE5"/>
    <w:rsid w:val="00AB0F7B"/>
    <w:rsid w:val="00AB1ECC"/>
    <w:rsid w:val="00AB2241"/>
    <w:rsid w:val="00AB3C94"/>
    <w:rsid w:val="00AB4F81"/>
    <w:rsid w:val="00AB5674"/>
    <w:rsid w:val="00AC10CE"/>
    <w:rsid w:val="00AC1C68"/>
    <w:rsid w:val="00AC578F"/>
    <w:rsid w:val="00AC5C2A"/>
    <w:rsid w:val="00AC6989"/>
    <w:rsid w:val="00AD06FA"/>
    <w:rsid w:val="00AD28D3"/>
    <w:rsid w:val="00AE0942"/>
    <w:rsid w:val="00AE13AF"/>
    <w:rsid w:val="00AE2519"/>
    <w:rsid w:val="00AE5814"/>
    <w:rsid w:val="00AE6D0E"/>
    <w:rsid w:val="00AF0040"/>
    <w:rsid w:val="00AF09F9"/>
    <w:rsid w:val="00AF1C7D"/>
    <w:rsid w:val="00AF3D7C"/>
    <w:rsid w:val="00B01FD0"/>
    <w:rsid w:val="00B02159"/>
    <w:rsid w:val="00B05854"/>
    <w:rsid w:val="00B0601B"/>
    <w:rsid w:val="00B06345"/>
    <w:rsid w:val="00B063CA"/>
    <w:rsid w:val="00B06A49"/>
    <w:rsid w:val="00B11B2C"/>
    <w:rsid w:val="00B15B92"/>
    <w:rsid w:val="00B169CE"/>
    <w:rsid w:val="00B16BAC"/>
    <w:rsid w:val="00B17143"/>
    <w:rsid w:val="00B223B3"/>
    <w:rsid w:val="00B226F7"/>
    <w:rsid w:val="00B23CAB"/>
    <w:rsid w:val="00B24EB0"/>
    <w:rsid w:val="00B26506"/>
    <w:rsid w:val="00B26803"/>
    <w:rsid w:val="00B2697C"/>
    <w:rsid w:val="00B277D6"/>
    <w:rsid w:val="00B32018"/>
    <w:rsid w:val="00B33CA1"/>
    <w:rsid w:val="00B33CAB"/>
    <w:rsid w:val="00B34D04"/>
    <w:rsid w:val="00B3538A"/>
    <w:rsid w:val="00B3679C"/>
    <w:rsid w:val="00B41EFA"/>
    <w:rsid w:val="00B4508E"/>
    <w:rsid w:val="00B47EBF"/>
    <w:rsid w:val="00B50929"/>
    <w:rsid w:val="00B5334F"/>
    <w:rsid w:val="00B53C76"/>
    <w:rsid w:val="00B54245"/>
    <w:rsid w:val="00B54EBE"/>
    <w:rsid w:val="00B556D0"/>
    <w:rsid w:val="00B568E3"/>
    <w:rsid w:val="00B60ED2"/>
    <w:rsid w:val="00B64301"/>
    <w:rsid w:val="00B64FB2"/>
    <w:rsid w:val="00B6589B"/>
    <w:rsid w:val="00B70059"/>
    <w:rsid w:val="00B745AA"/>
    <w:rsid w:val="00B75154"/>
    <w:rsid w:val="00B75CE8"/>
    <w:rsid w:val="00B77D3B"/>
    <w:rsid w:val="00B80456"/>
    <w:rsid w:val="00B81222"/>
    <w:rsid w:val="00B81E50"/>
    <w:rsid w:val="00B822FC"/>
    <w:rsid w:val="00B84494"/>
    <w:rsid w:val="00B84FA1"/>
    <w:rsid w:val="00B853C3"/>
    <w:rsid w:val="00B91012"/>
    <w:rsid w:val="00B91B05"/>
    <w:rsid w:val="00B92C1B"/>
    <w:rsid w:val="00B95590"/>
    <w:rsid w:val="00B97723"/>
    <w:rsid w:val="00BA7961"/>
    <w:rsid w:val="00BB0647"/>
    <w:rsid w:val="00BB0BCB"/>
    <w:rsid w:val="00BB193A"/>
    <w:rsid w:val="00BB309C"/>
    <w:rsid w:val="00BC096B"/>
    <w:rsid w:val="00BC4049"/>
    <w:rsid w:val="00BC544C"/>
    <w:rsid w:val="00BD0DA7"/>
    <w:rsid w:val="00BD11F8"/>
    <w:rsid w:val="00BD126F"/>
    <w:rsid w:val="00BD2742"/>
    <w:rsid w:val="00BD2939"/>
    <w:rsid w:val="00BD30D9"/>
    <w:rsid w:val="00BD3D2C"/>
    <w:rsid w:val="00BD64DB"/>
    <w:rsid w:val="00BD6933"/>
    <w:rsid w:val="00BD6966"/>
    <w:rsid w:val="00BE14AE"/>
    <w:rsid w:val="00BE3A18"/>
    <w:rsid w:val="00BE5545"/>
    <w:rsid w:val="00BE5842"/>
    <w:rsid w:val="00BE690A"/>
    <w:rsid w:val="00BE6A1E"/>
    <w:rsid w:val="00BF1E32"/>
    <w:rsid w:val="00BF27DB"/>
    <w:rsid w:val="00BF71F9"/>
    <w:rsid w:val="00C01109"/>
    <w:rsid w:val="00C01A30"/>
    <w:rsid w:val="00C01EBC"/>
    <w:rsid w:val="00C02E4F"/>
    <w:rsid w:val="00C0368A"/>
    <w:rsid w:val="00C05D1B"/>
    <w:rsid w:val="00C07A74"/>
    <w:rsid w:val="00C07FB4"/>
    <w:rsid w:val="00C13E47"/>
    <w:rsid w:val="00C17B8F"/>
    <w:rsid w:val="00C218D7"/>
    <w:rsid w:val="00C21BE1"/>
    <w:rsid w:val="00C24093"/>
    <w:rsid w:val="00C27DF4"/>
    <w:rsid w:val="00C27FB9"/>
    <w:rsid w:val="00C30256"/>
    <w:rsid w:val="00C30D8C"/>
    <w:rsid w:val="00C30E62"/>
    <w:rsid w:val="00C32AB1"/>
    <w:rsid w:val="00C340CE"/>
    <w:rsid w:val="00C3570B"/>
    <w:rsid w:val="00C36642"/>
    <w:rsid w:val="00C37BA8"/>
    <w:rsid w:val="00C37F1D"/>
    <w:rsid w:val="00C4102A"/>
    <w:rsid w:val="00C411A6"/>
    <w:rsid w:val="00C4389F"/>
    <w:rsid w:val="00C447FD"/>
    <w:rsid w:val="00C51413"/>
    <w:rsid w:val="00C5477E"/>
    <w:rsid w:val="00C56E2F"/>
    <w:rsid w:val="00C56FCB"/>
    <w:rsid w:val="00C57040"/>
    <w:rsid w:val="00C57078"/>
    <w:rsid w:val="00C57AD6"/>
    <w:rsid w:val="00C61218"/>
    <w:rsid w:val="00C61EE8"/>
    <w:rsid w:val="00C62C5A"/>
    <w:rsid w:val="00C64902"/>
    <w:rsid w:val="00C70C65"/>
    <w:rsid w:val="00C7243B"/>
    <w:rsid w:val="00C7359F"/>
    <w:rsid w:val="00C75374"/>
    <w:rsid w:val="00C753A9"/>
    <w:rsid w:val="00C760EB"/>
    <w:rsid w:val="00C80CE6"/>
    <w:rsid w:val="00C83F3B"/>
    <w:rsid w:val="00C85637"/>
    <w:rsid w:val="00C86940"/>
    <w:rsid w:val="00C90575"/>
    <w:rsid w:val="00C9094C"/>
    <w:rsid w:val="00C91AEE"/>
    <w:rsid w:val="00C91B1B"/>
    <w:rsid w:val="00C91FCC"/>
    <w:rsid w:val="00C92A1D"/>
    <w:rsid w:val="00C94DDB"/>
    <w:rsid w:val="00C95F5F"/>
    <w:rsid w:val="00C95F7B"/>
    <w:rsid w:val="00C9770E"/>
    <w:rsid w:val="00CA021B"/>
    <w:rsid w:val="00CA0694"/>
    <w:rsid w:val="00CA11BC"/>
    <w:rsid w:val="00CA3CC4"/>
    <w:rsid w:val="00CB09BE"/>
    <w:rsid w:val="00CB0EE7"/>
    <w:rsid w:val="00CB0FC7"/>
    <w:rsid w:val="00CB26A2"/>
    <w:rsid w:val="00CB4DB6"/>
    <w:rsid w:val="00CB63ED"/>
    <w:rsid w:val="00CC08D3"/>
    <w:rsid w:val="00CC0919"/>
    <w:rsid w:val="00CC166B"/>
    <w:rsid w:val="00CC22FF"/>
    <w:rsid w:val="00CC38D6"/>
    <w:rsid w:val="00CC3A35"/>
    <w:rsid w:val="00CC435E"/>
    <w:rsid w:val="00CC50A5"/>
    <w:rsid w:val="00CC5E91"/>
    <w:rsid w:val="00CC6168"/>
    <w:rsid w:val="00CC66A7"/>
    <w:rsid w:val="00CD09DA"/>
    <w:rsid w:val="00CD36B1"/>
    <w:rsid w:val="00CD39F1"/>
    <w:rsid w:val="00CD3CE9"/>
    <w:rsid w:val="00CD7767"/>
    <w:rsid w:val="00CE4260"/>
    <w:rsid w:val="00CF074A"/>
    <w:rsid w:val="00CF1866"/>
    <w:rsid w:val="00CF28C3"/>
    <w:rsid w:val="00CF3535"/>
    <w:rsid w:val="00CF44CD"/>
    <w:rsid w:val="00CF651F"/>
    <w:rsid w:val="00CF70AA"/>
    <w:rsid w:val="00CF71C6"/>
    <w:rsid w:val="00D00AA5"/>
    <w:rsid w:val="00D00B90"/>
    <w:rsid w:val="00D03E49"/>
    <w:rsid w:val="00D059D5"/>
    <w:rsid w:val="00D06B2C"/>
    <w:rsid w:val="00D11A43"/>
    <w:rsid w:val="00D11F80"/>
    <w:rsid w:val="00D13FF2"/>
    <w:rsid w:val="00D14492"/>
    <w:rsid w:val="00D1592E"/>
    <w:rsid w:val="00D172A3"/>
    <w:rsid w:val="00D203D8"/>
    <w:rsid w:val="00D20855"/>
    <w:rsid w:val="00D215A3"/>
    <w:rsid w:val="00D244AE"/>
    <w:rsid w:val="00D24B80"/>
    <w:rsid w:val="00D24FCD"/>
    <w:rsid w:val="00D25D0A"/>
    <w:rsid w:val="00D2606A"/>
    <w:rsid w:val="00D26B1E"/>
    <w:rsid w:val="00D27831"/>
    <w:rsid w:val="00D31218"/>
    <w:rsid w:val="00D31AAD"/>
    <w:rsid w:val="00D32DC5"/>
    <w:rsid w:val="00D34162"/>
    <w:rsid w:val="00D3539B"/>
    <w:rsid w:val="00D3725B"/>
    <w:rsid w:val="00D409C9"/>
    <w:rsid w:val="00D41E8C"/>
    <w:rsid w:val="00D41EF5"/>
    <w:rsid w:val="00D4243C"/>
    <w:rsid w:val="00D42831"/>
    <w:rsid w:val="00D428E9"/>
    <w:rsid w:val="00D42A3F"/>
    <w:rsid w:val="00D42FDD"/>
    <w:rsid w:val="00D4311B"/>
    <w:rsid w:val="00D43272"/>
    <w:rsid w:val="00D44347"/>
    <w:rsid w:val="00D454E8"/>
    <w:rsid w:val="00D45D5A"/>
    <w:rsid w:val="00D46DE0"/>
    <w:rsid w:val="00D500E9"/>
    <w:rsid w:val="00D51792"/>
    <w:rsid w:val="00D52613"/>
    <w:rsid w:val="00D52C37"/>
    <w:rsid w:val="00D52EC5"/>
    <w:rsid w:val="00D55BB3"/>
    <w:rsid w:val="00D56686"/>
    <w:rsid w:val="00D575D5"/>
    <w:rsid w:val="00D57D6A"/>
    <w:rsid w:val="00D57F69"/>
    <w:rsid w:val="00D62779"/>
    <w:rsid w:val="00D63C7E"/>
    <w:rsid w:val="00D64A18"/>
    <w:rsid w:val="00D74D8E"/>
    <w:rsid w:val="00D757B7"/>
    <w:rsid w:val="00D763CC"/>
    <w:rsid w:val="00D7653D"/>
    <w:rsid w:val="00D77100"/>
    <w:rsid w:val="00D776AF"/>
    <w:rsid w:val="00D8097A"/>
    <w:rsid w:val="00D80B31"/>
    <w:rsid w:val="00D8268B"/>
    <w:rsid w:val="00D83E78"/>
    <w:rsid w:val="00D84146"/>
    <w:rsid w:val="00D85C73"/>
    <w:rsid w:val="00D85F39"/>
    <w:rsid w:val="00D87E38"/>
    <w:rsid w:val="00D90B32"/>
    <w:rsid w:val="00D926A3"/>
    <w:rsid w:val="00D92BCA"/>
    <w:rsid w:val="00D9476C"/>
    <w:rsid w:val="00D9499B"/>
    <w:rsid w:val="00D94C79"/>
    <w:rsid w:val="00D951C5"/>
    <w:rsid w:val="00DA1B1C"/>
    <w:rsid w:val="00DA2F52"/>
    <w:rsid w:val="00DA350C"/>
    <w:rsid w:val="00DA4CE7"/>
    <w:rsid w:val="00DA68EB"/>
    <w:rsid w:val="00DA6F91"/>
    <w:rsid w:val="00DA733B"/>
    <w:rsid w:val="00DA7BA9"/>
    <w:rsid w:val="00DA7E2E"/>
    <w:rsid w:val="00DB0F29"/>
    <w:rsid w:val="00DB25A5"/>
    <w:rsid w:val="00DB26CC"/>
    <w:rsid w:val="00DB6821"/>
    <w:rsid w:val="00DC0F28"/>
    <w:rsid w:val="00DC2D61"/>
    <w:rsid w:val="00DC4362"/>
    <w:rsid w:val="00DD39E6"/>
    <w:rsid w:val="00DD4FFD"/>
    <w:rsid w:val="00DE0203"/>
    <w:rsid w:val="00DE0736"/>
    <w:rsid w:val="00DE21C7"/>
    <w:rsid w:val="00DE257A"/>
    <w:rsid w:val="00DE5CEB"/>
    <w:rsid w:val="00DE64F6"/>
    <w:rsid w:val="00DE6711"/>
    <w:rsid w:val="00DE6AC7"/>
    <w:rsid w:val="00DE7E58"/>
    <w:rsid w:val="00DF0FBA"/>
    <w:rsid w:val="00DF1FCA"/>
    <w:rsid w:val="00DF5B97"/>
    <w:rsid w:val="00DF7226"/>
    <w:rsid w:val="00E00278"/>
    <w:rsid w:val="00E00528"/>
    <w:rsid w:val="00E00B9D"/>
    <w:rsid w:val="00E00CD9"/>
    <w:rsid w:val="00E0397A"/>
    <w:rsid w:val="00E05B9C"/>
    <w:rsid w:val="00E05EF7"/>
    <w:rsid w:val="00E05FA4"/>
    <w:rsid w:val="00E06291"/>
    <w:rsid w:val="00E070BF"/>
    <w:rsid w:val="00E11C33"/>
    <w:rsid w:val="00E13300"/>
    <w:rsid w:val="00E15D4F"/>
    <w:rsid w:val="00E17686"/>
    <w:rsid w:val="00E24FEB"/>
    <w:rsid w:val="00E25028"/>
    <w:rsid w:val="00E26167"/>
    <w:rsid w:val="00E27F1F"/>
    <w:rsid w:val="00E30B58"/>
    <w:rsid w:val="00E30DAC"/>
    <w:rsid w:val="00E313B4"/>
    <w:rsid w:val="00E32076"/>
    <w:rsid w:val="00E36957"/>
    <w:rsid w:val="00E406DA"/>
    <w:rsid w:val="00E40D73"/>
    <w:rsid w:val="00E40F50"/>
    <w:rsid w:val="00E42FFB"/>
    <w:rsid w:val="00E45121"/>
    <w:rsid w:val="00E47ED5"/>
    <w:rsid w:val="00E50EC3"/>
    <w:rsid w:val="00E50F9D"/>
    <w:rsid w:val="00E5265F"/>
    <w:rsid w:val="00E548B9"/>
    <w:rsid w:val="00E55382"/>
    <w:rsid w:val="00E605B4"/>
    <w:rsid w:val="00E60708"/>
    <w:rsid w:val="00E62019"/>
    <w:rsid w:val="00E6387B"/>
    <w:rsid w:val="00E6537E"/>
    <w:rsid w:val="00E66844"/>
    <w:rsid w:val="00E70968"/>
    <w:rsid w:val="00E7381C"/>
    <w:rsid w:val="00E7445F"/>
    <w:rsid w:val="00E76246"/>
    <w:rsid w:val="00E80540"/>
    <w:rsid w:val="00E8250D"/>
    <w:rsid w:val="00E8287F"/>
    <w:rsid w:val="00E83117"/>
    <w:rsid w:val="00E83752"/>
    <w:rsid w:val="00E8546E"/>
    <w:rsid w:val="00E9214F"/>
    <w:rsid w:val="00E92F6F"/>
    <w:rsid w:val="00E933C1"/>
    <w:rsid w:val="00EA14C8"/>
    <w:rsid w:val="00EA18AF"/>
    <w:rsid w:val="00EA3E7A"/>
    <w:rsid w:val="00EA45F2"/>
    <w:rsid w:val="00EA508A"/>
    <w:rsid w:val="00EA69C8"/>
    <w:rsid w:val="00EB22DA"/>
    <w:rsid w:val="00EB3BD2"/>
    <w:rsid w:val="00EB456F"/>
    <w:rsid w:val="00EB7409"/>
    <w:rsid w:val="00EB74C3"/>
    <w:rsid w:val="00EB76A5"/>
    <w:rsid w:val="00EC01B2"/>
    <w:rsid w:val="00EC01DD"/>
    <w:rsid w:val="00EC164D"/>
    <w:rsid w:val="00EC29C2"/>
    <w:rsid w:val="00EC2AF9"/>
    <w:rsid w:val="00EC3171"/>
    <w:rsid w:val="00EC3A85"/>
    <w:rsid w:val="00EC60BA"/>
    <w:rsid w:val="00EC70D3"/>
    <w:rsid w:val="00ED227E"/>
    <w:rsid w:val="00ED327F"/>
    <w:rsid w:val="00ED3A6B"/>
    <w:rsid w:val="00ED52ED"/>
    <w:rsid w:val="00EE14AA"/>
    <w:rsid w:val="00EE3A23"/>
    <w:rsid w:val="00EE44C0"/>
    <w:rsid w:val="00EE5836"/>
    <w:rsid w:val="00EE5A2A"/>
    <w:rsid w:val="00EE6DF9"/>
    <w:rsid w:val="00EE7626"/>
    <w:rsid w:val="00EF01A6"/>
    <w:rsid w:val="00EF10F0"/>
    <w:rsid w:val="00EF168E"/>
    <w:rsid w:val="00EF5C37"/>
    <w:rsid w:val="00EF6D9D"/>
    <w:rsid w:val="00EF74CE"/>
    <w:rsid w:val="00EF75F9"/>
    <w:rsid w:val="00F013F7"/>
    <w:rsid w:val="00F01744"/>
    <w:rsid w:val="00F01E31"/>
    <w:rsid w:val="00F02E37"/>
    <w:rsid w:val="00F0339D"/>
    <w:rsid w:val="00F03563"/>
    <w:rsid w:val="00F04027"/>
    <w:rsid w:val="00F07177"/>
    <w:rsid w:val="00F101AE"/>
    <w:rsid w:val="00F10506"/>
    <w:rsid w:val="00F11673"/>
    <w:rsid w:val="00F12F60"/>
    <w:rsid w:val="00F13FAE"/>
    <w:rsid w:val="00F163B5"/>
    <w:rsid w:val="00F17BF5"/>
    <w:rsid w:val="00F20B0B"/>
    <w:rsid w:val="00F2166A"/>
    <w:rsid w:val="00F222F6"/>
    <w:rsid w:val="00F2587E"/>
    <w:rsid w:val="00F2791C"/>
    <w:rsid w:val="00F27DD1"/>
    <w:rsid w:val="00F27FF9"/>
    <w:rsid w:val="00F30722"/>
    <w:rsid w:val="00F32039"/>
    <w:rsid w:val="00F33D17"/>
    <w:rsid w:val="00F35F79"/>
    <w:rsid w:val="00F41E88"/>
    <w:rsid w:val="00F43527"/>
    <w:rsid w:val="00F4546E"/>
    <w:rsid w:val="00F47C68"/>
    <w:rsid w:val="00F50A22"/>
    <w:rsid w:val="00F5320A"/>
    <w:rsid w:val="00F534D1"/>
    <w:rsid w:val="00F54A52"/>
    <w:rsid w:val="00F550E8"/>
    <w:rsid w:val="00F552C0"/>
    <w:rsid w:val="00F565AF"/>
    <w:rsid w:val="00F57188"/>
    <w:rsid w:val="00F57910"/>
    <w:rsid w:val="00F604DB"/>
    <w:rsid w:val="00F66E72"/>
    <w:rsid w:val="00F672D1"/>
    <w:rsid w:val="00F705D5"/>
    <w:rsid w:val="00F720B9"/>
    <w:rsid w:val="00F72CDD"/>
    <w:rsid w:val="00F740E9"/>
    <w:rsid w:val="00F74E47"/>
    <w:rsid w:val="00F75FE5"/>
    <w:rsid w:val="00F77465"/>
    <w:rsid w:val="00F80686"/>
    <w:rsid w:val="00F81125"/>
    <w:rsid w:val="00F83429"/>
    <w:rsid w:val="00F83DF5"/>
    <w:rsid w:val="00F841DD"/>
    <w:rsid w:val="00F84255"/>
    <w:rsid w:val="00F85A95"/>
    <w:rsid w:val="00F867E2"/>
    <w:rsid w:val="00F879A1"/>
    <w:rsid w:val="00F90FED"/>
    <w:rsid w:val="00F92343"/>
    <w:rsid w:val="00F92FB8"/>
    <w:rsid w:val="00F94064"/>
    <w:rsid w:val="00F948ED"/>
    <w:rsid w:val="00F9502C"/>
    <w:rsid w:val="00F9517D"/>
    <w:rsid w:val="00F95540"/>
    <w:rsid w:val="00F95A9F"/>
    <w:rsid w:val="00F96C1E"/>
    <w:rsid w:val="00F97399"/>
    <w:rsid w:val="00F97E03"/>
    <w:rsid w:val="00F97FF3"/>
    <w:rsid w:val="00FA0484"/>
    <w:rsid w:val="00FA0AA8"/>
    <w:rsid w:val="00FA2013"/>
    <w:rsid w:val="00FA2215"/>
    <w:rsid w:val="00FA24CE"/>
    <w:rsid w:val="00FA547E"/>
    <w:rsid w:val="00FB0793"/>
    <w:rsid w:val="00FB21C1"/>
    <w:rsid w:val="00FC20B2"/>
    <w:rsid w:val="00FC33AE"/>
    <w:rsid w:val="00FC4BA9"/>
    <w:rsid w:val="00FC4C4B"/>
    <w:rsid w:val="00FC501E"/>
    <w:rsid w:val="00FC6970"/>
    <w:rsid w:val="00FC7482"/>
    <w:rsid w:val="00FD07A5"/>
    <w:rsid w:val="00FD26D5"/>
    <w:rsid w:val="00FD2F44"/>
    <w:rsid w:val="00FD355C"/>
    <w:rsid w:val="00FD4FC7"/>
    <w:rsid w:val="00FE002C"/>
    <w:rsid w:val="00FE1FD6"/>
    <w:rsid w:val="00FE40A5"/>
    <w:rsid w:val="00FE61CD"/>
    <w:rsid w:val="00FE7246"/>
    <w:rsid w:val="00FF02B7"/>
    <w:rsid w:val="00FF05B0"/>
    <w:rsid w:val="00FF46D7"/>
    <w:rsid w:val="00FF4AD1"/>
    <w:rsid w:val="00FF5906"/>
    <w:rsid w:val="00FF6099"/>
    <w:rsid w:val="00FF6D3C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E616903-542F-4C75-BC20-07A8B8950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606A"/>
    <w:pPr>
      <w:spacing w:after="120" w:line="240" w:lineRule="auto"/>
      <w:jc w:val="both"/>
    </w:pPr>
    <w:rPr>
      <w:rFonts w:ascii="Palatino Linotype" w:eastAsiaTheme="minorEastAsia" w:hAnsi="Palatino Linotyp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0B79"/>
    <w:pPr>
      <w:keepNext/>
      <w:keepLines/>
      <w:numPr>
        <w:numId w:val="1"/>
      </w:numPr>
      <w:spacing w:before="160" w:after="160"/>
      <w:outlineLvl w:val="0"/>
    </w:pPr>
    <w:rPr>
      <w:rFonts w:ascii="Arial Unicode MS" w:eastAsiaTheme="majorEastAsia" w:hAnsi="Arial Unicode MS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0B79"/>
    <w:pPr>
      <w:keepNext/>
      <w:keepLines/>
      <w:numPr>
        <w:ilvl w:val="1"/>
        <w:numId w:val="1"/>
      </w:numPr>
      <w:spacing w:after="160"/>
      <w:outlineLvl w:val="1"/>
    </w:pPr>
    <w:rPr>
      <w:rFonts w:ascii="Arial Unicode MS" w:eastAsiaTheme="majorEastAsia" w:hAnsi="Arial Unicode MS" w:cstheme="majorBidi"/>
      <w:b/>
      <w:bCs/>
      <w:color w:val="C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0B79"/>
    <w:pPr>
      <w:keepNext/>
      <w:keepLines/>
      <w:numPr>
        <w:ilvl w:val="2"/>
        <w:numId w:val="1"/>
      </w:numPr>
      <w:spacing w:after="160"/>
      <w:outlineLvl w:val="2"/>
    </w:pPr>
    <w:rPr>
      <w:rFonts w:ascii="Arial Unicode MS" w:eastAsiaTheme="majorEastAsia" w:hAnsi="Arial Unicode MS" w:cstheme="majorBidi"/>
      <w:b/>
      <w:bCs/>
      <w:color w:val="7030A0"/>
      <w:sz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B5674"/>
    <w:pPr>
      <w:keepNext/>
      <w:keepLines/>
      <w:spacing w:before="120"/>
      <w:outlineLvl w:val="3"/>
    </w:pPr>
    <w:rPr>
      <w:rFonts w:ascii="Arial Unicode MS" w:eastAsiaTheme="majorEastAsia" w:hAnsi="Arial Unicode MS" w:cstheme="majorBidi"/>
      <w:bCs/>
      <w:iCs/>
      <w:color w:val="00206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84F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84F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84F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15184F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84F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B79"/>
    <w:rPr>
      <w:rFonts w:ascii="Arial Unicode MS" w:eastAsiaTheme="majorEastAsia" w:hAnsi="Arial Unicode MS" w:cstheme="majorBidi"/>
      <w:b/>
      <w:bCs/>
      <w:sz w:val="24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DA68EB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DA68E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A68E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68E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68EB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247A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247AA"/>
    <w:rPr>
      <w:rFonts w:ascii="Palatino Linotype" w:eastAsiaTheme="minorEastAsia" w:hAnsi="Palatino Linotype"/>
    </w:rPr>
  </w:style>
  <w:style w:type="paragraph" w:styleId="Footer">
    <w:name w:val="footer"/>
    <w:basedOn w:val="Normal"/>
    <w:link w:val="FooterChar"/>
    <w:uiPriority w:val="99"/>
    <w:unhideWhenUsed/>
    <w:rsid w:val="000247A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247AA"/>
    <w:rPr>
      <w:rFonts w:ascii="Palatino Linotype" w:eastAsiaTheme="minorEastAsia" w:hAnsi="Palatino Linotype"/>
    </w:rPr>
  </w:style>
  <w:style w:type="paragraph" w:styleId="NormalWeb">
    <w:name w:val="Normal (Web)"/>
    <w:basedOn w:val="Normal"/>
    <w:uiPriority w:val="99"/>
    <w:unhideWhenUsed/>
    <w:rsid w:val="003F1C1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74D6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D0B79"/>
    <w:rPr>
      <w:rFonts w:ascii="Arial Unicode MS" w:eastAsiaTheme="majorEastAsia" w:hAnsi="Arial Unicode MS" w:cstheme="majorBidi"/>
      <w:b/>
      <w:bCs/>
      <w:color w:val="C00000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FB21C1"/>
    <w:pPr>
      <w:spacing w:after="100"/>
      <w:ind w:left="220"/>
    </w:pPr>
  </w:style>
  <w:style w:type="table" w:styleId="TableGrid">
    <w:name w:val="Table Grid"/>
    <w:basedOn w:val="TableNormal"/>
    <w:uiPriority w:val="59"/>
    <w:rsid w:val="00CF70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8D0B79"/>
    <w:rPr>
      <w:rFonts w:ascii="Arial Unicode MS" w:eastAsiaTheme="majorEastAsia" w:hAnsi="Arial Unicode MS" w:cstheme="majorBidi"/>
      <w:b/>
      <w:bCs/>
      <w:color w:val="7030A0"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541620"/>
    <w:pPr>
      <w:spacing w:after="100"/>
      <w:ind w:left="440"/>
    </w:pPr>
  </w:style>
  <w:style w:type="paragraph" w:styleId="NoSpacing">
    <w:name w:val="No Spacing"/>
    <w:link w:val="NoSpacingChar"/>
    <w:uiPriority w:val="1"/>
    <w:qFormat/>
    <w:rsid w:val="00890D3D"/>
    <w:pPr>
      <w:spacing w:after="0" w:line="240" w:lineRule="auto"/>
      <w:jc w:val="both"/>
    </w:pPr>
    <w:rPr>
      <w:rFonts w:ascii="Palatino Linotype" w:eastAsiaTheme="minorEastAsia" w:hAnsi="Palatino Linotype"/>
    </w:rPr>
  </w:style>
  <w:style w:type="character" w:customStyle="1" w:styleId="Heading4Char">
    <w:name w:val="Heading 4 Char"/>
    <w:basedOn w:val="DefaultParagraphFont"/>
    <w:link w:val="Heading4"/>
    <w:uiPriority w:val="9"/>
    <w:rsid w:val="00AB5674"/>
    <w:rPr>
      <w:rFonts w:ascii="Arial Unicode MS" w:eastAsiaTheme="majorEastAsia" w:hAnsi="Arial Unicode MS" w:cstheme="majorBidi"/>
      <w:bCs/>
      <w:iCs/>
      <w:color w:val="002060"/>
    </w:rPr>
  </w:style>
  <w:style w:type="paragraph" w:customStyle="1" w:styleId="ChausFigure">
    <w:name w:val="Chaus_Figure"/>
    <w:basedOn w:val="Normal"/>
    <w:next w:val="Normal"/>
    <w:link w:val="ChausFigureChar"/>
    <w:rsid w:val="00BE5545"/>
    <w:pPr>
      <w:jc w:val="center"/>
    </w:pPr>
    <w:rPr>
      <w:i/>
      <w:color w:val="0070C0"/>
      <w:sz w:val="40"/>
    </w:rPr>
  </w:style>
  <w:style w:type="paragraph" w:customStyle="1" w:styleId="ChausTable">
    <w:name w:val="Chaus_Table"/>
    <w:basedOn w:val="Normal"/>
    <w:next w:val="Normal"/>
    <w:link w:val="ChausTableChar"/>
    <w:rsid w:val="00BE5545"/>
    <w:pPr>
      <w:jc w:val="center"/>
    </w:pPr>
    <w:rPr>
      <w:i/>
      <w:color w:val="0070C0"/>
      <w:sz w:val="40"/>
    </w:rPr>
  </w:style>
  <w:style w:type="character" w:customStyle="1" w:styleId="ChausFigureChar">
    <w:name w:val="Chaus_Figure Char"/>
    <w:basedOn w:val="DefaultParagraphFont"/>
    <w:link w:val="ChausFigure"/>
    <w:rsid w:val="00BE5545"/>
    <w:rPr>
      <w:rFonts w:ascii="Palatino Linotype" w:eastAsiaTheme="minorEastAsia" w:hAnsi="Palatino Linotype"/>
      <w:i/>
      <w:color w:val="0070C0"/>
      <w:sz w:val="4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63AC8"/>
    <w:pPr>
      <w:spacing w:after="0"/>
      <w:ind w:left="220" w:hanging="220"/>
    </w:pPr>
  </w:style>
  <w:style w:type="character" w:styleId="FollowedHyperlink">
    <w:name w:val="FollowedHyperlink"/>
    <w:basedOn w:val="DefaultParagraphFont"/>
    <w:uiPriority w:val="99"/>
    <w:semiHidden/>
    <w:unhideWhenUsed/>
    <w:rsid w:val="00F565AF"/>
    <w:rPr>
      <w:color w:val="800080" w:themeColor="followedHyperlink"/>
      <w:u w:val="single"/>
    </w:rPr>
  </w:style>
  <w:style w:type="character" w:customStyle="1" w:styleId="ChausTableChar">
    <w:name w:val="Chaus_Table Char"/>
    <w:basedOn w:val="DefaultParagraphFont"/>
    <w:link w:val="ChausTable"/>
    <w:rsid w:val="00BE5545"/>
    <w:rPr>
      <w:rFonts w:ascii="Palatino Linotype" w:eastAsiaTheme="minorEastAsia" w:hAnsi="Palatino Linotype"/>
      <w:i/>
      <w:color w:val="0070C0"/>
      <w:sz w:val="40"/>
    </w:rPr>
  </w:style>
  <w:style w:type="paragraph" w:styleId="Caption">
    <w:name w:val="caption"/>
    <w:aliases w:val="Figures,Appendix A"/>
    <w:basedOn w:val="Normal"/>
    <w:next w:val="Normal"/>
    <w:uiPriority w:val="35"/>
    <w:unhideWhenUsed/>
    <w:qFormat/>
    <w:rsid w:val="00C91FCC"/>
    <w:pPr>
      <w:spacing w:after="200"/>
    </w:pPr>
    <w:rPr>
      <w:b/>
      <w:bCs/>
      <w:color w:val="4F81BD" w:themeColor="accen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E5545"/>
    <w:pPr>
      <w:spacing w:after="0"/>
    </w:pPr>
  </w:style>
  <w:style w:type="paragraph" w:customStyle="1" w:styleId="TableorFigure">
    <w:name w:val="Table or Figure"/>
    <w:basedOn w:val="Normal"/>
    <w:next w:val="Normal"/>
    <w:link w:val="TableorFigureChar"/>
    <w:qFormat/>
    <w:rsid w:val="00BE5545"/>
    <w:pPr>
      <w:jc w:val="center"/>
    </w:pPr>
    <w:rPr>
      <w:i/>
      <w:color w:val="0070C0"/>
    </w:rPr>
  </w:style>
  <w:style w:type="character" w:customStyle="1" w:styleId="TableorFigureChar">
    <w:name w:val="Table or Figure Char"/>
    <w:basedOn w:val="ChausTableChar"/>
    <w:link w:val="TableorFigure"/>
    <w:rsid w:val="00BE5545"/>
    <w:rPr>
      <w:rFonts w:ascii="Palatino Linotype" w:eastAsiaTheme="minorEastAsia" w:hAnsi="Palatino Linotype"/>
      <w:i/>
      <w:color w:val="0070C0"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84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84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84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15184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84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5E4A67"/>
    <w:rPr>
      <w:rFonts w:ascii="Palatino Linotype" w:eastAsiaTheme="minorEastAsia" w:hAnsi="Palatino Linotype"/>
    </w:rPr>
  </w:style>
  <w:style w:type="character" w:customStyle="1" w:styleId="hps">
    <w:name w:val="hps"/>
    <w:basedOn w:val="DefaultParagraphFont"/>
    <w:rsid w:val="005E4A67"/>
  </w:style>
  <w:style w:type="paragraph" w:customStyle="1" w:styleId="Style3">
    <w:name w:val="Style3"/>
    <w:basedOn w:val="Normal"/>
    <w:rsid w:val="004616C0"/>
    <w:pPr>
      <w:spacing w:after="0" w:line="312" w:lineRule="auto"/>
      <w:ind w:firstLine="450"/>
      <w:jc w:val="left"/>
    </w:pPr>
    <w:rPr>
      <w:rFonts w:ascii="Times New Roman" w:eastAsia="Times New Roman" w:hAnsi="Times New Roman" w:cs="Times New Roman"/>
      <w:sz w:val="26"/>
      <w:szCs w:val="28"/>
      <w:lang w:val="fr-FR"/>
    </w:rPr>
  </w:style>
  <w:style w:type="paragraph" w:customStyle="1" w:styleId="normaltmr">
    <w:name w:val="normal tmr"/>
    <w:basedOn w:val="Normal"/>
    <w:link w:val="normaltmrChar"/>
    <w:autoRedefine/>
    <w:rsid w:val="004616C0"/>
    <w:pPr>
      <w:spacing w:after="0" w:line="360" w:lineRule="auto"/>
      <w:ind w:left="360" w:right="-78"/>
    </w:pPr>
    <w:rPr>
      <w:rFonts w:ascii="Times New Roman" w:eastAsia="Times New Roman" w:hAnsi="Times New Roman" w:cs="Times New Roman"/>
      <w:b/>
      <w:iCs/>
      <w:color w:val="000000"/>
      <w:sz w:val="26"/>
      <w:szCs w:val="26"/>
      <w:lang w:val="pt-BR"/>
    </w:rPr>
  </w:style>
  <w:style w:type="character" w:customStyle="1" w:styleId="normaltmrChar">
    <w:name w:val="normal tmr Char"/>
    <w:basedOn w:val="DefaultParagraphFont"/>
    <w:link w:val="normaltmr"/>
    <w:rsid w:val="004616C0"/>
    <w:rPr>
      <w:rFonts w:ascii="Times New Roman" w:eastAsia="Times New Roman" w:hAnsi="Times New Roman" w:cs="Times New Roman"/>
      <w:b/>
      <w:iCs/>
      <w:color w:val="000000"/>
      <w:sz w:val="26"/>
      <w:szCs w:val="26"/>
      <w:lang w:val="pt-BR"/>
    </w:rPr>
  </w:style>
  <w:style w:type="paragraph" w:customStyle="1" w:styleId="Hinh">
    <w:name w:val="Hinh"/>
    <w:basedOn w:val="Normal"/>
    <w:qFormat/>
    <w:rsid w:val="004616C0"/>
    <w:pPr>
      <w:spacing w:after="0"/>
      <w:ind w:firstLine="360"/>
      <w:jc w:val="center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apple-style-span">
    <w:name w:val="apple-style-span"/>
    <w:basedOn w:val="DefaultParagraphFont"/>
    <w:rsid w:val="004616C0"/>
  </w:style>
  <w:style w:type="character" w:customStyle="1" w:styleId="apple-converted-space">
    <w:name w:val="apple-converted-space"/>
    <w:basedOn w:val="DefaultParagraphFont"/>
    <w:rsid w:val="004616C0"/>
  </w:style>
  <w:style w:type="character" w:styleId="Strong">
    <w:name w:val="Strong"/>
    <w:basedOn w:val="DefaultParagraphFont"/>
    <w:uiPriority w:val="22"/>
    <w:qFormat/>
    <w:rsid w:val="004616C0"/>
    <w:rPr>
      <w:b/>
      <w:bCs/>
    </w:rPr>
  </w:style>
  <w:style w:type="paragraph" w:customStyle="1" w:styleId="Char">
    <w:name w:val="Char"/>
    <w:basedOn w:val="Normal"/>
    <w:next w:val="Heading1"/>
    <w:autoRedefine/>
    <w:semiHidden/>
    <w:rsid w:val="004616C0"/>
    <w:pPr>
      <w:spacing w:line="240" w:lineRule="exact"/>
      <w:jc w:val="left"/>
    </w:pPr>
    <w:rPr>
      <w:rFonts w:ascii="Arial" w:eastAsia="Times New Roman" w:hAnsi="Arial" w:cs="Arial"/>
      <w:smallCap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D11F8"/>
    <w:pPr>
      <w:spacing w:after="0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D11F8"/>
    <w:rPr>
      <w:rFonts w:ascii="Palatino Linotype" w:eastAsiaTheme="minorEastAsia" w:hAnsi="Palatino Linotype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A66B4"/>
    <w:rPr>
      <w:vertAlign w:val="superscript"/>
    </w:rPr>
  </w:style>
  <w:style w:type="paragraph" w:styleId="TOC4">
    <w:name w:val="toc 4"/>
    <w:basedOn w:val="Normal"/>
    <w:next w:val="Normal"/>
    <w:autoRedefine/>
    <w:uiPriority w:val="39"/>
    <w:unhideWhenUsed/>
    <w:rsid w:val="00381B20"/>
    <w:pPr>
      <w:spacing w:after="100"/>
      <w:ind w:left="660"/>
      <w:jc w:val="left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381B20"/>
    <w:pPr>
      <w:spacing w:after="100"/>
      <w:ind w:left="880"/>
      <w:jc w:val="left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381B20"/>
    <w:pPr>
      <w:spacing w:after="100"/>
      <w:ind w:left="1100"/>
      <w:jc w:val="left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381B20"/>
    <w:pPr>
      <w:spacing w:after="100"/>
      <w:ind w:left="1320"/>
      <w:jc w:val="left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381B20"/>
    <w:pPr>
      <w:spacing w:after="100"/>
      <w:ind w:left="1540"/>
      <w:jc w:val="left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381B20"/>
    <w:pPr>
      <w:spacing w:after="100"/>
      <w:ind w:left="1760"/>
      <w:jc w:val="left"/>
    </w:pPr>
    <w:rPr>
      <w:rFonts w:asciiTheme="minorHAnsi" w:hAnsiTheme="minorHAnsi"/>
    </w:rPr>
  </w:style>
  <w:style w:type="paragraph" w:styleId="NormalIndent">
    <w:name w:val="Normal Indent"/>
    <w:basedOn w:val="Normal"/>
    <w:autoRedefine/>
    <w:rsid w:val="00F02E37"/>
    <w:pPr>
      <w:keepNext/>
      <w:tabs>
        <w:tab w:val="left" w:pos="1843"/>
        <w:tab w:val="left" w:pos="2268"/>
      </w:tabs>
      <w:spacing w:before="60" w:after="0" w:line="360" w:lineRule="auto"/>
      <w:ind w:left="-11" w:right="11"/>
    </w:pPr>
    <w:rPr>
      <w:rFonts w:ascii="Times New Roman" w:eastAsia="Times New Roman" w:hAnsi="Times New Roman" w:cs="Tahoma"/>
      <w:szCs w:val="24"/>
    </w:rPr>
  </w:style>
  <w:style w:type="paragraph" w:customStyle="1" w:styleId="List1">
    <w:name w:val="List 1"/>
    <w:qFormat/>
    <w:rsid w:val="002A2428"/>
    <w:pPr>
      <w:numPr>
        <w:numId w:val="10"/>
      </w:numPr>
      <w:spacing w:after="120" w:line="300" w:lineRule="exact"/>
    </w:pPr>
    <w:rPr>
      <w:rFonts w:ascii="Times New Roman" w:eastAsia="Times New Roman" w:hAnsi="Times New Roman" w:cs="Tahoma"/>
      <w:szCs w:val="24"/>
    </w:rPr>
  </w:style>
  <w:style w:type="paragraph" w:customStyle="1" w:styleId="Para">
    <w:name w:val="Para"/>
    <w:basedOn w:val="Normal"/>
    <w:next w:val="Normal"/>
    <w:qFormat/>
    <w:rsid w:val="002A2428"/>
    <w:pPr>
      <w:spacing w:line="276" w:lineRule="auto"/>
      <w:ind w:firstLine="720"/>
      <w:jc w:val="left"/>
    </w:pPr>
    <w:rPr>
      <w:rFonts w:ascii="Times New Roman" w:eastAsiaTheme="minorHAnsi" w:hAnsi="Times New Roman"/>
    </w:rPr>
  </w:style>
  <w:style w:type="paragraph" w:customStyle="1" w:styleId="Cap">
    <w:name w:val="Cap"/>
    <w:basedOn w:val="NormalIndent"/>
    <w:qFormat/>
    <w:rsid w:val="00EB7409"/>
    <w:pPr>
      <w:jc w:val="center"/>
    </w:pPr>
    <w:rPr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3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930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113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208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16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09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46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9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441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82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8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69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247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68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94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02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705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66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15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76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76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461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131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309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8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Dungdb1@viettel.com.v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_templates\Word%20Template%20Created%20by%20Chau%20D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dad</b:Tag>
    <b:SourceType>BookSection</b:SourceType>
    <b:Guid>{909B014E-C228-4B6B-9766-DCCDF0A59AC8}</b:Guid>
    <b:Author>
      <b:Author>
        <b:NameList>
          <b:Person>
            <b:Last>dadadá</b:Last>
          </b:Person>
        </b:NameList>
      </b:Author>
      <b:BookAuthor>
        <b:NameList>
          <b:Person>
            <b:Last>adad</b:Last>
          </b:Person>
        </b:NameList>
      </b:BookAuthor>
    </b:Author>
    <b:Title>sdádad</b:Title>
    <b:RefOrder>1</b:RefOrder>
  </b:Source>
</b:Sources>
</file>

<file path=customXml/itemProps1.xml><?xml version="1.0" encoding="utf-8"?>
<ds:datastoreItem xmlns:ds="http://schemas.openxmlformats.org/officeDocument/2006/customXml" ds:itemID="{5342683F-053F-4396-8FCF-28ACFA5F7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Template Created by Chau Do.dotx</Template>
  <TotalTime>467</TotalTime>
  <Pages>1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 Template Created by Chau Do</vt:lpstr>
    </vt:vector>
  </TitlesOfParts>
  <Company>Microsoft</Company>
  <LinksUpToDate>false</LinksUpToDate>
  <CharactersWithSpaces>3107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Template Created by Chau Do</dc:title>
  <dc:subject>Đỗ Minh Châu - Phòng Công Nghệ - Trung tâm Phần mềm Viễn thông Viettel</dc:subject>
  <dc:creator>Chau Do</dc:creator>
  <cp:lastModifiedBy>dungdb1</cp:lastModifiedBy>
  <cp:revision>90</cp:revision>
  <cp:lastPrinted>2013-01-28T12:37:00Z</cp:lastPrinted>
  <dcterms:created xsi:type="dcterms:W3CDTF">2015-02-10T03:24:00Z</dcterms:created>
  <dcterms:modified xsi:type="dcterms:W3CDTF">2015-05-20T10:36:00Z</dcterms:modified>
</cp:coreProperties>
</file>