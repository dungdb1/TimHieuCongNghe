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1134"/>
        <w:gridCol w:w="4077"/>
      </w:tblGrid>
      <w:tr w:rsidR="0072247A" w:rsidTr="007C49A4">
        <w:tc>
          <w:tcPr>
            <w:tcW w:w="4644" w:type="dxa"/>
            <w:vAlign w:val="center"/>
          </w:tcPr>
          <w:p w:rsidR="0072247A" w:rsidRDefault="008146EC" w:rsidP="0086591A">
            <w:pPr>
              <w:jc w:val="left"/>
            </w:pPr>
            <w:r>
              <w:rPr>
                <w:noProof/>
              </w:rPr>
              <w:drawing>
                <wp:inline distT="0" distB="0" distL="0" distR="0" wp14:anchorId="46EBF7CF" wp14:editId="658E959E">
                  <wp:extent cx="1960473" cy="915842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ettel ICT - logo - black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302" cy="91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72247A" w:rsidRDefault="0072247A" w:rsidP="008146EC">
            <w:pPr>
              <w:jc w:val="left"/>
            </w:pPr>
          </w:p>
        </w:tc>
        <w:tc>
          <w:tcPr>
            <w:tcW w:w="4077" w:type="dxa"/>
            <w:vAlign w:val="center"/>
          </w:tcPr>
          <w:p w:rsidR="0072247A" w:rsidRDefault="005102F9" w:rsidP="005102F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A0EAAF0" wp14:editId="0FC0792E">
                  <wp:extent cx="1587399" cy="907518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Viettel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750" cy="909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1012" w:rsidRDefault="00B91012" w:rsidP="00F97FF3">
      <w:pPr>
        <w:jc w:val="center"/>
        <w:rPr>
          <w:rStyle w:val="Hyperlink"/>
          <w:color w:val="auto"/>
          <w:u w:val="none"/>
        </w:rPr>
      </w:pPr>
    </w:p>
    <w:p w:rsidR="00F97FF3" w:rsidRDefault="00F97FF3" w:rsidP="00F97FF3">
      <w:pPr>
        <w:jc w:val="center"/>
        <w:rPr>
          <w:rStyle w:val="Hyperlink"/>
          <w:color w:val="auto"/>
          <w:u w:val="none"/>
        </w:rPr>
      </w:pPr>
    </w:p>
    <w:p w:rsidR="00AB2241" w:rsidRDefault="00AB2241" w:rsidP="00F97FF3">
      <w:pPr>
        <w:jc w:val="center"/>
        <w:rPr>
          <w:rStyle w:val="Hyperlink"/>
          <w:color w:val="auto"/>
          <w:u w:val="none"/>
        </w:rPr>
      </w:pPr>
    </w:p>
    <w:p w:rsidR="00AB2241" w:rsidRPr="00942961" w:rsidRDefault="009A1DDD" w:rsidP="00F97FF3">
      <w:pPr>
        <w:jc w:val="center"/>
        <w:rPr>
          <w:rStyle w:val="Hyperlink"/>
          <w:color w:val="FF0000"/>
          <w:u w:val="none"/>
        </w:rPr>
      </w:pPr>
      <w:proofErr w:type="spellStart"/>
      <w:r w:rsidRPr="00942961">
        <w:rPr>
          <w:rStyle w:val="Hyperlink"/>
          <w:color w:val="FF0000"/>
          <w:u w:val="none"/>
        </w:rPr>
        <w:t>Ghi</w:t>
      </w:r>
      <w:proofErr w:type="spellEnd"/>
      <w:r w:rsidRPr="00942961">
        <w:rPr>
          <w:rStyle w:val="Hyperlink"/>
          <w:color w:val="FF0000"/>
          <w:u w:val="none"/>
        </w:rPr>
        <w:t xml:space="preserve"> </w:t>
      </w:r>
      <w:proofErr w:type="spellStart"/>
      <w:r w:rsidRPr="00942961">
        <w:rPr>
          <w:rStyle w:val="Hyperlink"/>
          <w:color w:val="FF0000"/>
          <w:u w:val="none"/>
        </w:rPr>
        <w:t>chú</w:t>
      </w:r>
      <w:proofErr w:type="spellEnd"/>
      <w:r w:rsidRPr="00942961">
        <w:rPr>
          <w:rStyle w:val="Hyperlink"/>
          <w:color w:val="FF0000"/>
          <w:u w:val="none"/>
        </w:rPr>
        <w:t xml:space="preserve">: </w:t>
      </w:r>
      <w:proofErr w:type="spellStart"/>
      <w:r w:rsidRPr="00942961">
        <w:rPr>
          <w:rStyle w:val="Hyperlink"/>
          <w:color w:val="FF0000"/>
          <w:u w:val="none"/>
        </w:rPr>
        <w:t>Có</w:t>
      </w:r>
      <w:proofErr w:type="spellEnd"/>
      <w:r w:rsidRPr="00942961">
        <w:rPr>
          <w:rStyle w:val="Hyperlink"/>
          <w:color w:val="FF0000"/>
          <w:u w:val="none"/>
        </w:rPr>
        <w:t xml:space="preserve"> </w:t>
      </w:r>
      <w:proofErr w:type="spellStart"/>
      <w:r w:rsidRPr="00942961">
        <w:rPr>
          <w:rStyle w:val="Hyperlink"/>
          <w:color w:val="FF0000"/>
          <w:u w:val="none"/>
        </w:rPr>
        <w:t>thể</w:t>
      </w:r>
      <w:proofErr w:type="spellEnd"/>
      <w:r w:rsidRPr="00942961">
        <w:rPr>
          <w:rStyle w:val="Hyperlink"/>
          <w:color w:val="FF0000"/>
          <w:u w:val="none"/>
        </w:rPr>
        <w:t xml:space="preserve"> </w:t>
      </w:r>
      <w:proofErr w:type="spellStart"/>
      <w:r w:rsidRPr="00942961">
        <w:rPr>
          <w:rStyle w:val="Hyperlink"/>
          <w:color w:val="FF0000"/>
          <w:u w:val="none"/>
        </w:rPr>
        <w:t>dùng</w:t>
      </w:r>
      <w:proofErr w:type="spellEnd"/>
      <w:r w:rsidRPr="00942961">
        <w:rPr>
          <w:rStyle w:val="Hyperlink"/>
          <w:color w:val="FF0000"/>
          <w:u w:val="none"/>
        </w:rPr>
        <w:t xml:space="preserve"> template </w:t>
      </w:r>
      <w:proofErr w:type="spellStart"/>
      <w:r w:rsidRPr="00942961">
        <w:rPr>
          <w:rStyle w:val="Hyperlink"/>
          <w:color w:val="FF0000"/>
          <w:u w:val="none"/>
        </w:rPr>
        <w:t>này</w:t>
      </w:r>
      <w:proofErr w:type="spellEnd"/>
      <w:r w:rsidRPr="00942961">
        <w:rPr>
          <w:rStyle w:val="Hyperlink"/>
          <w:color w:val="FF0000"/>
          <w:u w:val="none"/>
        </w:rPr>
        <w:t xml:space="preserve"> </w:t>
      </w:r>
      <w:proofErr w:type="spellStart"/>
      <w:r w:rsidRPr="00942961">
        <w:rPr>
          <w:rStyle w:val="Hyperlink"/>
          <w:color w:val="FF0000"/>
          <w:u w:val="none"/>
        </w:rPr>
        <w:t>hoặc</w:t>
      </w:r>
      <w:proofErr w:type="spellEnd"/>
      <w:r w:rsidRPr="00942961">
        <w:rPr>
          <w:rStyle w:val="Hyperlink"/>
          <w:color w:val="FF0000"/>
          <w:u w:val="none"/>
        </w:rPr>
        <w:t xml:space="preserve"> template </w:t>
      </w:r>
      <w:proofErr w:type="spellStart"/>
      <w:r w:rsidRPr="00942961">
        <w:rPr>
          <w:rStyle w:val="Hyperlink"/>
          <w:color w:val="FF0000"/>
          <w:u w:val="none"/>
        </w:rPr>
        <w:t>riêng</w:t>
      </w:r>
      <w:proofErr w:type="spellEnd"/>
      <w:r w:rsidRPr="00942961">
        <w:rPr>
          <w:rStyle w:val="Hyperlink"/>
          <w:color w:val="FF0000"/>
          <w:u w:val="none"/>
        </w:rPr>
        <w:t xml:space="preserve"> </w:t>
      </w:r>
      <w:proofErr w:type="spellStart"/>
      <w:r w:rsidRPr="00942961">
        <w:rPr>
          <w:rStyle w:val="Hyperlink"/>
          <w:color w:val="FF0000"/>
          <w:u w:val="none"/>
        </w:rPr>
        <w:t>của</w:t>
      </w:r>
      <w:proofErr w:type="spellEnd"/>
      <w:r w:rsidRPr="00942961">
        <w:rPr>
          <w:rStyle w:val="Hyperlink"/>
          <w:color w:val="FF0000"/>
          <w:u w:val="none"/>
        </w:rPr>
        <w:t xml:space="preserve"> </w:t>
      </w:r>
      <w:proofErr w:type="spellStart"/>
      <w:r w:rsidRPr="00942961">
        <w:rPr>
          <w:rStyle w:val="Hyperlink"/>
          <w:color w:val="FF0000"/>
          <w:u w:val="none"/>
        </w:rPr>
        <w:t>đơn</w:t>
      </w:r>
      <w:proofErr w:type="spellEnd"/>
      <w:r w:rsidRPr="00942961">
        <w:rPr>
          <w:rStyle w:val="Hyperlink"/>
          <w:color w:val="FF0000"/>
          <w:u w:val="none"/>
        </w:rPr>
        <w:t xml:space="preserve"> </w:t>
      </w:r>
      <w:proofErr w:type="spellStart"/>
      <w:r w:rsidRPr="00942961">
        <w:rPr>
          <w:rStyle w:val="Hyperlink"/>
          <w:color w:val="FF0000"/>
          <w:u w:val="none"/>
        </w:rPr>
        <w:t>vị</w:t>
      </w:r>
      <w:proofErr w:type="spellEnd"/>
    </w:p>
    <w:p w:rsidR="00942961" w:rsidRPr="00942961" w:rsidRDefault="00942961" w:rsidP="00F97FF3">
      <w:pPr>
        <w:jc w:val="center"/>
        <w:rPr>
          <w:rStyle w:val="Hyperlink"/>
          <w:color w:val="FF0000"/>
          <w:u w:val="none"/>
        </w:rPr>
      </w:pPr>
      <w:proofErr w:type="spellStart"/>
      <w:r w:rsidRPr="00942961">
        <w:rPr>
          <w:rStyle w:val="Hyperlink"/>
          <w:color w:val="FF0000"/>
          <w:u w:val="none"/>
        </w:rPr>
        <w:t>Mọi</w:t>
      </w:r>
      <w:proofErr w:type="spellEnd"/>
      <w:r w:rsidRPr="00942961">
        <w:rPr>
          <w:rStyle w:val="Hyperlink"/>
          <w:color w:val="FF0000"/>
          <w:u w:val="none"/>
        </w:rPr>
        <w:t xml:space="preserve"> </w:t>
      </w:r>
      <w:proofErr w:type="spellStart"/>
      <w:r w:rsidRPr="00942961">
        <w:rPr>
          <w:rStyle w:val="Hyperlink"/>
          <w:color w:val="FF0000"/>
          <w:u w:val="none"/>
        </w:rPr>
        <w:t>câu</w:t>
      </w:r>
      <w:proofErr w:type="spellEnd"/>
      <w:r w:rsidRPr="00942961">
        <w:rPr>
          <w:rStyle w:val="Hyperlink"/>
          <w:color w:val="FF0000"/>
          <w:u w:val="none"/>
        </w:rPr>
        <w:t xml:space="preserve"> </w:t>
      </w:r>
      <w:proofErr w:type="spellStart"/>
      <w:r w:rsidRPr="00942961">
        <w:rPr>
          <w:rStyle w:val="Hyperlink"/>
          <w:color w:val="FF0000"/>
          <w:u w:val="none"/>
        </w:rPr>
        <w:t>hỏi</w:t>
      </w:r>
      <w:proofErr w:type="spellEnd"/>
      <w:r w:rsidRPr="00942961">
        <w:rPr>
          <w:rStyle w:val="Hyperlink"/>
          <w:color w:val="FF0000"/>
          <w:u w:val="none"/>
        </w:rPr>
        <w:t xml:space="preserve"> </w:t>
      </w:r>
      <w:proofErr w:type="spellStart"/>
      <w:r w:rsidR="00425EBC">
        <w:rPr>
          <w:rStyle w:val="Hyperlink"/>
          <w:color w:val="FF0000"/>
          <w:u w:val="none"/>
        </w:rPr>
        <w:t>thắc</w:t>
      </w:r>
      <w:proofErr w:type="spellEnd"/>
      <w:r w:rsidR="00425EBC">
        <w:rPr>
          <w:rStyle w:val="Hyperlink"/>
          <w:color w:val="FF0000"/>
          <w:u w:val="none"/>
        </w:rPr>
        <w:t xml:space="preserve"> </w:t>
      </w:r>
      <w:proofErr w:type="spellStart"/>
      <w:r w:rsidR="00425EBC">
        <w:rPr>
          <w:rStyle w:val="Hyperlink"/>
          <w:color w:val="FF0000"/>
          <w:u w:val="none"/>
        </w:rPr>
        <w:t>mắc</w:t>
      </w:r>
      <w:proofErr w:type="spellEnd"/>
      <w:r w:rsidR="00425EBC">
        <w:rPr>
          <w:rStyle w:val="Hyperlink"/>
          <w:color w:val="FF0000"/>
          <w:u w:val="none"/>
        </w:rPr>
        <w:t xml:space="preserve"> </w:t>
      </w:r>
      <w:proofErr w:type="spellStart"/>
      <w:r w:rsidR="00425EBC">
        <w:rPr>
          <w:rStyle w:val="Hyperlink"/>
          <w:color w:val="FF0000"/>
          <w:u w:val="none"/>
        </w:rPr>
        <w:t>xin</w:t>
      </w:r>
      <w:proofErr w:type="spellEnd"/>
      <w:r w:rsidR="00425EBC">
        <w:rPr>
          <w:rStyle w:val="Hyperlink"/>
          <w:color w:val="FF0000"/>
          <w:u w:val="none"/>
        </w:rPr>
        <w:t xml:space="preserve"> </w:t>
      </w:r>
      <w:proofErr w:type="spellStart"/>
      <w:r w:rsidRPr="00942961">
        <w:rPr>
          <w:rStyle w:val="Hyperlink"/>
          <w:color w:val="FF0000"/>
          <w:u w:val="none"/>
        </w:rPr>
        <w:t>liên</w:t>
      </w:r>
      <w:proofErr w:type="spellEnd"/>
      <w:r w:rsidRPr="00942961">
        <w:rPr>
          <w:rStyle w:val="Hyperlink"/>
          <w:color w:val="FF0000"/>
          <w:u w:val="none"/>
        </w:rPr>
        <w:t xml:space="preserve"> </w:t>
      </w:r>
      <w:proofErr w:type="spellStart"/>
      <w:r w:rsidRPr="00942961">
        <w:rPr>
          <w:rStyle w:val="Hyperlink"/>
          <w:color w:val="FF0000"/>
          <w:u w:val="none"/>
        </w:rPr>
        <w:t>hệ</w:t>
      </w:r>
      <w:proofErr w:type="spellEnd"/>
      <w:r w:rsidRPr="00942961">
        <w:rPr>
          <w:rStyle w:val="Hyperlink"/>
          <w:color w:val="FF0000"/>
          <w:u w:val="none"/>
        </w:rPr>
        <w:t xml:space="preserve">: </w:t>
      </w:r>
      <w:hyperlink r:id="rId11" w:history="1">
        <w:r w:rsidRPr="00E0397A">
          <w:rPr>
            <w:rStyle w:val="Hyperlink"/>
            <w:i/>
            <w:color w:val="FF0000"/>
            <w:u w:val="none"/>
          </w:rPr>
          <w:t>chaudm2@viettel.com.vn</w:t>
        </w:r>
      </w:hyperlink>
      <w:r w:rsidRPr="00E0397A">
        <w:rPr>
          <w:rStyle w:val="Hyperlink"/>
          <w:i/>
          <w:color w:val="FF0000"/>
          <w:u w:val="none"/>
        </w:rPr>
        <w:t xml:space="preserve"> </w:t>
      </w:r>
      <w:r w:rsidRPr="00942961">
        <w:rPr>
          <w:rStyle w:val="Hyperlink"/>
          <w:color w:val="FF0000"/>
          <w:u w:val="none"/>
        </w:rPr>
        <w:t>(</w:t>
      </w:r>
      <w:proofErr w:type="spellStart"/>
      <w:r w:rsidRPr="00942961">
        <w:rPr>
          <w:rStyle w:val="Hyperlink"/>
          <w:color w:val="FF0000"/>
          <w:u w:val="none"/>
        </w:rPr>
        <w:t>Mr</w:t>
      </w:r>
      <w:proofErr w:type="spellEnd"/>
      <w:r w:rsidRPr="00942961">
        <w:rPr>
          <w:rStyle w:val="Hyperlink"/>
          <w:color w:val="FF0000"/>
          <w:u w:val="none"/>
        </w:rPr>
        <w:t>/1981)</w:t>
      </w:r>
    </w:p>
    <w:p w:rsidR="006979BF" w:rsidRDefault="006979BF" w:rsidP="00F97FF3">
      <w:pPr>
        <w:jc w:val="center"/>
        <w:rPr>
          <w:rStyle w:val="Hyperlink"/>
          <w:color w:val="auto"/>
          <w:u w:val="none"/>
        </w:rPr>
      </w:pPr>
    </w:p>
    <w:p w:rsidR="006979BF" w:rsidRDefault="006979BF" w:rsidP="00F97FF3">
      <w:pPr>
        <w:jc w:val="center"/>
        <w:rPr>
          <w:rStyle w:val="Hyperlink"/>
          <w:color w:val="auto"/>
          <w:u w:val="none"/>
        </w:rPr>
      </w:pPr>
    </w:p>
    <w:p w:rsidR="00F74E47" w:rsidRDefault="00F74E47" w:rsidP="00F97FF3">
      <w:pPr>
        <w:jc w:val="center"/>
        <w:rPr>
          <w:rStyle w:val="Hyperlink"/>
          <w:color w:val="auto"/>
          <w:u w:val="none"/>
        </w:rPr>
      </w:pPr>
    </w:p>
    <w:p w:rsidR="008C5C85" w:rsidRDefault="008C5C85" w:rsidP="00F97FF3">
      <w:pPr>
        <w:jc w:val="center"/>
        <w:rPr>
          <w:rStyle w:val="Hyperlink"/>
          <w:color w:val="auto"/>
          <w:u w:val="none"/>
        </w:rPr>
      </w:pPr>
    </w:p>
    <w:p w:rsidR="00F97FF3" w:rsidRPr="006979BF" w:rsidRDefault="0082244E" w:rsidP="00F97FF3">
      <w:pPr>
        <w:jc w:val="center"/>
        <w:rPr>
          <w:rStyle w:val="Hyperlink"/>
          <w:rFonts w:ascii="Arial Unicode MS" w:eastAsia="Arial Unicode MS" w:hAnsi="Arial Unicode MS" w:cs="Arial Unicode MS"/>
          <w:b/>
          <w:color w:val="auto"/>
          <w:sz w:val="48"/>
          <w:u w:val="none"/>
        </w:rPr>
      </w:pPr>
      <w:r>
        <w:rPr>
          <w:rStyle w:val="Hyperlink"/>
          <w:rFonts w:ascii="Arial Unicode MS" w:eastAsia="Arial Unicode MS" w:hAnsi="Arial Unicode MS" w:cs="Arial Unicode MS"/>
          <w:b/>
          <w:color w:val="auto"/>
          <w:sz w:val="48"/>
          <w:u w:val="none"/>
        </w:rPr>
        <w:t>{</w:t>
      </w:r>
      <w:r w:rsidR="006979BF" w:rsidRPr="006979BF">
        <w:rPr>
          <w:rStyle w:val="Hyperlink"/>
          <w:rFonts w:ascii="Arial Unicode MS" w:eastAsia="Arial Unicode MS" w:hAnsi="Arial Unicode MS" w:cs="Arial Unicode MS"/>
          <w:b/>
          <w:color w:val="auto"/>
          <w:sz w:val="48"/>
          <w:u w:val="none"/>
        </w:rPr>
        <w:t>TIÊU ĐỀ BÀI VIẾT CÔNG NGHỆ</w:t>
      </w:r>
      <w:r>
        <w:rPr>
          <w:rStyle w:val="Hyperlink"/>
          <w:rFonts w:ascii="Arial Unicode MS" w:eastAsia="Arial Unicode MS" w:hAnsi="Arial Unicode MS" w:cs="Arial Unicode MS"/>
          <w:b/>
          <w:color w:val="auto"/>
          <w:sz w:val="48"/>
          <w:u w:val="none"/>
        </w:rPr>
        <w:t>}</w:t>
      </w:r>
    </w:p>
    <w:p w:rsidR="00F74E47" w:rsidRDefault="00F74E47">
      <w:pPr>
        <w:spacing w:after="200"/>
        <w:jc w:val="left"/>
      </w:pPr>
    </w:p>
    <w:p w:rsidR="004C49E7" w:rsidRDefault="004C49E7">
      <w:pPr>
        <w:spacing w:after="200"/>
        <w:jc w:val="left"/>
      </w:pPr>
    </w:p>
    <w:p w:rsidR="008C5C85" w:rsidRDefault="00AB2241" w:rsidP="00AB2241">
      <w:pPr>
        <w:spacing w:after="200"/>
        <w:jc w:val="center"/>
      </w:pPr>
      <w:r>
        <w:t>{</w:t>
      </w:r>
      <w:proofErr w:type="spellStart"/>
      <w:r w:rsidRPr="00ED52ED">
        <w:rPr>
          <w:b/>
        </w:rPr>
        <w:t>Họ</w:t>
      </w:r>
      <w:proofErr w:type="spellEnd"/>
      <w:r w:rsidRPr="00ED52ED">
        <w:rPr>
          <w:b/>
        </w:rPr>
        <w:t xml:space="preserve"> </w:t>
      </w:r>
      <w:proofErr w:type="spellStart"/>
      <w:r w:rsidRPr="00ED52ED">
        <w:rPr>
          <w:b/>
        </w:rPr>
        <w:t>tên</w:t>
      </w:r>
      <w:proofErr w:type="spellEnd"/>
      <w:r w:rsidRPr="00ED52ED">
        <w:rPr>
          <w:b/>
        </w:rPr>
        <w:t xml:space="preserve"> </w:t>
      </w:r>
      <w:proofErr w:type="spellStart"/>
      <w:r w:rsidRPr="00ED52ED">
        <w:rPr>
          <w:b/>
        </w:rPr>
        <w:t>tác</w:t>
      </w:r>
      <w:proofErr w:type="spellEnd"/>
      <w:r w:rsidRPr="00ED52ED">
        <w:rPr>
          <w:b/>
        </w:rPr>
        <w:t xml:space="preserve"> </w:t>
      </w:r>
      <w:proofErr w:type="spellStart"/>
      <w:r w:rsidRPr="00ED52ED">
        <w:rPr>
          <w:b/>
        </w:rPr>
        <w:t>giả</w:t>
      </w:r>
      <w:proofErr w:type="spellEnd"/>
      <w:r w:rsidRPr="00ED52ED">
        <w:rPr>
          <w:b/>
        </w:rPr>
        <w:t xml:space="preserve"> </w:t>
      </w:r>
      <w:r w:rsidR="00531DD0">
        <w:rPr>
          <w:b/>
        </w:rPr>
        <w:t xml:space="preserve">+ </w:t>
      </w:r>
      <w:proofErr w:type="spellStart"/>
      <w:r w:rsidR="00674D1A">
        <w:rPr>
          <w:b/>
        </w:rPr>
        <w:t>Địa</w:t>
      </w:r>
      <w:proofErr w:type="spellEnd"/>
      <w:r w:rsidR="00674D1A">
        <w:rPr>
          <w:b/>
        </w:rPr>
        <w:t xml:space="preserve"> </w:t>
      </w:r>
      <w:proofErr w:type="spellStart"/>
      <w:r w:rsidR="00674D1A">
        <w:rPr>
          <w:b/>
        </w:rPr>
        <w:t>chỉ</w:t>
      </w:r>
      <w:proofErr w:type="spellEnd"/>
      <w:r w:rsidR="00674D1A">
        <w:rPr>
          <w:b/>
        </w:rPr>
        <w:t xml:space="preserve"> email </w:t>
      </w:r>
      <w:proofErr w:type="spellStart"/>
      <w:r w:rsidR="00674D1A">
        <w:rPr>
          <w:b/>
        </w:rPr>
        <w:t>Viettel</w:t>
      </w:r>
      <w:proofErr w:type="spellEnd"/>
      <w:r w:rsidR="00674D1A">
        <w:rPr>
          <w:b/>
        </w:rPr>
        <w:t xml:space="preserve"> + </w:t>
      </w:r>
      <w:proofErr w:type="spellStart"/>
      <w:r w:rsidRPr="00ED52ED">
        <w:rPr>
          <w:b/>
        </w:rPr>
        <w:t>Tên</w:t>
      </w:r>
      <w:proofErr w:type="spellEnd"/>
      <w:r w:rsidRPr="00ED52ED">
        <w:rPr>
          <w:b/>
        </w:rPr>
        <w:t xml:space="preserve"> </w:t>
      </w:r>
      <w:proofErr w:type="spellStart"/>
      <w:r w:rsidRPr="00ED52ED">
        <w:rPr>
          <w:b/>
        </w:rPr>
        <w:t>đơn</w:t>
      </w:r>
      <w:proofErr w:type="spellEnd"/>
      <w:r w:rsidRPr="00ED52ED">
        <w:rPr>
          <w:b/>
        </w:rPr>
        <w:t xml:space="preserve"> </w:t>
      </w:r>
      <w:proofErr w:type="spellStart"/>
      <w:r w:rsidRPr="00ED52ED">
        <w:rPr>
          <w:b/>
        </w:rPr>
        <w:t>vị</w:t>
      </w:r>
      <w:proofErr w:type="spellEnd"/>
      <w:r>
        <w:t>}</w:t>
      </w:r>
    </w:p>
    <w:p w:rsidR="008C5C85" w:rsidRDefault="008C5C85">
      <w:pPr>
        <w:spacing w:after="200"/>
        <w:jc w:val="left"/>
      </w:pPr>
    </w:p>
    <w:p w:rsidR="00AB2241" w:rsidRDefault="00AB2241">
      <w:pPr>
        <w:spacing w:after="200"/>
        <w:jc w:val="left"/>
      </w:pPr>
    </w:p>
    <w:p w:rsidR="00AB2241" w:rsidRDefault="00AB2241">
      <w:pPr>
        <w:spacing w:after="200"/>
        <w:jc w:val="left"/>
      </w:pPr>
    </w:p>
    <w:p w:rsidR="00AB2241" w:rsidRDefault="00AB2241">
      <w:pPr>
        <w:spacing w:after="200"/>
        <w:jc w:val="left"/>
      </w:pPr>
    </w:p>
    <w:p w:rsidR="00AB2241" w:rsidRDefault="00AB2241">
      <w:pPr>
        <w:spacing w:after="200"/>
        <w:jc w:val="left"/>
      </w:pPr>
    </w:p>
    <w:p w:rsidR="00AB2241" w:rsidRDefault="00AB2241">
      <w:pPr>
        <w:spacing w:after="200"/>
        <w:jc w:val="left"/>
      </w:pPr>
    </w:p>
    <w:p w:rsidR="003B5594" w:rsidRDefault="003B5594">
      <w:pPr>
        <w:spacing w:after="200"/>
        <w:jc w:val="left"/>
      </w:pPr>
    </w:p>
    <w:p w:rsidR="003B5594" w:rsidRDefault="003B5594">
      <w:pPr>
        <w:spacing w:after="200"/>
        <w:jc w:val="left"/>
      </w:pPr>
    </w:p>
    <w:p w:rsidR="003B5594" w:rsidRDefault="003B5594">
      <w:pPr>
        <w:spacing w:after="200"/>
        <w:jc w:val="left"/>
      </w:pPr>
    </w:p>
    <w:p w:rsidR="00AB2241" w:rsidRDefault="00AB2241">
      <w:pPr>
        <w:spacing w:after="200"/>
        <w:jc w:val="left"/>
      </w:pPr>
    </w:p>
    <w:p w:rsidR="00AE6D0E" w:rsidRDefault="00AB2241" w:rsidP="00AE6D0E">
      <w:pPr>
        <w:spacing w:after="200"/>
        <w:jc w:val="center"/>
        <w:rPr>
          <w:i/>
        </w:rPr>
      </w:pPr>
      <w:proofErr w:type="spellStart"/>
      <w:r w:rsidRPr="00AB2241">
        <w:rPr>
          <w:i/>
        </w:rPr>
        <w:t>Hà</w:t>
      </w:r>
      <w:proofErr w:type="spellEnd"/>
      <w:r w:rsidRPr="00AB2241">
        <w:rPr>
          <w:i/>
        </w:rPr>
        <w:t xml:space="preserve"> </w:t>
      </w:r>
      <w:proofErr w:type="spellStart"/>
      <w:r w:rsidRPr="00AB2241">
        <w:rPr>
          <w:i/>
        </w:rPr>
        <w:t>Nội</w:t>
      </w:r>
      <w:proofErr w:type="spellEnd"/>
      <w:r w:rsidRPr="00AB2241">
        <w:rPr>
          <w:i/>
        </w:rPr>
        <w:t xml:space="preserve">, </w:t>
      </w:r>
      <w:proofErr w:type="spellStart"/>
      <w:r w:rsidRPr="00AB2241">
        <w:rPr>
          <w:i/>
        </w:rPr>
        <w:t>ngày</w:t>
      </w:r>
      <w:proofErr w:type="spellEnd"/>
      <w:r w:rsidRPr="00AB2241">
        <w:rPr>
          <w:i/>
        </w:rPr>
        <w:t xml:space="preserve"> </w:t>
      </w:r>
      <w:r w:rsidR="00842571">
        <w:rPr>
          <w:i/>
        </w:rPr>
        <w:t>{</w:t>
      </w:r>
      <w:r w:rsidR="00B91B05">
        <w:rPr>
          <w:i/>
        </w:rPr>
        <w:t>DD</w:t>
      </w:r>
      <w:r w:rsidR="00842571">
        <w:rPr>
          <w:i/>
        </w:rPr>
        <w:t>}</w:t>
      </w:r>
      <w:r w:rsidRPr="00AB2241">
        <w:rPr>
          <w:i/>
        </w:rPr>
        <w:t xml:space="preserve"> </w:t>
      </w:r>
      <w:proofErr w:type="spellStart"/>
      <w:r w:rsidRPr="00AB2241">
        <w:rPr>
          <w:i/>
        </w:rPr>
        <w:t>tháng</w:t>
      </w:r>
      <w:proofErr w:type="spellEnd"/>
      <w:r w:rsidRPr="00AB2241">
        <w:rPr>
          <w:i/>
        </w:rPr>
        <w:t xml:space="preserve"> </w:t>
      </w:r>
      <w:r w:rsidR="00842571">
        <w:rPr>
          <w:i/>
        </w:rPr>
        <w:t>{</w:t>
      </w:r>
      <w:r w:rsidR="00B91B05">
        <w:rPr>
          <w:i/>
        </w:rPr>
        <w:t>MM</w:t>
      </w:r>
      <w:r w:rsidR="00842571">
        <w:rPr>
          <w:i/>
        </w:rPr>
        <w:t>}</w:t>
      </w:r>
      <w:r w:rsidRPr="00AB2241">
        <w:rPr>
          <w:i/>
        </w:rPr>
        <w:t xml:space="preserve"> </w:t>
      </w:r>
      <w:proofErr w:type="spellStart"/>
      <w:r w:rsidRPr="00AB2241">
        <w:rPr>
          <w:i/>
        </w:rPr>
        <w:t>năm</w:t>
      </w:r>
      <w:proofErr w:type="spellEnd"/>
      <w:r w:rsidRPr="00AB2241">
        <w:rPr>
          <w:i/>
        </w:rPr>
        <w:t xml:space="preserve"> </w:t>
      </w:r>
      <w:r w:rsidR="00842571">
        <w:rPr>
          <w:i/>
        </w:rPr>
        <w:t>{</w:t>
      </w:r>
      <w:r w:rsidR="00B91B05">
        <w:rPr>
          <w:i/>
        </w:rPr>
        <w:t>YYYY</w:t>
      </w:r>
      <w:r w:rsidR="00842571">
        <w:rPr>
          <w:i/>
        </w:rPr>
        <w:t>}</w:t>
      </w:r>
    </w:p>
    <w:p w:rsidR="00AE6D0E" w:rsidRDefault="00AE6D0E">
      <w:pPr>
        <w:spacing w:after="200"/>
        <w:jc w:val="left"/>
      </w:pPr>
      <w:r>
        <w:br w:type="page"/>
      </w:r>
    </w:p>
    <w:p w:rsidR="0067640E" w:rsidRPr="003109BB" w:rsidRDefault="0067640E" w:rsidP="003109BB">
      <w:pPr>
        <w:rPr>
          <w:b/>
        </w:rPr>
      </w:pPr>
      <w:bookmarkStart w:id="0" w:name="_Toc364263069"/>
      <w:proofErr w:type="spellStart"/>
      <w:r w:rsidRPr="003109BB">
        <w:rPr>
          <w:b/>
        </w:rPr>
        <w:lastRenderedPageBreak/>
        <w:t>Yêu</w:t>
      </w:r>
      <w:proofErr w:type="spellEnd"/>
      <w:r w:rsidRPr="003109BB">
        <w:rPr>
          <w:b/>
        </w:rPr>
        <w:t xml:space="preserve"> </w:t>
      </w:r>
      <w:proofErr w:type="spellStart"/>
      <w:r w:rsidRPr="003109BB">
        <w:rPr>
          <w:b/>
        </w:rPr>
        <w:t>cầu</w:t>
      </w:r>
      <w:proofErr w:type="spellEnd"/>
      <w:r w:rsidRPr="003109BB">
        <w:rPr>
          <w:b/>
        </w:rPr>
        <w:t xml:space="preserve"> </w:t>
      </w:r>
      <w:proofErr w:type="spellStart"/>
      <w:proofErr w:type="gramStart"/>
      <w:r w:rsidRPr="003109BB">
        <w:rPr>
          <w:b/>
        </w:rPr>
        <w:t>chung</w:t>
      </w:r>
      <w:proofErr w:type="spellEnd"/>
      <w:proofErr w:type="gramEnd"/>
      <w:r w:rsidRPr="003109BB">
        <w:rPr>
          <w:b/>
        </w:rPr>
        <w:t>:</w:t>
      </w:r>
    </w:p>
    <w:p w:rsidR="001D7660" w:rsidRDefault="001D7660" w:rsidP="001D7660">
      <w:pPr>
        <w:pStyle w:val="ListParagraph"/>
        <w:numPr>
          <w:ilvl w:val="0"/>
          <w:numId w:val="9"/>
        </w:numPr>
        <w:spacing w:after="160"/>
      </w:pP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 w:rsidRPr="001D7660">
        <w:rPr>
          <w:i/>
          <w:u w:val="single"/>
        </w:rPr>
        <w:t>Chú</w:t>
      </w:r>
      <w:proofErr w:type="spellEnd"/>
      <w:r w:rsidRPr="001D7660">
        <w:rPr>
          <w:i/>
          <w:u w:val="single"/>
        </w:rPr>
        <w:t xml:space="preserve"> ý: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:rsidR="001D7660" w:rsidRDefault="001D7660" w:rsidP="001D7660">
      <w:pPr>
        <w:pStyle w:val="ListParagraph"/>
        <w:numPr>
          <w:ilvl w:val="0"/>
          <w:numId w:val="9"/>
        </w:numPr>
        <w:spacing w:after="160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súc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tả</w:t>
      </w:r>
      <w:proofErr w:type="spellEnd"/>
      <w:r>
        <w:t>;</w:t>
      </w:r>
    </w:p>
    <w:p w:rsidR="001D7660" w:rsidRDefault="001D7660" w:rsidP="001D7660">
      <w:pPr>
        <w:pStyle w:val="ListParagraph"/>
        <w:numPr>
          <w:ilvl w:val="0"/>
          <w:numId w:val="9"/>
        </w:numPr>
        <w:spacing w:after="1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;</w:t>
      </w:r>
    </w:p>
    <w:p w:rsidR="001D7660" w:rsidRDefault="001D7660" w:rsidP="001D7660">
      <w:pPr>
        <w:pStyle w:val="ListParagraph"/>
        <w:numPr>
          <w:ilvl w:val="0"/>
          <w:numId w:val="9"/>
        </w:numPr>
        <w:spacing w:after="160"/>
      </w:pP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Microsoft Word (.doc/.</w:t>
      </w:r>
      <w:proofErr w:type="spellStart"/>
      <w:r>
        <w:t>docx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OpenOffice</w:t>
      </w:r>
      <w:proofErr w:type="spellEnd"/>
      <w:r>
        <w:t xml:space="preserve"> Writer (.</w:t>
      </w:r>
      <w:proofErr w:type="spellStart"/>
      <w:r>
        <w:t>odt</w:t>
      </w:r>
      <w:proofErr w:type="spellEnd"/>
      <w:r>
        <w:t>);</w:t>
      </w:r>
    </w:p>
    <w:p w:rsidR="001D7660" w:rsidRDefault="001D7660" w:rsidP="001D7660">
      <w:pPr>
        <w:pStyle w:val="ListParagraph"/>
        <w:numPr>
          <w:ilvl w:val="0"/>
          <w:numId w:val="9"/>
        </w:numPr>
        <w:spacing w:after="160"/>
      </w:pP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4-8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A4,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Times New Roman 12pt </w:t>
      </w:r>
      <w:proofErr w:type="spellStart"/>
      <w:r>
        <w:t>hoặc</w:t>
      </w:r>
      <w:proofErr w:type="spellEnd"/>
      <w:r>
        <w:t xml:space="preserve"> </w:t>
      </w:r>
      <w:r w:rsidRPr="00603360">
        <w:t>Palatino Linotype</w:t>
      </w:r>
      <w:r>
        <w:t xml:space="preserve"> 11pt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0, </w:t>
      </w:r>
      <w:proofErr w:type="spellStart"/>
      <w:r>
        <w:t>lề</w:t>
      </w:r>
      <w:proofErr w:type="spellEnd"/>
      <w:r>
        <w:t xml:space="preserve"> 4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 mm);</w:t>
      </w:r>
    </w:p>
    <w:p w:rsidR="001D7660" w:rsidRDefault="001D7660" w:rsidP="001D7660">
      <w:pPr>
        <w:pStyle w:val="ListParagraph"/>
        <w:numPr>
          <w:ilvl w:val="0"/>
          <w:numId w:val="9"/>
        </w:numPr>
        <w:spacing w:after="160"/>
      </w:pP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, </w:t>
      </w:r>
      <w:proofErr w:type="spellStart"/>
      <w:r>
        <w:t>đẹp</w:t>
      </w:r>
      <w:proofErr w:type="spellEnd"/>
      <w:r>
        <w:t xml:space="preserve">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Visio/PowerPoint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Visio/PowerPoint);</w:t>
      </w:r>
    </w:p>
    <w:p w:rsidR="001D7660" w:rsidRDefault="00BB0BCB" w:rsidP="008A1E99"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:rsidR="006F2898" w:rsidRPr="00E76246" w:rsidRDefault="0029790E" w:rsidP="003B348E">
      <w:pPr>
        <w:rPr>
          <w:b/>
          <w:color w:val="C00000"/>
        </w:rPr>
      </w:pPr>
      <w:proofErr w:type="spellStart"/>
      <w:r w:rsidRPr="00E76246">
        <w:rPr>
          <w:b/>
          <w:color w:val="C00000"/>
        </w:rPr>
        <w:t>Giới</w:t>
      </w:r>
      <w:proofErr w:type="spellEnd"/>
      <w:r w:rsidRPr="00E76246">
        <w:rPr>
          <w:b/>
          <w:color w:val="C00000"/>
        </w:rPr>
        <w:t xml:space="preserve"> </w:t>
      </w:r>
      <w:proofErr w:type="spellStart"/>
      <w:r w:rsidRPr="00E76246">
        <w:rPr>
          <w:b/>
          <w:color w:val="C00000"/>
        </w:rPr>
        <w:t>thiệu</w:t>
      </w:r>
      <w:proofErr w:type="spellEnd"/>
      <w:r w:rsidRPr="00E76246">
        <w:rPr>
          <w:b/>
          <w:color w:val="C00000"/>
        </w:rPr>
        <w:t>/</w:t>
      </w:r>
      <w:proofErr w:type="spellStart"/>
      <w:r w:rsidR="006F2898" w:rsidRPr="00E76246">
        <w:rPr>
          <w:b/>
          <w:color w:val="C00000"/>
        </w:rPr>
        <w:t>Tóm</w:t>
      </w:r>
      <w:proofErr w:type="spellEnd"/>
      <w:r w:rsidR="006F2898" w:rsidRPr="00E76246">
        <w:rPr>
          <w:b/>
          <w:color w:val="C00000"/>
        </w:rPr>
        <w:t xml:space="preserve"> </w:t>
      </w:r>
      <w:proofErr w:type="spellStart"/>
      <w:r w:rsidR="006F2898" w:rsidRPr="00E76246">
        <w:rPr>
          <w:b/>
          <w:color w:val="C00000"/>
        </w:rPr>
        <w:t>tắt</w:t>
      </w:r>
      <w:proofErr w:type="spellEnd"/>
      <w:r w:rsidR="006F2898" w:rsidRPr="00E76246">
        <w:rPr>
          <w:b/>
          <w:color w:val="C00000"/>
        </w:rPr>
        <w:t xml:space="preserve"> </w:t>
      </w:r>
      <w:proofErr w:type="spellStart"/>
      <w:r w:rsidR="006F2898" w:rsidRPr="00E76246">
        <w:rPr>
          <w:b/>
          <w:color w:val="C00000"/>
        </w:rPr>
        <w:t>nội</w:t>
      </w:r>
      <w:proofErr w:type="spellEnd"/>
      <w:r w:rsidR="006F2898" w:rsidRPr="00E76246">
        <w:rPr>
          <w:b/>
          <w:color w:val="C00000"/>
        </w:rPr>
        <w:t xml:space="preserve"> dung (Introduction/Abstract)</w:t>
      </w:r>
      <w:bookmarkEnd w:id="0"/>
    </w:p>
    <w:p w:rsidR="000A0C30" w:rsidRDefault="00724CE2" w:rsidP="003F20DB">
      <w:pPr>
        <w:pStyle w:val="ListParagraph"/>
        <w:numPr>
          <w:ilvl w:val="0"/>
          <w:numId w:val="2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:rsidR="008D0B79" w:rsidRDefault="000A0C30" w:rsidP="001D7660">
      <w:pPr>
        <w:pStyle w:val="ListParagraph"/>
        <w:numPr>
          <w:ilvl w:val="0"/>
          <w:numId w:val="2"/>
        </w:numPr>
      </w:pPr>
      <w:proofErr w:type="spellStart"/>
      <w:r w:rsidRPr="00E313B4">
        <w:t>Vì</w:t>
      </w:r>
      <w:proofErr w:type="spellEnd"/>
      <w:r w:rsidRPr="00E313B4">
        <w:t xml:space="preserve"> </w:t>
      </w:r>
      <w:proofErr w:type="spellStart"/>
      <w:r w:rsidRPr="00E313B4">
        <w:t>sao</w:t>
      </w:r>
      <w:proofErr w:type="spellEnd"/>
      <w:r w:rsidRPr="00E313B4">
        <w:t xml:space="preserve"> </w:t>
      </w:r>
      <w:proofErr w:type="spellStart"/>
      <w:r w:rsidRPr="00E313B4">
        <w:t>quan</w:t>
      </w:r>
      <w:proofErr w:type="spellEnd"/>
      <w:r w:rsidRPr="00E313B4">
        <w:t xml:space="preserve"> </w:t>
      </w:r>
      <w:proofErr w:type="spellStart"/>
      <w:r w:rsidRPr="00E313B4">
        <w:t>trọng</w:t>
      </w:r>
      <w:proofErr w:type="spellEnd"/>
      <w:r w:rsidRPr="00E313B4">
        <w:t>?</w:t>
      </w:r>
      <w:r w:rsidR="00E313B4">
        <w:t xml:space="preserve"> </w:t>
      </w:r>
      <w:proofErr w:type="spellStart"/>
      <w:r w:rsidR="00724CE2" w:rsidRPr="00E313B4">
        <w:t>Lợi</w:t>
      </w:r>
      <w:proofErr w:type="spellEnd"/>
      <w:r w:rsidR="00724CE2" w:rsidRPr="00E313B4">
        <w:t xml:space="preserve"> </w:t>
      </w:r>
      <w:proofErr w:type="spellStart"/>
      <w:r w:rsidR="00724CE2" w:rsidRPr="00E313B4">
        <w:t>ích</w:t>
      </w:r>
      <w:proofErr w:type="spellEnd"/>
      <w:r w:rsidR="00724CE2" w:rsidRPr="00E313B4">
        <w:t xml:space="preserve"> </w:t>
      </w:r>
      <w:proofErr w:type="spellStart"/>
      <w:r w:rsidR="00724CE2" w:rsidRPr="00E313B4">
        <w:t>mang</w:t>
      </w:r>
      <w:proofErr w:type="spellEnd"/>
      <w:r w:rsidR="00724CE2" w:rsidRPr="00E313B4">
        <w:t xml:space="preserve"> </w:t>
      </w:r>
      <w:proofErr w:type="spellStart"/>
      <w:r w:rsidR="00724CE2" w:rsidRPr="00E313B4">
        <w:t>lại</w:t>
      </w:r>
      <w:proofErr w:type="spellEnd"/>
      <w:r w:rsidR="00724CE2" w:rsidRPr="00E313B4">
        <w:t>?</w:t>
      </w:r>
    </w:p>
    <w:p w:rsidR="000E782D" w:rsidRPr="00E76246" w:rsidRDefault="00724CE2" w:rsidP="003B348E">
      <w:pPr>
        <w:rPr>
          <w:b/>
          <w:color w:val="C00000"/>
        </w:rPr>
      </w:pPr>
      <w:bookmarkStart w:id="1" w:name="_Toc364263070"/>
      <w:proofErr w:type="spellStart"/>
      <w:r w:rsidRPr="00E76246">
        <w:rPr>
          <w:b/>
          <w:color w:val="C00000"/>
        </w:rPr>
        <w:t>Nội</w:t>
      </w:r>
      <w:proofErr w:type="spellEnd"/>
      <w:r w:rsidRPr="00E76246">
        <w:rPr>
          <w:b/>
          <w:color w:val="C00000"/>
        </w:rPr>
        <w:t xml:space="preserve"> dung </w:t>
      </w:r>
      <w:proofErr w:type="spellStart"/>
      <w:r w:rsidRPr="00E76246">
        <w:rPr>
          <w:b/>
          <w:color w:val="C00000"/>
        </w:rPr>
        <w:t>về</w:t>
      </w:r>
      <w:proofErr w:type="spellEnd"/>
      <w:r w:rsidRPr="00E76246">
        <w:rPr>
          <w:b/>
          <w:color w:val="C00000"/>
        </w:rPr>
        <w:t xml:space="preserve"> </w:t>
      </w:r>
      <w:proofErr w:type="spellStart"/>
      <w:r w:rsidRPr="00E76246">
        <w:rPr>
          <w:b/>
          <w:color w:val="C00000"/>
        </w:rPr>
        <w:t>công</w:t>
      </w:r>
      <w:proofErr w:type="spellEnd"/>
      <w:r w:rsidRPr="00E76246">
        <w:rPr>
          <w:b/>
          <w:color w:val="C00000"/>
        </w:rPr>
        <w:t xml:space="preserve"> </w:t>
      </w:r>
      <w:proofErr w:type="spellStart"/>
      <w:r w:rsidRPr="00E76246">
        <w:rPr>
          <w:b/>
          <w:color w:val="C00000"/>
        </w:rPr>
        <w:t>nghệ</w:t>
      </w:r>
      <w:bookmarkEnd w:id="1"/>
      <w:proofErr w:type="spellEnd"/>
      <w:r w:rsidR="009F0982" w:rsidRPr="00E76246">
        <w:rPr>
          <w:b/>
          <w:color w:val="C00000"/>
        </w:rPr>
        <w:t xml:space="preserve"> (Main content)</w:t>
      </w:r>
    </w:p>
    <w:p w:rsidR="000A0C30" w:rsidRDefault="0029790E" w:rsidP="003F20DB">
      <w:pPr>
        <w:pStyle w:val="ListParagraph"/>
        <w:numPr>
          <w:ilvl w:val="0"/>
          <w:numId w:val="3"/>
        </w:numPr>
      </w:pP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:rsidR="0029790E" w:rsidRDefault="00216B9D" w:rsidP="003F20DB">
      <w:pPr>
        <w:pStyle w:val="ListParagraph"/>
        <w:numPr>
          <w:ilvl w:val="0"/>
          <w:numId w:val="3"/>
        </w:numPr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</w:t>
      </w:r>
      <w:proofErr w:type="spellStart"/>
      <w:r w:rsidR="006E1EE4">
        <w:t>Công</w:t>
      </w:r>
      <w:proofErr w:type="spellEnd"/>
      <w:r w:rsidR="006E1EE4">
        <w:t xml:space="preserve"> </w:t>
      </w:r>
      <w:proofErr w:type="spellStart"/>
      <w:r w:rsidR="006E1EE4">
        <w:t>nghệ</w:t>
      </w:r>
      <w:proofErr w:type="spellEnd"/>
      <w:r w:rsidR="006E1EE4">
        <w:t xml:space="preserve"> </w:t>
      </w:r>
      <w:proofErr w:type="spellStart"/>
      <w:r w:rsidR="006E1EE4">
        <w:t>này</w:t>
      </w:r>
      <w:proofErr w:type="spellEnd"/>
      <w:r w:rsidR="006E1EE4">
        <w:t xml:space="preserve"> </w:t>
      </w:r>
      <w:proofErr w:type="spellStart"/>
      <w:r w:rsidR="006E1EE4">
        <w:t>ra</w:t>
      </w:r>
      <w:proofErr w:type="spellEnd"/>
      <w:r w:rsidR="006E1EE4">
        <w:t xml:space="preserve"> </w:t>
      </w:r>
      <w:proofErr w:type="spellStart"/>
      <w:r w:rsidR="006E1EE4">
        <w:t>đời</w:t>
      </w:r>
      <w:proofErr w:type="spellEnd"/>
      <w:r w:rsidR="006E1EE4">
        <w:t xml:space="preserve"> </w:t>
      </w:r>
      <w:proofErr w:type="spellStart"/>
      <w:r w:rsidR="006E1EE4">
        <w:t>khi</w:t>
      </w:r>
      <w:proofErr w:type="spellEnd"/>
      <w:r w:rsidR="006E1EE4">
        <w:t xml:space="preserve"> </w:t>
      </w:r>
      <w:proofErr w:type="spellStart"/>
      <w:r w:rsidR="006E1EE4">
        <w:t>nào</w:t>
      </w:r>
      <w:proofErr w:type="spellEnd"/>
      <w:r w:rsidR="006E1EE4">
        <w:t xml:space="preserve">? </w:t>
      </w:r>
      <w:proofErr w:type="spellStart"/>
      <w:r w:rsidR="006E1EE4">
        <w:t>Công</w:t>
      </w:r>
      <w:proofErr w:type="spellEnd"/>
      <w:r w:rsidR="006E1EE4">
        <w:t xml:space="preserve"> </w:t>
      </w:r>
      <w:proofErr w:type="spellStart"/>
      <w:r w:rsidR="006E1EE4">
        <w:t>ty</w:t>
      </w:r>
      <w:proofErr w:type="spellEnd"/>
      <w:r w:rsidR="006E1EE4">
        <w:t xml:space="preserve"> </w:t>
      </w:r>
      <w:proofErr w:type="spellStart"/>
      <w:r w:rsidR="006E1EE4">
        <w:t>nào</w:t>
      </w:r>
      <w:proofErr w:type="spellEnd"/>
      <w:r w:rsidR="006E1EE4">
        <w:t xml:space="preserve"> </w:t>
      </w:r>
      <w:proofErr w:type="spellStart"/>
      <w:r w:rsidR="006E1EE4">
        <w:t>phát</w:t>
      </w:r>
      <w:proofErr w:type="spellEnd"/>
      <w:r w:rsidR="006E1EE4">
        <w:t xml:space="preserve"> </w:t>
      </w:r>
      <w:proofErr w:type="spellStart"/>
      <w:r w:rsidR="006E1EE4">
        <w:t>triển</w:t>
      </w:r>
      <w:proofErr w:type="spellEnd"/>
      <w:r w:rsidR="006E1EE4">
        <w:t xml:space="preserve"> </w:t>
      </w:r>
      <w:proofErr w:type="spellStart"/>
      <w:r w:rsidR="006E1EE4">
        <w:t>công</w:t>
      </w:r>
      <w:proofErr w:type="spellEnd"/>
      <w:r w:rsidR="006E1EE4">
        <w:t xml:space="preserve"> </w:t>
      </w:r>
      <w:proofErr w:type="spellStart"/>
      <w:r w:rsidR="006E1EE4">
        <w:t>nghệ</w:t>
      </w:r>
      <w:proofErr w:type="spellEnd"/>
      <w:r w:rsidR="006E1EE4">
        <w:t xml:space="preserve"> </w:t>
      </w:r>
      <w:proofErr w:type="spellStart"/>
      <w:r w:rsidR="006E1EE4">
        <w:t>này</w:t>
      </w:r>
      <w:proofErr w:type="spellEnd"/>
      <w:r w:rsidR="006E1EE4">
        <w:t>?</w:t>
      </w:r>
    </w:p>
    <w:p w:rsidR="00216B9D" w:rsidRDefault="00216B9D" w:rsidP="003F20DB">
      <w:pPr>
        <w:pStyle w:val="ListParagraph"/>
        <w:numPr>
          <w:ilvl w:val="0"/>
          <w:numId w:val="3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p w:rsidR="006E1EE4" w:rsidRDefault="006E1EE4" w:rsidP="003F20DB">
      <w:pPr>
        <w:pStyle w:val="ListParagraph"/>
        <w:numPr>
          <w:ilvl w:val="0"/>
          <w:numId w:val="3"/>
        </w:numPr>
      </w:pPr>
      <w:r>
        <w:t xml:space="preserve">Website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:rsidR="006E1EE4" w:rsidRDefault="0081485A" w:rsidP="003F20DB">
      <w:pPr>
        <w:pStyle w:val="ListParagraph"/>
        <w:numPr>
          <w:ilvl w:val="0"/>
          <w:numId w:val="3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:rsidR="00526361" w:rsidRDefault="00526361" w:rsidP="003F20DB">
      <w:pPr>
        <w:pStyle w:val="ListParagraph"/>
        <w:numPr>
          <w:ilvl w:val="0"/>
          <w:numId w:val="3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proofErr w:type="gram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(to, </w:t>
      </w:r>
      <w:proofErr w:type="spellStart"/>
      <w:r>
        <w:t>vừa</w:t>
      </w:r>
      <w:proofErr w:type="spellEnd"/>
      <w:r>
        <w:t xml:space="preserve">, </w:t>
      </w:r>
      <w:proofErr w:type="spellStart"/>
      <w:r>
        <w:t>nhỏ</w:t>
      </w:r>
      <w:proofErr w:type="spellEnd"/>
      <w:r>
        <w:t>)?</w:t>
      </w:r>
    </w:p>
    <w:p w:rsidR="0081485A" w:rsidRDefault="0029772D" w:rsidP="003F20DB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 w:rsidR="00216B9D">
        <w:t>!</w:t>
      </w:r>
    </w:p>
    <w:p w:rsidR="00724CE2" w:rsidRPr="00E76246" w:rsidRDefault="00216B9D" w:rsidP="003B348E">
      <w:pPr>
        <w:rPr>
          <w:b/>
          <w:color w:val="C00000"/>
        </w:rPr>
      </w:pPr>
      <w:bookmarkStart w:id="2" w:name="_Toc364263071"/>
      <w:r w:rsidRPr="00E76246">
        <w:rPr>
          <w:b/>
          <w:color w:val="C00000"/>
        </w:rPr>
        <w:t xml:space="preserve">Case studies: </w:t>
      </w:r>
      <w:proofErr w:type="spellStart"/>
      <w:r w:rsidR="00724CE2" w:rsidRPr="00E76246">
        <w:rPr>
          <w:b/>
          <w:color w:val="C00000"/>
        </w:rPr>
        <w:t>Kết</w:t>
      </w:r>
      <w:proofErr w:type="spellEnd"/>
      <w:r w:rsidR="00724CE2" w:rsidRPr="00E76246">
        <w:rPr>
          <w:b/>
          <w:color w:val="C00000"/>
        </w:rPr>
        <w:t xml:space="preserve"> </w:t>
      </w:r>
      <w:proofErr w:type="spellStart"/>
      <w:r w:rsidR="00724CE2" w:rsidRPr="00E76246">
        <w:rPr>
          <w:b/>
          <w:color w:val="C00000"/>
        </w:rPr>
        <w:t>quả</w:t>
      </w:r>
      <w:proofErr w:type="spellEnd"/>
      <w:r w:rsidR="00724CE2" w:rsidRPr="00E76246">
        <w:rPr>
          <w:b/>
          <w:color w:val="C00000"/>
        </w:rPr>
        <w:t xml:space="preserve"> </w:t>
      </w:r>
      <w:proofErr w:type="spellStart"/>
      <w:r w:rsidR="00724CE2" w:rsidRPr="00E76246">
        <w:rPr>
          <w:b/>
          <w:color w:val="C00000"/>
        </w:rPr>
        <w:t>ứng</w:t>
      </w:r>
      <w:proofErr w:type="spellEnd"/>
      <w:r w:rsidR="00724CE2" w:rsidRPr="00E76246">
        <w:rPr>
          <w:b/>
          <w:color w:val="C00000"/>
        </w:rPr>
        <w:t xml:space="preserve"> </w:t>
      </w:r>
      <w:proofErr w:type="spellStart"/>
      <w:r w:rsidR="00724CE2" w:rsidRPr="00E76246">
        <w:rPr>
          <w:b/>
          <w:color w:val="C00000"/>
        </w:rPr>
        <w:t>dụng</w:t>
      </w:r>
      <w:proofErr w:type="spellEnd"/>
      <w:r w:rsidR="00724CE2" w:rsidRPr="00E76246">
        <w:rPr>
          <w:b/>
          <w:color w:val="C00000"/>
        </w:rPr>
        <w:t xml:space="preserve"> </w:t>
      </w:r>
      <w:proofErr w:type="spellStart"/>
      <w:r w:rsidR="00724CE2" w:rsidRPr="00E76246">
        <w:rPr>
          <w:b/>
          <w:color w:val="C00000"/>
        </w:rPr>
        <w:t>tại</w:t>
      </w:r>
      <w:proofErr w:type="spellEnd"/>
      <w:r w:rsidR="00724CE2" w:rsidRPr="00E76246">
        <w:rPr>
          <w:b/>
          <w:color w:val="C00000"/>
        </w:rPr>
        <w:t xml:space="preserve"> </w:t>
      </w:r>
      <w:proofErr w:type="spellStart"/>
      <w:r w:rsidR="00724CE2" w:rsidRPr="00E76246">
        <w:rPr>
          <w:b/>
          <w:color w:val="C00000"/>
        </w:rPr>
        <w:t>Viettel</w:t>
      </w:r>
      <w:proofErr w:type="spellEnd"/>
      <w:r w:rsidR="00724CE2" w:rsidRPr="00E76246">
        <w:rPr>
          <w:b/>
          <w:color w:val="C00000"/>
        </w:rPr>
        <w:t xml:space="preserve"> (</w:t>
      </w:r>
      <w:proofErr w:type="spellStart"/>
      <w:r w:rsidR="00724CE2" w:rsidRPr="00E76246">
        <w:rPr>
          <w:b/>
          <w:color w:val="C00000"/>
        </w:rPr>
        <w:t>nếu</w:t>
      </w:r>
      <w:proofErr w:type="spellEnd"/>
      <w:r w:rsidR="00724CE2" w:rsidRPr="00E76246">
        <w:rPr>
          <w:b/>
          <w:color w:val="C00000"/>
        </w:rPr>
        <w:t xml:space="preserve"> </w:t>
      </w:r>
      <w:proofErr w:type="spellStart"/>
      <w:r w:rsidR="00724CE2" w:rsidRPr="00E76246">
        <w:rPr>
          <w:b/>
          <w:color w:val="C00000"/>
        </w:rPr>
        <w:t>có</w:t>
      </w:r>
      <w:proofErr w:type="spellEnd"/>
      <w:r w:rsidR="00724CE2" w:rsidRPr="00E76246">
        <w:rPr>
          <w:b/>
          <w:color w:val="C00000"/>
        </w:rPr>
        <w:t xml:space="preserve">) </w:t>
      </w:r>
      <w:proofErr w:type="spellStart"/>
      <w:r w:rsidR="00724CE2" w:rsidRPr="00E76246">
        <w:rPr>
          <w:b/>
          <w:color w:val="C00000"/>
        </w:rPr>
        <w:t>hoặc</w:t>
      </w:r>
      <w:proofErr w:type="spellEnd"/>
      <w:r w:rsidR="00724CE2" w:rsidRPr="00E76246">
        <w:rPr>
          <w:b/>
          <w:color w:val="C00000"/>
        </w:rPr>
        <w:t xml:space="preserve"> </w:t>
      </w:r>
      <w:proofErr w:type="spellStart"/>
      <w:r w:rsidR="00724CE2" w:rsidRPr="00E76246">
        <w:rPr>
          <w:b/>
          <w:color w:val="C00000"/>
        </w:rPr>
        <w:t>trên</w:t>
      </w:r>
      <w:proofErr w:type="spellEnd"/>
      <w:r w:rsidR="00724CE2" w:rsidRPr="00E76246">
        <w:rPr>
          <w:b/>
          <w:color w:val="C00000"/>
        </w:rPr>
        <w:t xml:space="preserve"> </w:t>
      </w:r>
      <w:proofErr w:type="spellStart"/>
      <w:r w:rsidR="00724CE2" w:rsidRPr="00E76246">
        <w:rPr>
          <w:b/>
          <w:color w:val="C00000"/>
        </w:rPr>
        <w:t>thế</w:t>
      </w:r>
      <w:proofErr w:type="spellEnd"/>
      <w:r w:rsidR="00724CE2" w:rsidRPr="00E76246">
        <w:rPr>
          <w:b/>
          <w:color w:val="C00000"/>
        </w:rPr>
        <w:t xml:space="preserve"> </w:t>
      </w:r>
      <w:proofErr w:type="spellStart"/>
      <w:r w:rsidR="00724CE2" w:rsidRPr="00E76246">
        <w:rPr>
          <w:b/>
          <w:color w:val="C00000"/>
        </w:rPr>
        <w:t>giới</w:t>
      </w:r>
      <w:bookmarkEnd w:id="2"/>
      <w:proofErr w:type="spellEnd"/>
    </w:p>
    <w:p w:rsidR="00216B9D" w:rsidRDefault="00216B9D" w:rsidP="003F20DB">
      <w:pPr>
        <w:pStyle w:val="ListParagraph"/>
        <w:numPr>
          <w:ilvl w:val="0"/>
          <w:numId w:val="4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chưa</w:t>
      </w:r>
      <w:proofErr w:type="spellEnd"/>
      <w:r>
        <w:t>?</w:t>
      </w:r>
    </w:p>
    <w:p w:rsidR="000E782D" w:rsidRDefault="00216B9D" w:rsidP="003F20DB">
      <w:pPr>
        <w:pStyle w:val="ListParagraph"/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 w:rsidR="003A5F87">
        <w:t>một</w:t>
      </w:r>
      <w:proofErr w:type="spellEnd"/>
      <w:r w:rsidR="003A5F87">
        <w:t xml:space="preserve"> </w:t>
      </w:r>
      <w:proofErr w:type="spellStart"/>
      <w:r w:rsidR="00BC096B">
        <w:t>hoặc</w:t>
      </w:r>
      <w:proofErr w:type="spellEnd"/>
      <w:r w:rsidR="00BC096B">
        <w:t xml:space="preserve"> </w:t>
      </w:r>
      <w:proofErr w:type="spellStart"/>
      <w:r w:rsidR="003A5F87">
        <w:t>vài</w:t>
      </w:r>
      <w:proofErr w:type="spellEnd"/>
      <w:r w:rsidR="003A5F87">
        <w:t xml:space="preserve"> case studies</w:t>
      </w:r>
      <w:r w:rsidR="000E782D">
        <w:t>.</w:t>
      </w:r>
    </w:p>
    <w:p w:rsidR="006F2898" w:rsidRPr="00E76246" w:rsidRDefault="00724CE2" w:rsidP="003B348E">
      <w:pPr>
        <w:rPr>
          <w:b/>
          <w:color w:val="C00000"/>
        </w:rPr>
      </w:pPr>
      <w:bookmarkStart w:id="3" w:name="_Toc364263072"/>
      <w:proofErr w:type="spellStart"/>
      <w:r w:rsidRPr="00E76246">
        <w:rPr>
          <w:b/>
          <w:color w:val="C00000"/>
        </w:rPr>
        <w:t>Thảo</w:t>
      </w:r>
      <w:proofErr w:type="spellEnd"/>
      <w:r w:rsidRPr="00E76246">
        <w:rPr>
          <w:b/>
          <w:color w:val="C00000"/>
        </w:rPr>
        <w:t xml:space="preserve"> </w:t>
      </w:r>
      <w:proofErr w:type="spellStart"/>
      <w:r w:rsidRPr="00E76246">
        <w:rPr>
          <w:b/>
          <w:color w:val="C00000"/>
        </w:rPr>
        <w:t>luận</w:t>
      </w:r>
      <w:proofErr w:type="spellEnd"/>
      <w:r w:rsidRPr="00E76246">
        <w:rPr>
          <w:b/>
          <w:color w:val="C00000"/>
        </w:rPr>
        <w:t xml:space="preserve"> </w:t>
      </w:r>
      <w:proofErr w:type="spellStart"/>
      <w:r w:rsidRPr="00E76246">
        <w:rPr>
          <w:b/>
          <w:color w:val="C00000"/>
        </w:rPr>
        <w:t>và</w:t>
      </w:r>
      <w:proofErr w:type="spellEnd"/>
      <w:r w:rsidRPr="00E76246">
        <w:rPr>
          <w:b/>
          <w:color w:val="C00000"/>
        </w:rPr>
        <w:t xml:space="preserve"> </w:t>
      </w:r>
      <w:proofErr w:type="spellStart"/>
      <w:r w:rsidRPr="00E76246">
        <w:rPr>
          <w:b/>
          <w:color w:val="C00000"/>
        </w:rPr>
        <w:t>đề</w:t>
      </w:r>
      <w:proofErr w:type="spellEnd"/>
      <w:r w:rsidRPr="00E76246">
        <w:rPr>
          <w:b/>
          <w:color w:val="C00000"/>
        </w:rPr>
        <w:t xml:space="preserve"> </w:t>
      </w:r>
      <w:proofErr w:type="spellStart"/>
      <w:r w:rsidRPr="00E76246">
        <w:rPr>
          <w:b/>
          <w:color w:val="C00000"/>
        </w:rPr>
        <w:t>xuất</w:t>
      </w:r>
      <w:bookmarkEnd w:id="3"/>
      <w:proofErr w:type="spellEnd"/>
      <w:r w:rsidR="002375E1" w:rsidRPr="00E76246">
        <w:rPr>
          <w:b/>
          <w:color w:val="C00000"/>
        </w:rPr>
        <w:t xml:space="preserve"> (Discussion &amp; Suggestion)</w:t>
      </w:r>
    </w:p>
    <w:p w:rsidR="00BC096B" w:rsidRDefault="00BC096B" w:rsidP="003F20DB">
      <w:pPr>
        <w:pStyle w:val="ListParagraph"/>
        <w:numPr>
          <w:ilvl w:val="0"/>
          <w:numId w:val="5"/>
        </w:numPr>
      </w:pP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:rsidR="00BC096B" w:rsidRDefault="00BC096B" w:rsidP="003F20DB">
      <w:pPr>
        <w:pStyle w:val="ListParagraph"/>
        <w:numPr>
          <w:ilvl w:val="0"/>
          <w:numId w:val="5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Viettel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:rsidR="00BC096B" w:rsidRPr="00724CE2" w:rsidRDefault="00BC096B" w:rsidP="003F20DB">
      <w:pPr>
        <w:pStyle w:val="ListParagraph"/>
        <w:numPr>
          <w:ilvl w:val="0"/>
          <w:numId w:val="5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 w:rsidR="00F80686">
        <w:t>!</w:t>
      </w:r>
    </w:p>
    <w:p w:rsidR="00BC096B" w:rsidRPr="00E76246" w:rsidRDefault="00724CE2" w:rsidP="003B348E">
      <w:pPr>
        <w:rPr>
          <w:b/>
          <w:color w:val="C00000"/>
        </w:rPr>
      </w:pPr>
      <w:bookmarkStart w:id="4" w:name="_Toc364263073"/>
      <w:proofErr w:type="spellStart"/>
      <w:r w:rsidRPr="00E76246">
        <w:rPr>
          <w:b/>
          <w:color w:val="C00000"/>
        </w:rPr>
        <w:t>Kết</w:t>
      </w:r>
      <w:proofErr w:type="spellEnd"/>
      <w:r w:rsidRPr="00E76246">
        <w:rPr>
          <w:b/>
          <w:color w:val="C00000"/>
        </w:rPr>
        <w:t xml:space="preserve"> </w:t>
      </w:r>
      <w:proofErr w:type="spellStart"/>
      <w:r w:rsidRPr="00E76246">
        <w:rPr>
          <w:b/>
          <w:color w:val="C00000"/>
        </w:rPr>
        <w:t>luận</w:t>
      </w:r>
      <w:bookmarkEnd w:id="4"/>
      <w:proofErr w:type="spellEnd"/>
      <w:r w:rsidR="002375E1" w:rsidRPr="00E76246">
        <w:rPr>
          <w:b/>
          <w:color w:val="C00000"/>
        </w:rPr>
        <w:t xml:space="preserve"> (Conclusion)</w:t>
      </w:r>
    </w:p>
    <w:p w:rsidR="00EB456F" w:rsidRPr="003B348E" w:rsidRDefault="00EB456F" w:rsidP="003B348E">
      <w:pPr>
        <w:rPr>
          <w:b/>
        </w:rPr>
      </w:pPr>
    </w:p>
    <w:p w:rsidR="006F2898" w:rsidRPr="00E76246" w:rsidRDefault="00724CE2" w:rsidP="003B348E">
      <w:pPr>
        <w:rPr>
          <w:b/>
          <w:color w:val="C00000"/>
        </w:rPr>
      </w:pPr>
      <w:bookmarkStart w:id="5" w:name="_Toc364263074"/>
      <w:proofErr w:type="spellStart"/>
      <w:r w:rsidRPr="00E76246">
        <w:rPr>
          <w:b/>
          <w:color w:val="C00000"/>
        </w:rPr>
        <w:t>Tài</w:t>
      </w:r>
      <w:proofErr w:type="spellEnd"/>
      <w:r w:rsidRPr="00E76246">
        <w:rPr>
          <w:b/>
          <w:color w:val="C00000"/>
        </w:rPr>
        <w:t xml:space="preserve"> </w:t>
      </w:r>
      <w:proofErr w:type="spellStart"/>
      <w:r w:rsidRPr="00E76246">
        <w:rPr>
          <w:b/>
          <w:color w:val="C00000"/>
        </w:rPr>
        <w:t>liệu</w:t>
      </w:r>
      <w:proofErr w:type="spellEnd"/>
      <w:r w:rsidRPr="00E76246">
        <w:rPr>
          <w:b/>
          <w:color w:val="C00000"/>
        </w:rPr>
        <w:t xml:space="preserve"> </w:t>
      </w:r>
      <w:proofErr w:type="spellStart"/>
      <w:r w:rsidRPr="00E76246">
        <w:rPr>
          <w:b/>
          <w:color w:val="C00000"/>
        </w:rPr>
        <w:t>tham</w:t>
      </w:r>
      <w:proofErr w:type="spellEnd"/>
      <w:r w:rsidRPr="00E76246">
        <w:rPr>
          <w:b/>
          <w:color w:val="C00000"/>
        </w:rPr>
        <w:t xml:space="preserve"> </w:t>
      </w:r>
      <w:proofErr w:type="spellStart"/>
      <w:r w:rsidRPr="00E76246">
        <w:rPr>
          <w:b/>
          <w:color w:val="C00000"/>
        </w:rPr>
        <w:t>khảo</w:t>
      </w:r>
      <w:proofErr w:type="spellEnd"/>
      <w:r w:rsidRPr="00E76246">
        <w:rPr>
          <w:b/>
          <w:color w:val="C00000"/>
        </w:rPr>
        <w:t xml:space="preserve"> (</w:t>
      </w:r>
      <w:r w:rsidR="006F2898" w:rsidRPr="00E76246">
        <w:rPr>
          <w:b/>
          <w:color w:val="C00000"/>
        </w:rPr>
        <w:t>References</w:t>
      </w:r>
      <w:r w:rsidRPr="00E76246">
        <w:rPr>
          <w:b/>
          <w:color w:val="C00000"/>
        </w:rPr>
        <w:t>)</w:t>
      </w:r>
      <w:bookmarkEnd w:id="5"/>
    </w:p>
    <w:p w:rsidR="00F80686" w:rsidRDefault="00220E5D" w:rsidP="003F20DB">
      <w:pPr>
        <w:pStyle w:val="ListParagraph"/>
        <w:numPr>
          <w:ilvl w:val="0"/>
          <w:numId w:val="6"/>
        </w:numPr>
      </w:pPr>
      <w:proofErr w:type="spellStart"/>
      <w:r>
        <w:t>Từng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 w:rsidR="00F80686">
        <w:t>:</w:t>
      </w:r>
    </w:p>
    <w:p w:rsidR="00220E5D" w:rsidRDefault="00220E5D" w:rsidP="00220E5D">
      <w:pPr>
        <w:ind w:left="153" w:firstLine="567"/>
      </w:pPr>
      <w:r>
        <w:t>{</w:t>
      </w:r>
      <w:proofErr w:type="spellStart"/>
      <w:r w:rsidR="00F80686">
        <w:t>Tiêu</w:t>
      </w:r>
      <w:proofErr w:type="spellEnd"/>
      <w:r w:rsidR="00F80686">
        <w:t xml:space="preserve"> </w:t>
      </w:r>
      <w:proofErr w:type="spellStart"/>
      <w:r w:rsidR="00F80686">
        <w:t>đề</w:t>
      </w:r>
      <w:proofErr w:type="spellEnd"/>
      <w:r>
        <w:t>} | {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ty</w:t>
      </w:r>
      <w:proofErr w:type="spellEnd"/>
      <w:r>
        <w:t>} | {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} | {</w:t>
      </w:r>
      <w:proofErr w:type="spellStart"/>
      <w:r w:rsidRPr="00220E5D">
        <w:rPr>
          <w:color w:val="FF0000"/>
        </w:rPr>
        <w:t>Đường</w:t>
      </w:r>
      <w:proofErr w:type="spellEnd"/>
      <w:r w:rsidRPr="00220E5D">
        <w:rPr>
          <w:color w:val="FF0000"/>
        </w:rPr>
        <w:t xml:space="preserve"> </w:t>
      </w:r>
      <w:proofErr w:type="spellStart"/>
      <w:r w:rsidRPr="00220E5D">
        <w:rPr>
          <w:color w:val="FF0000"/>
        </w:rPr>
        <w:t>dẫn</w:t>
      </w:r>
      <w:proofErr w:type="spellEnd"/>
      <w:r w:rsidRPr="00220E5D">
        <w:rPr>
          <w:color w:val="FF0000"/>
        </w:rPr>
        <w:t xml:space="preserve"> URL</w:t>
      </w:r>
      <w:r>
        <w:t>}</w:t>
      </w:r>
    </w:p>
    <w:p w:rsidR="00BC096B" w:rsidRDefault="0032537F" w:rsidP="003F20DB">
      <w:pPr>
        <w:pStyle w:val="ListParagraph"/>
        <w:numPr>
          <w:ilvl w:val="0"/>
          <w:numId w:val="6"/>
        </w:numPr>
      </w:pPr>
      <w:proofErr w:type="spellStart"/>
      <w:r>
        <w:t>Chú</w:t>
      </w:r>
      <w:proofErr w:type="spellEnd"/>
      <w:r>
        <w:t xml:space="preserve"> ý: </w:t>
      </w:r>
      <w:proofErr w:type="spellStart"/>
      <w:r>
        <w:t>Các</w:t>
      </w:r>
      <w:proofErr w:type="spellEnd"/>
      <w:r>
        <w:t xml:space="preserve"> </w:t>
      </w:r>
      <w:proofErr w:type="spellStart"/>
      <w:r w:rsidR="00BC096B">
        <w:t>tài</w:t>
      </w:r>
      <w:proofErr w:type="spellEnd"/>
      <w:r w:rsidR="00BC096B">
        <w:t xml:space="preserve"> </w:t>
      </w:r>
      <w:proofErr w:type="spellStart"/>
      <w:r w:rsidR="00BC096B">
        <w:t>liệu</w:t>
      </w:r>
      <w:proofErr w:type="spellEnd"/>
      <w:r w:rsidR="00BC096B">
        <w:t xml:space="preserve"> </w:t>
      </w:r>
      <w:proofErr w:type="spellStart"/>
      <w:r w:rsidR="00BC096B">
        <w:t>tham</w:t>
      </w:r>
      <w:proofErr w:type="spellEnd"/>
      <w:r w:rsidR="00BC096B">
        <w:t xml:space="preserve"> </w:t>
      </w:r>
      <w:proofErr w:type="spellStart"/>
      <w:r w:rsidR="00BC096B">
        <w:t>khảo</w:t>
      </w:r>
      <w:proofErr w:type="spellEnd"/>
      <w:r w:rsidR="00BC096B">
        <w:t xml:space="preserve"> </w:t>
      </w:r>
      <w:proofErr w:type="spellStart"/>
      <w:r>
        <w:t>nên</w:t>
      </w:r>
      <w:proofErr w:type="spellEnd"/>
      <w:r>
        <w:t xml:space="preserve"> 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 w:rsidR="00BC096B">
        <w:t>mới</w:t>
      </w:r>
      <w:proofErr w:type="spellEnd"/>
      <w:r w:rsidR="00BC096B">
        <w:t xml:space="preserve"> </w:t>
      </w:r>
      <w:proofErr w:type="spellStart"/>
      <w:r w:rsidR="00BC096B">
        <w:t>được</w:t>
      </w:r>
      <w:proofErr w:type="spellEnd"/>
      <w:r w:rsidR="00BC096B">
        <w:t xml:space="preserve"> </w:t>
      </w:r>
      <w:proofErr w:type="spellStart"/>
      <w:r w:rsidR="00BC096B">
        <w:t>biên</w:t>
      </w:r>
      <w:proofErr w:type="spellEnd"/>
      <w:r w:rsidR="00BC096B">
        <w:t xml:space="preserve"> </w:t>
      </w:r>
      <w:proofErr w:type="spellStart"/>
      <w:r w:rsidR="00BC096B">
        <w:t>soạn</w:t>
      </w:r>
      <w:proofErr w:type="spellEnd"/>
      <w:r w:rsidR="00BC096B">
        <w:t xml:space="preserve"> </w:t>
      </w:r>
      <w:proofErr w:type="spellStart"/>
      <w:r w:rsidR="00BC096B">
        <w:t>không</w:t>
      </w:r>
      <w:proofErr w:type="spellEnd"/>
      <w:r w:rsidR="00BC096B">
        <w:t xml:space="preserve"> </w:t>
      </w:r>
      <w:proofErr w:type="spellStart"/>
      <w:r w:rsidR="00BC096B">
        <w:t>quá</w:t>
      </w:r>
      <w:proofErr w:type="spellEnd"/>
      <w:r w:rsidR="00BC096B">
        <w:t xml:space="preserve"> 3 </w:t>
      </w:r>
      <w:proofErr w:type="spellStart"/>
      <w:r w:rsidR="00BC096B">
        <w:t>năm</w:t>
      </w:r>
      <w:proofErr w:type="spellEnd"/>
      <w:r>
        <w:t>;</w:t>
      </w:r>
    </w:p>
    <w:p w:rsidR="0032537F" w:rsidRDefault="00220E5D" w:rsidP="003F20DB">
      <w:pPr>
        <w:pStyle w:val="ListParagraph"/>
        <w:numPr>
          <w:ilvl w:val="0"/>
          <w:numId w:val="6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 w:rsidR="0032537F">
        <w:t>ài</w:t>
      </w:r>
      <w:proofErr w:type="spellEnd"/>
      <w:r w:rsidR="0032537F">
        <w:t xml:space="preserve"> </w:t>
      </w:r>
      <w:proofErr w:type="spellStart"/>
      <w:r w:rsidR="0032537F"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 w:rsidR="00976955">
        <w:t xml:space="preserve"> </w:t>
      </w:r>
      <w:proofErr w:type="spellStart"/>
      <w:proofErr w:type="gramStart"/>
      <w:r w:rsidR="00976955">
        <w:t>theo</w:t>
      </w:r>
      <w:proofErr w:type="spellEnd"/>
      <w:proofErr w:type="gram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 w:rsidR="0032537F"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 w:rsidR="0032537F">
        <w:t xml:space="preserve"> </w:t>
      </w:r>
      <w:proofErr w:type="spellStart"/>
      <w:r w:rsidR="0032537F">
        <w:t>mức</w:t>
      </w:r>
      <w:proofErr w:type="spellEnd"/>
      <w:r w:rsidR="0032537F">
        <w:t xml:space="preserve"> </w:t>
      </w:r>
      <w:proofErr w:type="spellStart"/>
      <w:r w:rsidR="0032537F">
        <w:t>độ</w:t>
      </w:r>
      <w:proofErr w:type="spellEnd"/>
      <w:r w:rsidR="0032537F">
        <w:t xml:space="preserve"> </w:t>
      </w:r>
      <w:proofErr w:type="spellStart"/>
      <w:r w:rsidR="0032537F">
        <w:t>sử</w:t>
      </w:r>
      <w:proofErr w:type="spellEnd"/>
      <w:r w:rsidR="0032537F">
        <w:t xml:space="preserve"> </w:t>
      </w:r>
      <w:proofErr w:type="spellStart"/>
      <w:r w:rsidR="0032537F">
        <w:t>dụng</w:t>
      </w:r>
      <w:proofErr w:type="spellEnd"/>
      <w:r w:rsidR="0032537F">
        <w:t xml:space="preserve"> (</w:t>
      </w:r>
      <w:proofErr w:type="spellStart"/>
      <w:r w:rsidR="0032537F">
        <w:t>tài</w:t>
      </w:r>
      <w:proofErr w:type="spellEnd"/>
      <w:r w:rsidR="0032537F">
        <w:t xml:space="preserve"> </w:t>
      </w:r>
      <w:proofErr w:type="spellStart"/>
      <w:r w:rsidR="0032537F">
        <w:t>liệu</w:t>
      </w:r>
      <w:proofErr w:type="spellEnd"/>
      <w:r w:rsidR="0032537F">
        <w:t xml:space="preserve"> </w:t>
      </w:r>
      <w:proofErr w:type="spellStart"/>
      <w:r w:rsidR="0032537F">
        <w:t>nào</w:t>
      </w:r>
      <w:proofErr w:type="spellEnd"/>
      <w:r w:rsidR="0032537F">
        <w:t xml:space="preserve"> </w:t>
      </w:r>
      <w:proofErr w:type="spellStart"/>
      <w:r w:rsidR="0032537F">
        <w:t>được</w:t>
      </w:r>
      <w:proofErr w:type="spellEnd"/>
      <w:r w:rsidR="0032537F">
        <w:t xml:space="preserve"> </w:t>
      </w:r>
      <w:proofErr w:type="spellStart"/>
      <w:r w:rsidR="0032537F">
        <w:t>sử</w:t>
      </w:r>
      <w:proofErr w:type="spellEnd"/>
      <w:r w:rsidR="0032537F">
        <w:t xml:space="preserve"> </w:t>
      </w:r>
      <w:proofErr w:type="spellStart"/>
      <w:r w:rsidR="0032537F">
        <w:t>dụng</w:t>
      </w:r>
      <w:proofErr w:type="spellEnd"/>
      <w:r w:rsidR="0032537F">
        <w:t xml:space="preserve"> </w:t>
      </w:r>
      <w:proofErr w:type="spellStart"/>
      <w:r w:rsidR="0032537F">
        <w:t>càng</w:t>
      </w:r>
      <w:proofErr w:type="spellEnd"/>
      <w:r w:rsidR="0032537F">
        <w:t xml:space="preserve"> </w:t>
      </w:r>
      <w:proofErr w:type="spellStart"/>
      <w:r w:rsidR="0032537F">
        <w:t>nhiều</w:t>
      </w:r>
      <w:proofErr w:type="spellEnd"/>
      <w:r w:rsidR="0032537F">
        <w:t xml:space="preserve"> </w:t>
      </w:r>
      <w:proofErr w:type="spellStart"/>
      <w:r w:rsidR="0032537F">
        <w:t>hoặc</w:t>
      </w:r>
      <w:proofErr w:type="spellEnd"/>
      <w:r w:rsidR="0032537F">
        <w:t xml:space="preserve"> </w:t>
      </w:r>
      <w:proofErr w:type="spellStart"/>
      <w:r w:rsidR="0032537F">
        <w:t>có</w:t>
      </w:r>
      <w:proofErr w:type="spellEnd"/>
      <w:r w:rsidR="0032537F">
        <w:t xml:space="preserve"> </w:t>
      </w:r>
      <w:proofErr w:type="spellStart"/>
      <w:r w:rsidR="0032537F">
        <w:t>tầm</w:t>
      </w:r>
      <w:proofErr w:type="spellEnd"/>
      <w:r w:rsidR="0032537F">
        <w:t xml:space="preserve"> </w:t>
      </w:r>
      <w:proofErr w:type="spellStart"/>
      <w:r w:rsidR="0032537F">
        <w:t>quan</w:t>
      </w:r>
      <w:proofErr w:type="spellEnd"/>
      <w:r w:rsidR="0032537F">
        <w:t xml:space="preserve"> </w:t>
      </w:r>
      <w:proofErr w:type="spellStart"/>
      <w:r w:rsidR="0032537F">
        <w:t>trọng</w:t>
      </w:r>
      <w:proofErr w:type="spellEnd"/>
      <w:r w:rsidR="0032537F">
        <w:t xml:space="preserve"> </w:t>
      </w:r>
      <w:proofErr w:type="spellStart"/>
      <w:r w:rsidR="0032537F">
        <w:t>càng</w:t>
      </w:r>
      <w:proofErr w:type="spellEnd"/>
      <w:r w:rsidR="0032537F">
        <w:t xml:space="preserve"> </w:t>
      </w:r>
      <w:proofErr w:type="spellStart"/>
      <w:r w:rsidR="0032537F">
        <w:t>nhiều</w:t>
      </w:r>
      <w:proofErr w:type="spellEnd"/>
      <w:r w:rsidR="0032537F">
        <w:t xml:space="preserve"> </w:t>
      </w:r>
      <w:proofErr w:type="spellStart"/>
      <w:r w:rsidR="0032537F">
        <w:t>cho</w:t>
      </w:r>
      <w:proofErr w:type="spellEnd"/>
      <w:r w:rsidR="0032537F">
        <w:t xml:space="preserve"> </w:t>
      </w:r>
      <w:proofErr w:type="spellStart"/>
      <w:r w:rsidR="0032537F">
        <w:t>bài</w:t>
      </w:r>
      <w:proofErr w:type="spellEnd"/>
      <w:r w:rsidR="0032537F">
        <w:t xml:space="preserve"> </w:t>
      </w:r>
      <w:proofErr w:type="spellStart"/>
      <w:r w:rsidR="0032537F">
        <w:t>viết</w:t>
      </w:r>
      <w:proofErr w:type="spellEnd"/>
      <w:r w:rsidR="0032537F">
        <w:t xml:space="preserve"> </w:t>
      </w:r>
      <w:proofErr w:type="spellStart"/>
      <w:r w:rsidR="0032537F">
        <w:t>thì</w:t>
      </w:r>
      <w:proofErr w:type="spellEnd"/>
      <w:r w:rsidR="0032537F">
        <w:t xml:space="preserve"> </w:t>
      </w:r>
      <w:proofErr w:type="spellStart"/>
      <w:r w:rsidR="0032537F">
        <w:t>càng</w:t>
      </w:r>
      <w:proofErr w:type="spellEnd"/>
      <w:r w:rsidR="0032537F">
        <w:t xml:space="preserve"> </w:t>
      </w:r>
      <w:proofErr w:type="spellStart"/>
      <w:r w:rsidR="0032537F">
        <w:t>được</w:t>
      </w:r>
      <w:proofErr w:type="spellEnd"/>
      <w:r w:rsidR="0032537F">
        <w:t xml:space="preserve"> </w:t>
      </w:r>
      <w:proofErr w:type="spellStart"/>
      <w:r w:rsidR="0032537F">
        <w:t>ưu</w:t>
      </w:r>
      <w:proofErr w:type="spellEnd"/>
      <w:r w:rsidR="0032537F">
        <w:t xml:space="preserve"> </w:t>
      </w:r>
      <w:proofErr w:type="spellStart"/>
      <w:r w:rsidR="0032537F">
        <w:t>tiên</w:t>
      </w:r>
      <w:proofErr w:type="spellEnd"/>
      <w:r w:rsidR="0032537F">
        <w:t xml:space="preserve"> </w:t>
      </w:r>
      <w:proofErr w:type="spellStart"/>
      <w:r w:rsidR="0032537F">
        <w:t>đưa</w:t>
      </w:r>
      <w:proofErr w:type="spellEnd"/>
      <w:r w:rsidR="0032537F">
        <w:t xml:space="preserve"> </w:t>
      </w:r>
      <w:proofErr w:type="spellStart"/>
      <w:r w:rsidR="0032537F">
        <w:t>lên</w:t>
      </w:r>
      <w:proofErr w:type="spellEnd"/>
      <w:r w:rsidR="0032537F">
        <w:t xml:space="preserve"> </w:t>
      </w:r>
      <w:proofErr w:type="spellStart"/>
      <w:r w:rsidR="0032537F">
        <w:t>trước</w:t>
      </w:r>
      <w:proofErr w:type="spellEnd"/>
      <w:r w:rsidR="0032537F">
        <w:t xml:space="preserve"> </w:t>
      </w:r>
      <w:proofErr w:type="spellStart"/>
      <w:r w:rsidR="0032537F">
        <w:t>trong</w:t>
      </w:r>
      <w:proofErr w:type="spellEnd"/>
      <w:r w:rsidR="0032537F">
        <w:t xml:space="preserve"> </w:t>
      </w:r>
      <w:proofErr w:type="spellStart"/>
      <w:r w:rsidR="0032537F">
        <w:t>danh</w:t>
      </w:r>
      <w:proofErr w:type="spellEnd"/>
      <w:r w:rsidR="0032537F">
        <w:t xml:space="preserve"> </w:t>
      </w:r>
      <w:proofErr w:type="spellStart"/>
      <w:r w:rsidR="0032537F">
        <w:t>sách</w:t>
      </w:r>
      <w:proofErr w:type="spellEnd"/>
      <w:r w:rsidR="0032537F">
        <w:t xml:space="preserve"> </w:t>
      </w:r>
      <w:proofErr w:type="spellStart"/>
      <w:r w:rsidR="0032537F">
        <w:t>tài</w:t>
      </w:r>
      <w:proofErr w:type="spellEnd"/>
      <w:r w:rsidR="0032537F">
        <w:t xml:space="preserve"> </w:t>
      </w:r>
      <w:proofErr w:type="spellStart"/>
      <w:r w:rsidR="0032537F">
        <w:t>liệu</w:t>
      </w:r>
      <w:proofErr w:type="spellEnd"/>
      <w:r w:rsidR="0032537F">
        <w:t xml:space="preserve"> </w:t>
      </w:r>
      <w:proofErr w:type="spellStart"/>
      <w:r w:rsidR="0032537F">
        <w:t>tham</w:t>
      </w:r>
      <w:proofErr w:type="spellEnd"/>
      <w:r w:rsidR="0032537F">
        <w:t xml:space="preserve"> </w:t>
      </w:r>
      <w:proofErr w:type="spellStart"/>
      <w:r w:rsidR="0032537F">
        <w:t>khảo</w:t>
      </w:r>
      <w:proofErr w:type="spellEnd"/>
      <w:r w:rsidR="0032537F">
        <w:t>).</w:t>
      </w:r>
    </w:p>
    <w:p w:rsidR="00922B84" w:rsidRDefault="00922B84" w:rsidP="00922B84"/>
    <w:p w:rsidR="007251FC" w:rsidRDefault="007251FC" w:rsidP="00922B84"/>
    <w:p w:rsidR="007251FC" w:rsidRDefault="007251FC" w:rsidP="00922B84"/>
    <w:p w:rsidR="00C91B1B" w:rsidRDefault="00C91B1B" w:rsidP="00C91B1B">
      <w:pPr>
        <w:jc w:val="left"/>
      </w:pPr>
      <w:proofErr w:type="spellStart"/>
      <w:r w:rsidRPr="009E2CB7">
        <w:rPr>
          <w:b/>
          <w:i/>
        </w:rPr>
        <w:t>Chú</w:t>
      </w:r>
      <w:proofErr w:type="spellEnd"/>
      <w:r w:rsidRPr="009E2CB7">
        <w:rPr>
          <w:b/>
          <w:i/>
        </w:rPr>
        <w:t xml:space="preserve"> ý: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download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ICT Insights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wiki </w:t>
      </w:r>
      <w:proofErr w:type="spellStart"/>
      <w:r>
        <w:t>sau</w:t>
      </w:r>
      <w:proofErr w:type="spellEnd"/>
      <w:r>
        <w:t xml:space="preserve">: </w:t>
      </w:r>
      <w:bookmarkStart w:id="6" w:name="_GoBack"/>
      <w:bookmarkEnd w:id="6"/>
      <w:r>
        <w:fldChar w:fldCharType="begin"/>
      </w:r>
      <w:r>
        <w:instrText xml:space="preserve"> HYPERLINK "</w:instrText>
      </w:r>
      <w:r w:rsidRPr="009E2CB7">
        <w:instrText>http://10.58.71.1:9000/viettelitwiki/pages/viewpage.action?pageId=9699679</w:instrText>
      </w:r>
      <w:r>
        <w:instrText xml:space="preserve">" </w:instrText>
      </w:r>
      <w:r>
        <w:fldChar w:fldCharType="separate"/>
      </w:r>
      <w:r w:rsidRPr="00553ABF">
        <w:rPr>
          <w:rStyle w:val="Hyperlink"/>
        </w:rPr>
        <w:t>http://10.58.71.1:9000/viettelitwiki/pages/viewpage.action?pageId=9699679</w:t>
      </w:r>
      <w:r>
        <w:fldChar w:fldCharType="end"/>
      </w:r>
    </w:p>
    <w:p w:rsidR="007251FC" w:rsidRDefault="007251FC" w:rsidP="00C91B1B">
      <w:pPr>
        <w:tabs>
          <w:tab w:val="left" w:pos="1728"/>
        </w:tabs>
      </w:pPr>
    </w:p>
    <w:p w:rsidR="007251FC" w:rsidRDefault="007251FC" w:rsidP="00922B84"/>
    <w:sectPr w:rsidR="007251FC" w:rsidSect="00D2606A">
      <w:headerReference w:type="default" r:id="rId12"/>
      <w:footerReference w:type="default" r:id="rId13"/>
      <w:pgSz w:w="11907" w:h="16839" w:code="9"/>
      <w:pgMar w:top="1134" w:right="1134" w:bottom="1134" w:left="1134" w:header="720" w:footer="28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4008" w:rsidRDefault="00164008" w:rsidP="000247AA">
      <w:pPr>
        <w:spacing w:after="0"/>
      </w:pPr>
      <w:r>
        <w:separator/>
      </w:r>
    </w:p>
  </w:endnote>
  <w:endnote w:type="continuationSeparator" w:id="0">
    <w:p w:rsidR="00164008" w:rsidRDefault="00164008" w:rsidP="000247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6874" w:rsidRDefault="004668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4008" w:rsidRDefault="00164008" w:rsidP="000247AA">
      <w:pPr>
        <w:spacing w:after="0"/>
      </w:pPr>
      <w:r>
        <w:separator/>
      </w:r>
    </w:p>
  </w:footnote>
  <w:footnote w:type="continuationSeparator" w:id="0">
    <w:p w:rsidR="00164008" w:rsidRDefault="00164008" w:rsidP="000247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035F" w:rsidRDefault="00164008" w:rsidP="008D0B79">
    <w:pPr>
      <w:pStyle w:val="Header"/>
      <w:tabs>
        <w:tab w:val="clear" w:pos="4680"/>
        <w:tab w:val="clear" w:pos="9360"/>
        <w:tab w:val="left" w:pos="5622"/>
      </w:tabs>
    </w:pPr>
    <w:sdt>
      <w:sdtPr>
        <w:id w:val="23200580"/>
        <w:docPartObj>
          <w:docPartGallery w:val="Page Numbers (Margins)"/>
          <w:docPartUnique/>
        </w:docPartObj>
      </w:sdtPr>
      <w:sdtEndPr/>
      <w:sdtContent>
        <w:r w:rsidR="004C49E7"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266B8553" wp14:editId="05E68916">
                  <wp:simplePos x="0" y="0"/>
                  <wp:positionH relativeFrom="leftMargin">
                    <wp:align>center</wp:align>
                  </wp:positionH>
                  <wp:positionV relativeFrom="margin">
                    <wp:align>bottom</wp:align>
                  </wp:positionV>
                  <wp:extent cx="551815" cy="2183130"/>
                  <wp:effectExtent l="0" t="0" r="4445" b="0"/>
                  <wp:wrapNone/>
                  <wp:docPr id="1" name="Rectangl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A035F" w:rsidRPr="00AA273F" w:rsidRDefault="009A035F">
                              <w:pPr>
                                <w:pStyle w:val="Footer"/>
                                <w:rPr>
                                  <w:rFonts w:asciiTheme="majorHAnsi" w:hAnsiTheme="majorHAnsi"/>
                                  <w:color w:val="0070C0"/>
                                  <w:sz w:val="42"/>
                                  <w:szCs w:val="44"/>
                                </w:rPr>
                              </w:pPr>
                              <w:r w:rsidRPr="00AA273F">
                                <w:rPr>
                                  <w:rFonts w:asciiTheme="majorHAnsi" w:hAnsiTheme="majorHAnsi"/>
                                  <w:color w:val="0070C0"/>
                                  <w:sz w:val="20"/>
                                </w:rPr>
                                <w:t xml:space="preserve">Page </w:t>
                              </w:r>
                              <w:r w:rsidR="00477BDB" w:rsidRPr="00AA273F">
                                <w:rPr>
                                  <w:color w:val="0070C0"/>
                                  <w:sz w:val="20"/>
                                </w:rPr>
                                <w:fldChar w:fldCharType="begin"/>
                              </w:r>
                              <w:r w:rsidRPr="00AA273F">
                                <w:rPr>
                                  <w:color w:val="0070C0"/>
                                  <w:sz w:val="20"/>
                                </w:rPr>
                                <w:instrText xml:space="preserve"> PAGE    \* MERGEFORMAT </w:instrText>
                              </w:r>
                              <w:r w:rsidR="00477BDB" w:rsidRPr="00AA273F">
                                <w:rPr>
                                  <w:color w:val="0070C0"/>
                                  <w:sz w:val="20"/>
                                </w:rPr>
                                <w:fldChar w:fldCharType="separate"/>
                              </w:r>
                              <w:r w:rsidR="00C91B1B" w:rsidRPr="00C91B1B">
                                <w:rPr>
                                  <w:rFonts w:asciiTheme="majorHAnsi" w:hAnsiTheme="majorHAnsi"/>
                                  <w:noProof/>
                                  <w:color w:val="0070C0"/>
                                  <w:sz w:val="42"/>
                                  <w:szCs w:val="44"/>
                                </w:rPr>
                                <w:t>2</w:t>
                              </w:r>
                              <w:r w:rsidR="00477BDB" w:rsidRPr="00AA273F">
                                <w:rPr>
                                  <w:color w:val="0070C0"/>
                                  <w:sz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4" o:spid="_x0000_s1026" style="position:absolute;left:0;text-align:left;margin-left:0;margin-top:0;width:43.45pt;height:171.9pt;z-index:251660288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" o:allowincell="f" filled="f" stroked="f">
                  <v:textbox style="layout-flow:vertical;mso-layout-flow-alt:bottom-to-top;mso-fit-shape-to-text:t">
                    <w:txbxContent>
                      <w:p w:rsidR="009A035F" w:rsidRPr="00AA273F" w:rsidRDefault="009A035F">
                        <w:pPr>
                          <w:pStyle w:val="Footer"/>
                          <w:rPr>
                            <w:rFonts w:asciiTheme="majorHAnsi" w:hAnsiTheme="majorHAnsi"/>
                            <w:color w:val="0070C0"/>
                            <w:sz w:val="42"/>
                            <w:szCs w:val="44"/>
                          </w:rPr>
                        </w:pPr>
                        <w:r w:rsidRPr="00AA273F">
                          <w:rPr>
                            <w:rFonts w:asciiTheme="majorHAnsi" w:hAnsiTheme="majorHAnsi"/>
                            <w:color w:val="0070C0"/>
                            <w:sz w:val="20"/>
                          </w:rPr>
                          <w:t xml:space="preserve">Page </w:t>
                        </w:r>
                        <w:r w:rsidR="00477BDB" w:rsidRPr="00AA273F">
                          <w:rPr>
                            <w:color w:val="0070C0"/>
                            <w:sz w:val="20"/>
                          </w:rPr>
                          <w:fldChar w:fldCharType="begin"/>
                        </w:r>
                        <w:r w:rsidRPr="00AA273F">
                          <w:rPr>
                            <w:color w:val="0070C0"/>
                            <w:sz w:val="20"/>
                          </w:rPr>
                          <w:instrText xml:space="preserve"> PAGE    \* MERGEFORMAT </w:instrText>
                        </w:r>
                        <w:r w:rsidR="00477BDB" w:rsidRPr="00AA273F">
                          <w:rPr>
                            <w:color w:val="0070C0"/>
                            <w:sz w:val="20"/>
                          </w:rPr>
                          <w:fldChar w:fldCharType="separate"/>
                        </w:r>
                        <w:r w:rsidR="00C91B1B" w:rsidRPr="00C91B1B">
                          <w:rPr>
                            <w:rFonts w:asciiTheme="majorHAnsi" w:hAnsiTheme="majorHAnsi"/>
                            <w:noProof/>
                            <w:color w:val="0070C0"/>
                            <w:sz w:val="42"/>
                            <w:szCs w:val="44"/>
                          </w:rPr>
                          <w:t>2</w:t>
                        </w:r>
                        <w:r w:rsidR="00477BDB" w:rsidRPr="00AA273F">
                          <w:rPr>
                            <w:color w:val="0070C0"/>
                            <w:sz w:val="2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64482"/>
    <w:multiLevelType w:val="hybridMultilevel"/>
    <w:tmpl w:val="EB72F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B62CE"/>
    <w:multiLevelType w:val="hybridMultilevel"/>
    <w:tmpl w:val="79AE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6D0D42"/>
    <w:multiLevelType w:val="hybridMultilevel"/>
    <w:tmpl w:val="D2BE7632"/>
    <w:lvl w:ilvl="0" w:tplc="4944116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523584"/>
    <w:multiLevelType w:val="hybridMultilevel"/>
    <w:tmpl w:val="876256EA"/>
    <w:lvl w:ilvl="0" w:tplc="4944116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5C0A75"/>
    <w:multiLevelType w:val="hybridMultilevel"/>
    <w:tmpl w:val="B5727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835EEC"/>
    <w:multiLevelType w:val="hybridMultilevel"/>
    <w:tmpl w:val="B02C0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3B18B0"/>
    <w:multiLevelType w:val="hybridMultilevel"/>
    <w:tmpl w:val="82520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676972"/>
    <w:multiLevelType w:val="multilevel"/>
    <w:tmpl w:val="3BAA5386"/>
    <w:lvl w:ilvl="0">
      <w:start w:val="1"/>
      <w:numFmt w:val="decimal"/>
      <w:pStyle w:val="Heading1"/>
      <w:isLgl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ascii="Arial Unicode MS" w:eastAsia="Arial Unicode MS" w:hAnsi="Arial Unicode MS" w:cs="Arial Unicode MS" w:hint="eastAsia"/>
        <w:color w:val="C00000"/>
        <w:sz w:val="22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ascii="Arial Unicode MS" w:eastAsia="Arial Unicode MS" w:hAnsi="Arial Unicode MS" w:cs="Arial Unicode MS" w:hint="eastAsia"/>
        <w:b/>
        <w:i w:val="0"/>
        <w:sz w:val="20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>
    <w:nsid w:val="7B567188"/>
    <w:multiLevelType w:val="hybridMultilevel"/>
    <w:tmpl w:val="9FF6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8"/>
  </w:num>
  <w:num w:numId="8">
    <w:abstractNumId w:val="2"/>
  </w:num>
  <w:num w:numId="9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9BF"/>
    <w:rsid w:val="00000971"/>
    <w:rsid w:val="00003078"/>
    <w:rsid w:val="00003CEC"/>
    <w:rsid w:val="00004F79"/>
    <w:rsid w:val="0000587B"/>
    <w:rsid w:val="00010CAE"/>
    <w:rsid w:val="00011C7F"/>
    <w:rsid w:val="0001736E"/>
    <w:rsid w:val="00020462"/>
    <w:rsid w:val="00021BAE"/>
    <w:rsid w:val="000230C4"/>
    <w:rsid w:val="00023ADC"/>
    <w:rsid w:val="000247AA"/>
    <w:rsid w:val="00030DDF"/>
    <w:rsid w:val="0003230A"/>
    <w:rsid w:val="000334FC"/>
    <w:rsid w:val="00033A9F"/>
    <w:rsid w:val="00033F1B"/>
    <w:rsid w:val="00035CD3"/>
    <w:rsid w:val="00036B2E"/>
    <w:rsid w:val="00042981"/>
    <w:rsid w:val="00042F34"/>
    <w:rsid w:val="00043676"/>
    <w:rsid w:val="000436A4"/>
    <w:rsid w:val="000457CC"/>
    <w:rsid w:val="00045E85"/>
    <w:rsid w:val="00046E49"/>
    <w:rsid w:val="000476D3"/>
    <w:rsid w:val="00050EDF"/>
    <w:rsid w:val="00053041"/>
    <w:rsid w:val="0005320B"/>
    <w:rsid w:val="00054609"/>
    <w:rsid w:val="00054B7B"/>
    <w:rsid w:val="00057002"/>
    <w:rsid w:val="00057657"/>
    <w:rsid w:val="000600BA"/>
    <w:rsid w:val="00060765"/>
    <w:rsid w:val="00062693"/>
    <w:rsid w:val="000629DF"/>
    <w:rsid w:val="00062C26"/>
    <w:rsid w:val="00062E00"/>
    <w:rsid w:val="00063294"/>
    <w:rsid w:val="0006356F"/>
    <w:rsid w:val="00063CB9"/>
    <w:rsid w:val="0006402A"/>
    <w:rsid w:val="00065014"/>
    <w:rsid w:val="00070C14"/>
    <w:rsid w:val="00070CA3"/>
    <w:rsid w:val="000713E9"/>
    <w:rsid w:val="00072887"/>
    <w:rsid w:val="00074BD5"/>
    <w:rsid w:val="00077B53"/>
    <w:rsid w:val="000803B3"/>
    <w:rsid w:val="00081798"/>
    <w:rsid w:val="00082F1F"/>
    <w:rsid w:val="000839F6"/>
    <w:rsid w:val="000856C5"/>
    <w:rsid w:val="000872FF"/>
    <w:rsid w:val="000933BD"/>
    <w:rsid w:val="00093A1F"/>
    <w:rsid w:val="0009524F"/>
    <w:rsid w:val="0009711F"/>
    <w:rsid w:val="00097231"/>
    <w:rsid w:val="000A0C30"/>
    <w:rsid w:val="000A316A"/>
    <w:rsid w:val="000A54A1"/>
    <w:rsid w:val="000A558F"/>
    <w:rsid w:val="000A6211"/>
    <w:rsid w:val="000B1CF3"/>
    <w:rsid w:val="000B4A87"/>
    <w:rsid w:val="000B4E54"/>
    <w:rsid w:val="000B582C"/>
    <w:rsid w:val="000B5B27"/>
    <w:rsid w:val="000B64A1"/>
    <w:rsid w:val="000C157D"/>
    <w:rsid w:val="000C1F6E"/>
    <w:rsid w:val="000D2291"/>
    <w:rsid w:val="000D27B1"/>
    <w:rsid w:val="000D2BBD"/>
    <w:rsid w:val="000D5410"/>
    <w:rsid w:val="000D5AF4"/>
    <w:rsid w:val="000D6A25"/>
    <w:rsid w:val="000E11A8"/>
    <w:rsid w:val="000E7148"/>
    <w:rsid w:val="000E76F9"/>
    <w:rsid w:val="000E782D"/>
    <w:rsid w:val="000F0CAD"/>
    <w:rsid w:val="000F33DD"/>
    <w:rsid w:val="000F356A"/>
    <w:rsid w:val="000F51D2"/>
    <w:rsid w:val="000F6909"/>
    <w:rsid w:val="000F690C"/>
    <w:rsid w:val="000F6D7C"/>
    <w:rsid w:val="000F6DC2"/>
    <w:rsid w:val="000F74E2"/>
    <w:rsid w:val="001008AF"/>
    <w:rsid w:val="00101038"/>
    <w:rsid w:val="0010112C"/>
    <w:rsid w:val="0010365E"/>
    <w:rsid w:val="00104CD0"/>
    <w:rsid w:val="00105914"/>
    <w:rsid w:val="00106910"/>
    <w:rsid w:val="00106F9E"/>
    <w:rsid w:val="0011331E"/>
    <w:rsid w:val="001138D6"/>
    <w:rsid w:val="00125FEB"/>
    <w:rsid w:val="001271DA"/>
    <w:rsid w:val="00130F78"/>
    <w:rsid w:val="0013273B"/>
    <w:rsid w:val="0013370B"/>
    <w:rsid w:val="00133E8F"/>
    <w:rsid w:val="001348FD"/>
    <w:rsid w:val="00134D74"/>
    <w:rsid w:val="00137746"/>
    <w:rsid w:val="001437A9"/>
    <w:rsid w:val="00145A68"/>
    <w:rsid w:val="00145EB1"/>
    <w:rsid w:val="00147907"/>
    <w:rsid w:val="0015184F"/>
    <w:rsid w:val="00152563"/>
    <w:rsid w:val="00152F53"/>
    <w:rsid w:val="00155659"/>
    <w:rsid w:val="00157909"/>
    <w:rsid w:val="00157B50"/>
    <w:rsid w:val="00160FFE"/>
    <w:rsid w:val="00161F6F"/>
    <w:rsid w:val="00164008"/>
    <w:rsid w:val="001656F1"/>
    <w:rsid w:val="00166A89"/>
    <w:rsid w:val="00171B6F"/>
    <w:rsid w:val="00171C8A"/>
    <w:rsid w:val="00171FF2"/>
    <w:rsid w:val="0017707B"/>
    <w:rsid w:val="00180E5B"/>
    <w:rsid w:val="001830CB"/>
    <w:rsid w:val="001833D7"/>
    <w:rsid w:val="00184CD4"/>
    <w:rsid w:val="00190CF3"/>
    <w:rsid w:val="00193F73"/>
    <w:rsid w:val="00194317"/>
    <w:rsid w:val="00194971"/>
    <w:rsid w:val="00195BFA"/>
    <w:rsid w:val="0019695B"/>
    <w:rsid w:val="001A0E4E"/>
    <w:rsid w:val="001A40E3"/>
    <w:rsid w:val="001A4285"/>
    <w:rsid w:val="001A4925"/>
    <w:rsid w:val="001A5616"/>
    <w:rsid w:val="001A6141"/>
    <w:rsid w:val="001B13E4"/>
    <w:rsid w:val="001B16B9"/>
    <w:rsid w:val="001B221C"/>
    <w:rsid w:val="001B4324"/>
    <w:rsid w:val="001B4642"/>
    <w:rsid w:val="001C161A"/>
    <w:rsid w:val="001C413C"/>
    <w:rsid w:val="001C5528"/>
    <w:rsid w:val="001C7A80"/>
    <w:rsid w:val="001D0DED"/>
    <w:rsid w:val="001D106F"/>
    <w:rsid w:val="001D3546"/>
    <w:rsid w:val="001D3DE0"/>
    <w:rsid w:val="001D4E1B"/>
    <w:rsid w:val="001D5029"/>
    <w:rsid w:val="001D5EBA"/>
    <w:rsid w:val="001D6FB7"/>
    <w:rsid w:val="001D7660"/>
    <w:rsid w:val="001E1EAC"/>
    <w:rsid w:val="001E34EE"/>
    <w:rsid w:val="001E747D"/>
    <w:rsid w:val="001E7761"/>
    <w:rsid w:val="001E7D49"/>
    <w:rsid w:val="001F2141"/>
    <w:rsid w:val="00200957"/>
    <w:rsid w:val="00200D09"/>
    <w:rsid w:val="00201C99"/>
    <w:rsid w:val="002026A6"/>
    <w:rsid w:val="0020294D"/>
    <w:rsid w:val="00203FF0"/>
    <w:rsid w:val="00205568"/>
    <w:rsid w:val="00207EC3"/>
    <w:rsid w:val="00210490"/>
    <w:rsid w:val="00211939"/>
    <w:rsid w:val="00211E1E"/>
    <w:rsid w:val="00212712"/>
    <w:rsid w:val="002161DD"/>
    <w:rsid w:val="00216B9D"/>
    <w:rsid w:val="00216EFB"/>
    <w:rsid w:val="0021738B"/>
    <w:rsid w:val="00217573"/>
    <w:rsid w:val="0022039E"/>
    <w:rsid w:val="00220AD7"/>
    <w:rsid w:val="00220E5D"/>
    <w:rsid w:val="00221921"/>
    <w:rsid w:val="0022278B"/>
    <w:rsid w:val="002227A5"/>
    <w:rsid w:val="00222A4F"/>
    <w:rsid w:val="00224E50"/>
    <w:rsid w:val="00230A53"/>
    <w:rsid w:val="00231A28"/>
    <w:rsid w:val="002335D3"/>
    <w:rsid w:val="00233E36"/>
    <w:rsid w:val="002346E7"/>
    <w:rsid w:val="00234F1D"/>
    <w:rsid w:val="00236841"/>
    <w:rsid w:val="002373B8"/>
    <w:rsid w:val="002375E1"/>
    <w:rsid w:val="0024134D"/>
    <w:rsid w:val="00242C71"/>
    <w:rsid w:val="00244F23"/>
    <w:rsid w:val="00245D08"/>
    <w:rsid w:val="00246B00"/>
    <w:rsid w:val="00246C0D"/>
    <w:rsid w:val="00251445"/>
    <w:rsid w:val="00252081"/>
    <w:rsid w:val="00257BE4"/>
    <w:rsid w:val="00260716"/>
    <w:rsid w:val="00264DCE"/>
    <w:rsid w:val="002661F6"/>
    <w:rsid w:val="002665D5"/>
    <w:rsid w:val="00270CDB"/>
    <w:rsid w:val="002711FF"/>
    <w:rsid w:val="00272816"/>
    <w:rsid w:val="00272DBE"/>
    <w:rsid w:val="00273972"/>
    <w:rsid w:val="00273EF7"/>
    <w:rsid w:val="00273F07"/>
    <w:rsid w:val="002747D3"/>
    <w:rsid w:val="00276F4F"/>
    <w:rsid w:val="00280228"/>
    <w:rsid w:val="002802BB"/>
    <w:rsid w:val="002803D2"/>
    <w:rsid w:val="0028124C"/>
    <w:rsid w:val="00283176"/>
    <w:rsid w:val="0028325C"/>
    <w:rsid w:val="0028548C"/>
    <w:rsid w:val="00286381"/>
    <w:rsid w:val="00286E98"/>
    <w:rsid w:val="00287181"/>
    <w:rsid w:val="002900ED"/>
    <w:rsid w:val="00290454"/>
    <w:rsid w:val="0029128D"/>
    <w:rsid w:val="00292165"/>
    <w:rsid w:val="00293967"/>
    <w:rsid w:val="00294F40"/>
    <w:rsid w:val="002953E5"/>
    <w:rsid w:val="0029557A"/>
    <w:rsid w:val="002971A0"/>
    <w:rsid w:val="0029772D"/>
    <w:rsid w:val="0029790E"/>
    <w:rsid w:val="002A140F"/>
    <w:rsid w:val="002A66B4"/>
    <w:rsid w:val="002A6D73"/>
    <w:rsid w:val="002B00A4"/>
    <w:rsid w:val="002B2BB6"/>
    <w:rsid w:val="002B48DA"/>
    <w:rsid w:val="002B70F4"/>
    <w:rsid w:val="002C03F4"/>
    <w:rsid w:val="002C17AC"/>
    <w:rsid w:val="002C25DF"/>
    <w:rsid w:val="002C3A2F"/>
    <w:rsid w:val="002C449F"/>
    <w:rsid w:val="002C5BF6"/>
    <w:rsid w:val="002C5C67"/>
    <w:rsid w:val="002C6478"/>
    <w:rsid w:val="002C70FB"/>
    <w:rsid w:val="002D0EFC"/>
    <w:rsid w:val="002D0F72"/>
    <w:rsid w:val="002D2C6B"/>
    <w:rsid w:val="002D2E6B"/>
    <w:rsid w:val="002D623D"/>
    <w:rsid w:val="002D7A3A"/>
    <w:rsid w:val="002E133A"/>
    <w:rsid w:val="002E13F7"/>
    <w:rsid w:val="002E1EC8"/>
    <w:rsid w:val="002E2CD2"/>
    <w:rsid w:val="002E7265"/>
    <w:rsid w:val="002E7DC9"/>
    <w:rsid w:val="002F2997"/>
    <w:rsid w:val="002F3A94"/>
    <w:rsid w:val="002F3EBF"/>
    <w:rsid w:val="002F50C8"/>
    <w:rsid w:val="002F6358"/>
    <w:rsid w:val="002F73F5"/>
    <w:rsid w:val="00300002"/>
    <w:rsid w:val="0030123A"/>
    <w:rsid w:val="00304DA8"/>
    <w:rsid w:val="00305638"/>
    <w:rsid w:val="003057C1"/>
    <w:rsid w:val="00306AA0"/>
    <w:rsid w:val="00306EF7"/>
    <w:rsid w:val="003108C1"/>
    <w:rsid w:val="003109BB"/>
    <w:rsid w:val="003131C7"/>
    <w:rsid w:val="0031630C"/>
    <w:rsid w:val="00316825"/>
    <w:rsid w:val="003178A5"/>
    <w:rsid w:val="00317A90"/>
    <w:rsid w:val="003218C2"/>
    <w:rsid w:val="00321CA0"/>
    <w:rsid w:val="00321E09"/>
    <w:rsid w:val="00323A68"/>
    <w:rsid w:val="00324DCD"/>
    <w:rsid w:val="0032537F"/>
    <w:rsid w:val="0032563D"/>
    <w:rsid w:val="00325FC3"/>
    <w:rsid w:val="0032764D"/>
    <w:rsid w:val="00337FB9"/>
    <w:rsid w:val="0034007D"/>
    <w:rsid w:val="00342232"/>
    <w:rsid w:val="0034233C"/>
    <w:rsid w:val="00344255"/>
    <w:rsid w:val="00347E10"/>
    <w:rsid w:val="00350606"/>
    <w:rsid w:val="0035254C"/>
    <w:rsid w:val="003530EC"/>
    <w:rsid w:val="00353D0C"/>
    <w:rsid w:val="00356904"/>
    <w:rsid w:val="0035727F"/>
    <w:rsid w:val="00357723"/>
    <w:rsid w:val="00360661"/>
    <w:rsid w:val="00370283"/>
    <w:rsid w:val="00374D42"/>
    <w:rsid w:val="0037704A"/>
    <w:rsid w:val="00377779"/>
    <w:rsid w:val="00380743"/>
    <w:rsid w:val="00381A81"/>
    <w:rsid w:val="00381B20"/>
    <w:rsid w:val="00382046"/>
    <w:rsid w:val="00382577"/>
    <w:rsid w:val="00382588"/>
    <w:rsid w:val="00383797"/>
    <w:rsid w:val="00387D35"/>
    <w:rsid w:val="00390595"/>
    <w:rsid w:val="003908E9"/>
    <w:rsid w:val="00390953"/>
    <w:rsid w:val="0039303C"/>
    <w:rsid w:val="00394BA0"/>
    <w:rsid w:val="00395BA9"/>
    <w:rsid w:val="00396B15"/>
    <w:rsid w:val="003A086F"/>
    <w:rsid w:val="003A1C7F"/>
    <w:rsid w:val="003A2189"/>
    <w:rsid w:val="003A3B0E"/>
    <w:rsid w:val="003A4007"/>
    <w:rsid w:val="003A5D39"/>
    <w:rsid w:val="003A5F87"/>
    <w:rsid w:val="003A6681"/>
    <w:rsid w:val="003A699C"/>
    <w:rsid w:val="003A749D"/>
    <w:rsid w:val="003A7D90"/>
    <w:rsid w:val="003A7DEC"/>
    <w:rsid w:val="003B05B9"/>
    <w:rsid w:val="003B348E"/>
    <w:rsid w:val="003B3A33"/>
    <w:rsid w:val="003B5594"/>
    <w:rsid w:val="003B5643"/>
    <w:rsid w:val="003B7D46"/>
    <w:rsid w:val="003C2683"/>
    <w:rsid w:val="003C26A0"/>
    <w:rsid w:val="003C47B2"/>
    <w:rsid w:val="003C4B4A"/>
    <w:rsid w:val="003C5580"/>
    <w:rsid w:val="003C59A7"/>
    <w:rsid w:val="003C65D1"/>
    <w:rsid w:val="003D00A9"/>
    <w:rsid w:val="003D1B2D"/>
    <w:rsid w:val="003D1D17"/>
    <w:rsid w:val="003D3005"/>
    <w:rsid w:val="003D5BB7"/>
    <w:rsid w:val="003D6ED6"/>
    <w:rsid w:val="003E0CF1"/>
    <w:rsid w:val="003E3284"/>
    <w:rsid w:val="003E5392"/>
    <w:rsid w:val="003E684E"/>
    <w:rsid w:val="003E6A83"/>
    <w:rsid w:val="003F1C1C"/>
    <w:rsid w:val="003F20DB"/>
    <w:rsid w:val="003F336C"/>
    <w:rsid w:val="003F3504"/>
    <w:rsid w:val="003F4571"/>
    <w:rsid w:val="003F785F"/>
    <w:rsid w:val="004000EA"/>
    <w:rsid w:val="00402332"/>
    <w:rsid w:val="00404DD4"/>
    <w:rsid w:val="00407D88"/>
    <w:rsid w:val="004100E9"/>
    <w:rsid w:val="00411058"/>
    <w:rsid w:val="00411B26"/>
    <w:rsid w:val="00413A88"/>
    <w:rsid w:val="00416261"/>
    <w:rsid w:val="0041680B"/>
    <w:rsid w:val="00417967"/>
    <w:rsid w:val="00425EBC"/>
    <w:rsid w:val="004265D7"/>
    <w:rsid w:val="00426A9B"/>
    <w:rsid w:val="00430FAA"/>
    <w:rsid w:val="004319D7"/>
    <w:rsid w:val="00431F2C"/>
    <w:rsid w:val="004327B9"/>
    <w:rsid w:val="004331BF"/>
    <w:rsid w:val="00433860"/>
    <w:rsid w:val="00435BE8"/>
    <w:rsid w:val="00435EEC"/>
    <w:rsid w:val="00440C6B"/>
    <w:rsid w:val="0044361C"/>
    <w:rsid w:val="00443AC8"/>
    <w:rsid w:val="00444461"/>
    <w:rsid w:val="00446BFB"/>
    <w:rsid w:val="004509FE"/>
    <w:rsid w:val="0045122B"/>
    <w:rsid w:val="00451B89"/>
    <w:rsid w:val="00452F05"/>
    <w:rsid w:val="00453FA3"/>
    <w:rsid w:val="004547D9"/>
    <w:rsid w:val="004553D6"/>
    <w:rsid w:val="00455D5D"/>
    <w:rsid w:val="004616C0"/>
    <w:rsid w:val="00462EF5"/>
    <w:rsid w:val="00463AC8"/>
    <w:rsid w:val="00464D44"/>
    <w:rsid w:val="00466874"/>
    <w:rsid w:val="004671DE"/>
    <w:rsid w:val="00471732"/>
    <w:rsid w:val="00472194"/>
    <w:rsid w:val="00472E97"/>
    <w:rsid w:val="00474C46"/>
    <w:rsid w:val="0047597D"/>
    <w:rsid w:val="00477BDB"/>
    <w:rsid w:val="00480B2D"/>
    <w:rsid w:val="00481D82"/>
    <w:rsid w:val="00482616"/>
    <w:rsid w:val="00490E5F"/>
    <w:rsid w:val="00493D9F"/>
    <w:rsid w:val="004945BE"/>
    <w:rsid w:val="00494BFA"/>
    <w:rsid w:val="00494CCC"/>
    <w:rsid w:val="0049580F"/>
    <w:rsid w:val="00495BD2"/>
    <w:rsid w:val="004A3E23"/>
    <w:rsid w:val="004A5252"/>
    <w:rsid w:val="004A58C7"/>
    <w:rsid w:val="004A5A09"/>
    <w:rsid w:val="004A6243"/>
    <w:rsid w:val="004A7AE3"/>
    <w:rsid w:val="004B0D5C"/>
    <w:rsid w:val="004B0F9A"/>
    <w:rsid w:val="004B1ED8"/>
    <w:rsid w:val="004B27E4"/>
    <w:rsid w:val="004B4C1D"/>
    <w:rsid w:val="004B5E77"/>
    <w:rsid w:val="004B726A"/>
    <w:rsid w:val="004C10E6"/>
    <w:rsid w:val="004C28D2"/>
    <w:rsid w:val="004C2E0A"/>
    <w:rsid w:val="004C49E7"/>
    <w:rsid w:val="004C63B5"/>
    <w:rsid w:val="004C6EF6"/>
    <w:rsid w:val="004D0045"/>
    <w:rsid w:val="004D27A2"/>
    <w:rsid w:val="004D4CC1"/>
    <w:rsid w:val="004D5408"/>
    <w:rsid w:val="004D7DEB"/>
    <w:rsid w:val="004E15BB"/>
    <w:rsid w:val="004E33B8"/>
    <w:rsid w:val="004E3941"/>
    <w:rsid w:val="004E4284"/>
    <w:rsid w:val="004E4494"/>
    <w:rsid w:val="004E52F1"/>
    <w:rsid w:val="004E5879"/>
    <w:rsid w:val="004F39B2"/>
    <w:rsid w:val="00501806"/>
    <w:rsid w:val="00501A5C"/>
    <w:rsid w:val="00502ACF"/>
    <w:rsid w:val="0050636E"/>
    <w:rsid w:val="005102F9"/>
    <w:rsid w:val="00511295"/>
    <w:rsid w:val="005128A4"/>
    <w:rsid w:val="00513AD2"/>
    <w:rsid w:val="00513F77"/>
    <w:rsid w:val="00514434"/>
    <w:rsid w:val="00515366"/>
    <w:rsid w:val="0052010C"/>
    <w:rsid w:val="005226B0"/>
    <w:rsid w:val="00522BA4"/>
    <w:rsid w:val="00523752"/>
    <w:rsid w:val="00524200"/>
    <w:rsid w:val="005246B4"/>
    <w:rsid w:val="00526361"/>
    <w:rsid w:val="00530501"/>
    <w:rsid w:val="00531DD0"/>
    <w:rsid w:val="00532047"/>
    <w:rsid w:val="00532F42"/>
    <w:rsid w:val="00533102"/>
    <w:rsid w:val="00535A34"/>
    <w:rsid w:val="00541620"/>
    <w:rsid w:val="0054331F"/>
    <w:rsid w:val="0054479F"/>
    <w:rsid w:val="0054719C"/>
    <w:rsid w:val="005473F2"/>
    <w:rsid w:val="005506F5"/>
    <w:rsid w:val="00551A29"/>
    <w:rsid w:val="005530FA"/>
    <w:rsid w:val="00556178"/>
    <w:rsid w:val="00556E61"/>
    <w:rsid w:val="00560AAF"/>
    <w:rsid w:val="005625D2"/>
    <w:rsid w:val="00563E68"/>
    <w:rsid w:val="00565253"/>
    <w:rsid w:val="005668FD"/>
    <w:rsid w:val="005676E2"/>
    <w:rsid w:val="0057162F"/>
    <w:rsid w:val="00573620"/>
    <w:rsid w:val="00574D63"/>
    <w:rsid w:val="005770F1"/>
    <w:rsid w:val="00580D00"/>
    <w:rsid w:val="0058189D"/>
    <w:rsid w:val="005822F5"/>
    <w:rsid w:val="0058561A"/>
    <w:rsid w:val="00586AED"/>
    <w:rsid w:val="00590237"/>
    <w:rsid w:val="005918A2"/>
    <w:rsid w:val="00596EB6"/>
    <w:rsid w:val="005973CB"/>
    <w:rsid w:val="005A0105"/>
    <w:rsid w:val="005A0198"/>
    <w:rsid w:val="005A21E4"/>
    <w:rsid w:val="005A45A8"/>
    <w:rsid w:val="005A5236"/>
    <w:rsid w:val="005A645D"/>
    <w:rsid w:val="005A7FC2"/>
    <w:rsid w:val="005B281F"/>
    <w:rsid w:val="005B3563"/>
    <w:rsid w:val="005C23AD"/>
    <w:rsid w:val="005C2BCF"/>
    <w:rsid w:val="005C39E8"/>
    <w:rsid w:val="005C55DE"/>
    <w:rsid w:val="005C7CA8"/>
    <w:rsid w:val="005D0C91"/>
    <w:rsid w:val="005D0FC3"/>
    <w:rsid w:val="005D38C8"/>
    <w:rsid w:val="005D4B5A"/>
    <w:rsid w:val="005D4BCA"/>
    <w:rsid w:val="005D5C04"/>
    <w:rsid w:val="005D692B"/>
    <w:rsid w:val="005D7B8E"/>
    <w:rsid w:val="005E149E"/>
    <w:rsid w:val="005E20BD"/>
    <w:rsid w:val="005E2522"/>
    <w:rsid w:val="005E25E8"/>
    <w:rsid w:val="005E2AE2"/>
    <w:rsid w:val="005E303A"/>
    <w:rsid w:val="005E4A67"/>
    <w:rsid w:val="005F021A"/>
    <w:rsid w:val="005F6555"/>
    <w:rsid w:val="005F6731"/>
    <w:rsid w:val="005F7EF9"/>
    <w:rsid w:val="006014B3"/>
    <w:rsid w:val="00602707"/>
    <w:rsid w:val="00604AF1"/>
    <w:rsid w:val="006052FA"/>
    <w:rsid w:val="006053C0"/>
    <w:rsid w:val="00605BFC"/>
    <w:rsid w:val="00607C6B"/>
    <w:rsid w:val="00614AE2"/>
    <w:rsid w:val="00615521"/>
    <w:rsid w:val="006208E9"/>
    <w:rsid w:val="006239DE"/>
    <w:rsid w:val="00623B5C"/>
    <w:rsid w:val="0063022D"/>
    <w:rsid w:val="00630AFB"/>
    <w:rsid w:val="006318A2"/>
    <w:rsid w:val="006351FD"/>
    <w:rsid w:val="00635C03"/>
    <w:rsid w:val="00641266"/>
    <w:rsid w:val="0064170E"/>
    <w:rsid w:val="0064271C"/>
    <w:rsid w:val="006430D6"/>
    <w:rsid w:val="00647E16"/>
    <w:rsid w:val="00650678"/>
    <w:rsid w:val="006527E9"/>
    <w:rsid w:val="0065383B"/>
    <w:rsid w:val="0066186F"/>
    <w:rsid w:val="00662089"/>
    <w:rsid w:val="00662400"/>
    <w:rsid w:val="00665626"/>
    <w:rsid w:val="00665CCC"/>
    <w:rsid w:val="00666974"/>
    <w:rsid w:val="006707A9"/>
    <w:rsid w:val="00672667"/>
    <w:rsid w:val="006728C0"/>
    <w:rsid w:val="0067471C"/>
    <w:rsid w:val="00674D1A"/>
    <w:rsid w:val="0067573A"/>
    <w:rsid w:val="0067640E"/>
    <w:rsid w:val="00677CE3"/>
    <w:rsid w:val="0068066A"/>
    <w:rsid w:val="00683C8D"/>
    <w:rsid w:val="00684E98"/>
    <w:rsid w:val="00686856"/>
    <w:rsid w:val="0068757D"/>
    <w:rsid w:val="00687F76"/>
    <w:rsid w:val="006948CB"/>
    <w:rsid w:val="00695032"/>
    <w:rsid w:val="006967B2"/>
    <w:rsid w:val="00696A8B"/>
    <w:rsid w:val="006978A5"/>
    <w:rsid w:val="006979AF"/>
    <w:rsid w:val="006979BF"/>
    <w:rsid w:val="006A19B2"/>
    <w:rsid w:val="006A1E35"/>
    <w:rsid w:val="006A4337"/>
    <w:rsid w:val="006A584E"/>
    <w:rsid w:val="006A5A39"/>
    <w:rsid w:val="006A5DF3"/>
    <w:rsid w:val="006A7EF5"/>
    <w:rsid w:val="006B0AF0"/>
    <w:rsid w:val="006B1D4E"/>
    <w:rsid w:val="006B3EB4"/>
    <w:rsid w:val="006B4303"/>
    <w:rsid w:val="006B6A31"/>
    <w:rsid w:val="006C5ECD"/>
    <w:rsid w:val="006D051C"/>
    <w:rsid w:val="006D0F4B"/>
    <w:rsid w:val="006D12FC"/>
    <w:rsid w:val="006D76D2"/>
    <w:rsid w:val="006E1637"/>
    <w:rsid w:val="006E1EE4"/>
    <w:rsid w:val="006E20F3"/>
    <w:rsid w:val="006F1042"/>
    <w:rsid w:val="006F1B9D"/>
    <w:rsid w:val="006F2898"/>
    <w:rsid w:val="006F31A1"/>
    <w:rsid w:val="006F35F7"/>
    <w:rsid w:val="006F3708"/>
    <w:rsid w:val="006F434D"/>
    <w:rsid w:val="006F4ED6"/>
    <w:rsid w:val="006F7118"/>
    <w:rsid w:val="007014D3"/>
    <w:rsid w:val="0070187A"/>
    <w:rsid w:val="0070339F"/>
    <w:rsid w:val="00705681"/>
    <w:rsid w:val="007071F4"/>
    <w:rsid w:val="007103E4"/>
    <w:rsid w:val="00710CA8"/>
    <w:rsid w:val="0071104F"/>
    <w:rsid w:val="007114F6"/>
    <w:rsid w:val="00717FE3"/>
    <w:rsid w:val="00720BCA"/>
    <w:rsid w:val="00720C13"/>
    <w:rsid w:val="0072247A"/>
    <w:rsid w:val="00724CE2"/>
    <w:rsid w:val="007251FC"/>
    <w:rsid w:val="00727A7F"/>
    <w:rsid w:val="00727F54"/>
    <w:rsid w:val="0073235B"/>
    <w:rsid w:val="007344FC"/>
    <w:rsid w:val="00735659"/>
    <w:rsid w:val="00736C97"/>
    <w:rsid w:val="0073742D"/>
    <w:rsid w:val="0073757F"/>
    <w:rsid w:val="00740D32"/>
    <w:rsid w:val="007413F6"/>
    <w:rsid w:val="007417CE"/>
    <w:rsid w:val="0074189F"/>
    <w:rsid w:val="007476C4"/>
    <w:rsid w:val="00750351"/>
    <w:rsid w:val="00750823"/>
    <w:rsid w:val="0075211F"/>
    <w:rsid w:val="00752520"/>
    <w:rsid w:val="00754A50"/>
    <w:rsid w:val="00755CAE"/>
    <w:rsid w:val="00755F45"/>
    <w:rsid w:val="0075615A"/>
    <w:rsid w:val="00757141"/>
    <w:rsid w:val="007612FD"/>
    <w:rsid w:val="00762FBB"/>
    <w:rsid w:val="00763595"/>
    <w:rsid w:val="007659BC"/>
    <w:rsid w:val="00766B98"/>
    <w:rsid w:val="00767D0A"/>
    <w:rsid w:val="00770168"/>
    <w:rsid w:val="00773936"/>
    <w:rsid w:val="00773D6C"/>
    <w:rsid w:val="00774979"/>
    <w:rsid w:val="00775CE5"/>
    <w:rsid w:val="0077748B"/>
    <w:rsid w:val="0077784D"/>
    <w:rsid w:val="007820A5"/>
    <w:rsid w:val="007822A4"/>
    <w:rsid w:val="0078379B"/>
    <w:rsid w:val="00785F03"/>
    <w:rsid w:val="00785F60"/>
    <w:rsid w:val="0078712C"/>
    <w:rsid w:val="00790206"/>
    <w:rsid w:val="007908D9"/>
    <w:rsid w:val="007916C0"/>
    <w:rsid w:val="00791B2E"/>
    <w:rsid w:val="007936BA"/>
    <w:rsid w:val="00796B93"/>
    <w:rsid w:val="00797477"/>
    <w:rsid w:val="007974BF"/>
    <w:rsid w:val="00797D9C"/>
    <w:rsid w:val="007A12F1"/>
    <w:rsid w:val="007A1ECB"/>
    <w:rsid w:val="007A297F"/>
    <w:rsid w:val="007A2F8D"/>
    <w:rsid w:val="007A5152"/>
    <w:rsid w:val="007A6181"/>
    <w:rsid w:val="007A64ED"/>
    <w:rsid w:val="007A6572"/>
    <w:rsid w:val="007A6A5E"/>
    <w:rsid w:val="007A6AB1"/>
    <w:rsid w:val="007A7E37"/>
    <w:rsid w:val="007B1805"/>
    <w:rsid w:val="007B3D1C"/>
    <w:rsid w:val="007B5A78"/>
    <w:rsid w:val="007B61F7"/>
    <w:rsid w:val="007B7383"/>
    <w:rsid w:val="007B7C58"/>
    <w:rsid w:val="007C0FA0"/>
    <w:rsid w:val="007C170F"/>
    <w:rsid w:val="007C3CB1"/>
    <w:rsid w:val="007C49A4"/>
    <w:rsid w:val="007C5E61"/>
    <w:rsid w:val="007C70C5"/>
    <w:rsid w:val="007C7514"/>
    <w:rsid w:val="007C76B5"/>
    <w:rsid w:val="007C7749"/>
    <w:rsid w:val="007D05F5"/>
    <w:rsid w:val="007D647F"/>
    <w:rsid w:val="007E1CA5"/>
    <w:rsid w:val="007F0393"/>
    <w:rsid w:val="007F0C48"/>
    <w:rsid w:val="007F1921"/>
    <w:rsid w:val="007F1F3C"/>
    <w:rsid w:val="007F7E52"/>
    <w:rsid w:val="00803E0E"/>
    <w:rsid w:val="008056D4"/>
    <w:rsid w:val="00806221"/>
    <w:rsid w:val="00807977"/>
    <w:rsid w:val="00810DEA"/>
    <w:rsid w:val="008111C5"/>
    <w:rsid w:val="00811419"/>
    <w:rsid w:val="00811868"/>
    <w:rsid w:val="0081193A"/>
    <w:rsid w:val="008146EC"/>
    <w:rsid w:val="0081485A"/>
    <w:rsid w:val="0081624E"/>
    <w:rsid w:val="00820BD1"/>
    <w:rsid w:val="0082244E"/>
    <w:rsid w:val="0082316E"/>
    <w:rsid w:val="008249F5"/>
    <w:rsid w:val="00825850"/>
    <w:rsid w:val="00832917"/>
    <w:rsid w:val="00832C20"/>
    <w:rsid w:val="00834A43"/>
    <w:rsid w:val="008410CA"/>
    <w:rsid w:val="00842571"/>
    <w:rsid w:val="008426CC"/>
    <w:rsid w:val="00845CBD"/>
    <w:rsid w:val="00851A08"/>
    <w:rsid w:val="00851CAD"/>
    <w:rsid w:val="00851D1B"/>
    <w:rsid w:val="00851DFF"/>
    <w:rsid w:val="00851E8E"/>
    <w:rsid w:val="00854B7C"/>
    <w:rsid w:val="008568B3"/>
    <w:rsid w:val="00856A0B"/>
    <w:rsid w:val="00857EBA"/>
    <w:rsid w:val="00860844"/>
    <w:rsid w:val="00861094"/>
    <w:rsid w:val="00862456"/>
    <w:rsid w:val="00863548"/>
    <w:rsid w:val="00863F39"/>
    <w:rsid w:val="008657B1"/>
    <w:rsid w:val="0086591A"/>
    <w:rsid w:val="008671CC"/>
    <w:rsid w:val="008675A2"/>
    <w:rsid w:val="00870FDC"/>
    <w:rsid w:val="00876C56"/>
    <w:rsid w:val="00880EC3"/>
    <w:rsid w:val="008837D0"/>
    <w:rsid w:val="00884059"/>
    <w:rsid w:val="0088459B"/>
    <w:rsid w:val="0088693D"/>
    <w:rsid w:val="00887E65"/>
    <w:rsid w:val="00890D3D"/>
    <w:rsid w:val="00891CA2"/>
    <w:rsid w:val="00891EC8"/>
    <w:rsid w:val="008922BD"/>
    <w:rsid w:val="0089245B"/>
    <w:rsid w:val="008938C7"/>
    <w:rsid w:val="00894601"/>
    <w:rsid w:val="008A029F"/>
    <w:rsid w:val="008A14BF"/>
    <w:rsid w:val="008A1E99"/>
    <w:rsid w:val="008A1F3E"/>
    <w:rsid w:val="008A229D"/>
    <w:rsid w:val="008A4732"/>
    <w:rsid w:val="008A5E6F"/>
    <w:rsid w:val="008A6661"/>
    <w:rsid w:val="008A719E"/>
    <w:rsid w:val="008A79D8"/>
    <w:rsid w:val="008B05AC"/>
    <w:rsid w:val="008B1AD0"/>
    <w:rsid w:val="008B2E35"/>
    <w:rsid w:val="008B5FFD"/>
    <w:rsid w:val="008B65C5"/>
    <w:rsid w:val="008B75BE"/>
    <w:rsid w:val="008C2562"/>
    <w:rsid w:val="008C5C85"/>
    <w:rsid w:val="008D0B79"/>
    <w:rsid w:val="008D1F25"/>
    <w:rsid w:val="008D2169"/>
    <w:rsid w:val="008D59F8"/>
    <w:rsid w:val="008D7F4C"/>
    <w:rsid w:val="008E34A8"/>
    <w:rsid w:val="008E3EC6"/>
    <w:rsid w:val="008E46D9"/>
    <w:rsid w:val="008E53BC"/>
    <w:rsid w:val="008E5880"/>
    <w:rsid w:val="008E7E0A"/>
    <w:rsid w:val="008F0E96"/>
    <w:rsid w:val="008F1B3B"/>
    <w:rsid w:val="008F35F2"/>
    <w:rsid w:val="008F37AA"/>
    <w:rsid w:val="008F65F3"/>
    <w:rsid w:val="008F79E9"/>
    <w:rsid w:val="00901491"/>
    <w:rsid w:val="00902F15"/>
    <w:rsid w:val="00903178"/>
    <w:rsid w:val="00904B8A"/>
    <w:rsid w:val="009062CA"/>
    <w:rsid w:val="00906DB4"/>
    <w:rsid w:val="00907140"/>
    <w:rsid w:val="00907966"/>
    <w:rsid w:val="00912B1B"/>
    <w:rsid w:val="00912CC8"/>
    <w:rsid w:val="00915AC9"/>
    <w:rsid w:val="00916F12"/>
    <w:rsid w:val="00917276"/>
    <w:rsid w:val="00920CBB"/>
    <w:rsid w:val="0092116A"/>
    <w:rsid w:val="0092120D"/>
    <w:rsid w:val="00922282"/>
    <w:rsid w:val="00922B84"/>
    <w:rsid w:val="0092422E"/>
    <w:rsid w:val="009252DD"/>
    <w:rsid w:val="009261CA"/>
    <w:rsid w:val="0092624C"/>
    <w:rsid w:val="0092787D"/>
    <w:rsid w:val="00932FAB"/>
    <w:rsid w:val="0093380B"/>
    <w:rsid w:val="0093743E"/>
    <w:rsid w:val="00940EE8"/>
    <w:rsid w:val="00941E4F"/>
    <w:rsid w:val="00942112"/>
    <w:rsid w:val="00942961"/>
    <w:rsid w:val="009430C3"/>
    <w:rsid w:val="0094396A"/>
    <w:rsid w:val="0094402C"/>
    <w:rsid w:val="00944EF8"/>
    <w:rsid w:val="00946D23"/>
    <w:rsid w:val="00952705"/>
    <w:rsid w:val="009537C2"/>
    <w:rsid w:val="00953D23"/>
    <w:rsid w:val="00953F4D"/>
    <w:rsid w:val="0095451F"/>
    <w:rsid w:val="009559A3"/>
    <w:rsid w:val="00961026"/>
    <w:rsid w:val="00962949"/>
    <w:rsid w:val="0096349C"/>
    <w:rsid w:val="00964122"/>
    <w:rsid w:val="00965CA3"/>
    <w:rsid w:val="00970804"/>
    <w:rsid w:val="00970CF4"/>
    <w:rsid w:val="00970FC3"/>
    <w:rsid w:val="009729A2"/>
    <w:rsid w:val="00975164"/>
    <w:rsid w:val="009752CB"/>
    <w:rsid w:val="00976955"/>
    <w:rsid w:val="009769A9"/>
    <w:rsid w:val="00976E68"/>
    <w:rsid w:val="00977C78"/>
    <w:rsid w:val="00980F57"/>
    <w:rsid w:val="009814A5"/>
    <w:rsid w:val="00982100"/>
    <w:rsid w:val="00982B02"/>
    <w:rsid w:val="00984270"/>
    <w:rsid w:val="009858C1"/>
    <w:rsid w:val="00986AA8"/>
    <w:rsid w:val="009908B7"/>
    <w:rsid w:val="00990EAB"/>
    <w:rsid w:val="00991163"/>
    <w:rsid w:val="00991A9E"/>
    <w:rsid w:val="00991AA9"/>
    <w:rsid w:val="00992E10"/>
    <w:rsid w:val="0099390D"/>
    <w:rsid w:val="00994F00"/>
    <w:rsid w:val="009976AF"/>
    <w:rsid w:val="009A035F"/>
    <w:rsid w:val="009A1819"/>
    <w:rsid w:val="009A1C7D"/>
    <w:rsid w:val="009A1DDD"/>
    <w:rsid w:val="009A25E2"/>
    <w:rsid w:val="009A5F33"/>
    <w:rsid w:val="009B233E"/>
    <w:rsid w:val="009B235E"/>
    <w:rsid w:val="009C0673"/>
    <w:rsid w:val="009C18C0"/>
    <w:rsid w:val="009C1CFF"/>
    <w:rsid w:val="009C2524"/>
    <w:rsid w:val="009C44D2"/>
    <w:rsid w:val="009C473C"/>
    <w:rsid w:val="009C6B36"/>
    <w:rsid w:val="009C6BA4"/>
    <w:rsid w:val="009C7C9E"/>
    <w:rsid w:val="009D0E00"/>
    <w:rsid w:val="009D178F"/>
    <w:rsid w:val="009D1877"/>
    <w:rsid w:val="009D358D"/>
    <w:rsid w:val="009D4543"/>
    <w:rsid w:val="009D5CAA"/>
    <w:rsid w:val="009D6F73"/>
    <w:rsid w:val="009E0390"/>
    <w:rsid w:val="009E03E4"/>
    <w:rsid w:val="009E1061"/>
    <w:rsid w:val="009E2316"/>
    <w:rsid w:val="009E24CA"/>
    <w:rsid w:val="009E40EF"/>
    <w:rsid w:val="009E4CD9"/>
    <w:rsid w:val="009E5956"/>
    <w:rsid w:val="009F0982"/>
    <w:rsid w:val="009F09BE"/>
    <w:rsid w:val="009F4B0B"/>
    <w:rsid w:val="009F4C93"/>
    <w:rsid w:val="009F59C8"/>
    <w:rsid w:val="009F65D7"/>
    <w:rsid w:val="009F7DEE"/>
    <w:rsid w:val="009F7E66"/>
    <w:rsid w:val="00A00AFC"/>
    <w:rsid w:val="00A00F2E"/>
    <w:rsid w:val="00A040A0"/>
    <w:rsid w:val="00A042DC"/>
    <w:rsid w:val="00A043AC"/>
    <w:rsid w:val="00A14C26"/>
    <w:rsid w:val="00A179B7"/>
    <w:rsid w:val="00A20471"/>
    <w:rsid w:val="00A23FFA"/>
    <w:rsid w:val="00A2439B"/>
    <w:rsid w:val="00A26CA4"/>
    <w:rsid w:val="00A2749D"/>
    <w:rsid w:val="00A30C97"/>
    <w:rsid w:val="00A31F1E"/>
    <w:rsid w:val="00A33540"/>
    <w:rsid w:val="00A3363E"/>
    <w:rsid w:val="00A340DB"/>
    <w:rsid w:val="00A347D4"/>
    <w:rsid w:val="00A35DBB"/>
    <w:rsid w:val="00A36350"/>
    <w:rsid w:val="00A42202"/>
    <w:rsid w:val="00A42C7C"/>
    <w:rsid w:val="00A4429E"/>
    <w:rsid w:val="00A4639A"/>
    <w:rsid w:val="00A46AAC"/>
    <w:rsid w:val="00A53062"/>
    <w:rsid w:val="00A553A8"/>
    <w:rsid w:val="00A557D9"/>
    <w:rsid w:val="00A55EAE"/>
    <w:rsid w:val="00A5641A"/>
    <w:rsid w:val="00A566B0"/>
    <w:rsid w:val="00A56898"/>
    <w:rsid w:val="00A62E67"/>
    <w:rsid w:val="00A63FAE"/>
    <w:rsid w:val="00A6401E"/>
    <w:rsid w:val="00A66CBA"/>
    <w:rsid w:val="00A67679"/>
    <w:rsid w:val="00A7174E"/>
    <w:rsid w:val="00A718A5"/>
    <w:rsid w:val="00A72758"/>
    <w:rsid w:val="00A75449"/>
    <w:rsid w:val="00A77C92"/>
    <w:rsid w:val="00A80079"/>
    <w:rsid w:val="00A840F6"/>
    <w:rsid w:val="00A84109"/>
    <w:rsid w:val="00A91201"/>
    <w:rsid w:val="00A91FB7"/>
    <w:rsid w:val="00A93D05"/>
    <w:rsid w:val="00A94556"/>
    <w:rsid w:val="00A94E6B"/>
    <w:rsid w:val="00A9799D"/>
    <w:rsid w:val="00AA2057"/>
    <w:rsid w:val="00AA20A3"/>
    <w:rsid w:val="00AA273F"/>
    <w:rsid w:val="00AA378F"/>
    <w:rsid w:val="00AA39F5"/>
    <w:rsid w:val="00AA648B"/>
    <w:rsid w:val="00AA68CF"/>
    <w:rsid w:val="00AA6BC3"/>
    <w:rsid w:val="00AA6CE5"/>
    <w:rsid w:val="00AB0F7B"/>
    <w:rsid w:val="00AB1ECC"/>
    <w:rsid w:val="00AB2241"/>
    <w:rsid w:val="00AB3C94"/>
    <w:rsid w:val="00AB4F81"/>
    <w:rsid w:val="00AB5674"/>
    <w:rsid w:val="00AC10CE"/>
    <w:rsid w:val="00AC578F"/>
    <w:rsid w:val="00AC5C2A"/>
    <w:rsid w:val="00AC6989"/>
    <w:rsid w:val="00AD06FA"/>
    <w:rsid w:val="00AD28D3"/>
    <w:rsid w:val="00AE0942"/>
    <w:rsid w:val="00AE13AF"/>
    <w:rsid w:val="00AE2519"/>
    <w:rsid w:val="00AE5814"/>
    <w:rsid w:val="00AE6D0E"/>
    <w:rsid w:val="00AF0040"/>
    <w:rsid w:val="00AF09F9"/>
    <w:rsid w:val="00AF3D7C"/>
    <w:rsid w:val="00B01FD0"/>
    <w:rsid w:val="00B02159"/>
    <w:rsid w:val="00B05854"/>
    <w:rsid w:val="00B063CA"/>
    <w:rsid w:val="00B06A49"/>
    <w:rsid w:val="00B11B2C"/>
    <w:rsid w:val="00B15B92"/>
    <w:rsid w:val="00B169CE"/>
    <w:rsid w:val="00B16BAC"/>
    <w:rsid w:val="00B17143"/>
    <w:rsid w:val="00B223B3"/>
    <w:rsid w:val="00B226F7"/>
    <w:rsid w:val="00B23CAB"/>
    <w:rsid w:val="00B24EB0"/>
    <w:rsid w:val="00B26506"/>
    <w:rsid w:val="00B26803"/>
    <w:rsid w:val="00B2697C"/>
    <w:rsid w:val="00B277D6"/>
    <w:rsid w:val="00B32018"/>
    <w:rsid w:val="00B33CA1"/>
    <w:rsid w:val="00B33CAB"/>
    <w:rsid w:val="00B34D04"/>
    <w:rsid w:val="00B3538A"/>
    <w:rsid w:val="00B3679C"/>
    <w:rsid w:val="00B41EFA"/>
    <w:rsid w:val="00B4508E"/>
    <w:rsid w:val="00B47EBF"/>
    <w:rsid w:val="00B50929"/>
    <w:rsid w:val="00B5334F"/>
    <w:rsid w:val="00B53C76"/>
    <w:rsid w:val="00B54245"/>
    <w:rsid w:val="00B54EBE"/>
    <w:rsid w:val="00B556D0"/>
    <w:rsid w:val="00B568E3"/>
    <w:rsid w:val="00B60ED2"/>
    <w:rsid w:val="00B64301"/>
    <w:rsid w:val="00B64FB2"/>
    <w:rsid w:val="00B6589B"/>
    <w:rsid w:val="00B70059"/>
    <w:rsid w:val="00B745AA"/>
    <w:rsid w:val="00B75154"/>
    <w:rsid w:val="00B75CE8"/>
    <w:rsid w:val="00B77D3B"/>
    <w:rsid w:val="00B80456"/>
    <w:rsid w:val="00B81222"/>
    <w:rsid w:val="00B81E50"/>
    <w:rsid w:val="00B822FC"/>
    <w:rsid w:val="00B84494"/>
    <w:rsid w:val="00B84FA1"/>
    <w:rsid w:val="00B853C3"/>
    <w:rsid w:val="00B91012"/>
    <w:rsid w:val="00B91B05"/>
    <w:rsid w:val="00B92C1B"/>
    <w:rsid w:val="00B95590"/>
    <w:rsid w:val="00B97723"/>
    <w:rsid w:val="00BA7961"/>
    <w:rsid w:val="00BB0647"/>
    <w:rsid w:val="00BB0BCB"/>
    <w:rsid w:val="00BB193A"/>
    <w:rsid w:val="00BB309C"/>
    <w:rsid w:val="00BC096B"/>
    <w:rsid w:val="00BC4049"/>
    <w:rsid w:val="00BC544C"/>
    <w:rsid w:val="00BD0DA7"/>
    <w:rsid w:val="00BD11F8"/>
    <w:rsid w:val="00BD126F"/>
    <w:rsid w:val="00BD2742"/>
    <w:rsid w:val="00BD2939"/>
    <w:rsid w:val="00BD30D9"/>
    <w:rsid w:val="00BD3D2C"/>
    <w:rsid w:val="00BD64DB"/>
    <w:rsid w:val="00BD6933"/>
    <w:rsid w:val="00BD6966"/>
    <w:rsid w:val="00BE14AE"/>
    <w:rsid w:val="00BE3A18"/>
    <w:rsid w:val="00BE5545"/>
    <w:rsid w:val="00BE6A1E"/>
    <w:rsid w:val="00BF1E32"/>
    <w:rsid w:val="00BF71F9"/>
    <w:rsid w:val="00C01109"/>
    <w:rsid w:val="00C01A30"/>
    <w:rsid w:val="00C01EBC"/>
    <w:rsid w:val="00C02E4F"/>
    <w:rsid w:val="00C0368A"/>
    <w:rsid w:val="00C05D1B"/>
    <w:rsid w:val="00C07A74"/>
    <w:rsid w:val="00C07FB4"/>
    <w:rsid w:val="00C13E47"/>
    <w:rsid w:val="00C17B8F"/>
    <w:rsid w:val="00C218D7"/>
    <w:rsid w:val="00C21BE1"/>
    <w:rsid w:val="00C24093"/>
    <w:rsid w:val="00C27DF4"/>
    <w:rsid w:val="00C27FB9"/>
    <w:rsid w:val="00C30256"/>
    <w:rsid w:val="00C30D8C"/>
    <w:rsid w:val="00C30E62"/>
    <w:rsid w:val="00C32AB1"/>
    <w:rsid w:val="00C340CE"/>
    <w:rsid w:val="00C3570B"/>
    <w:rsid w:val="00C36642"/>
    <w:rsid w:val="00C37BA8"/>
    <w:rsid w:val="00C37F1D"/>
    <w:rsid w:val="00C4102A"/>
    <w:rsid w:val="00C411A6"/>
    <w:rsid w:val="00C4389F"/>
    <w:rsid w:val="00C447FD"/>
    <w:rsid w:val="00C51413"/>
    <w:rsid w:val="00C5477E"/>
    <w:rsid w:val="00C56E2F"/>
    <w:rsid w:val="00C56FCB"/>
    <w:rsid w:val="00C57040"/>
    <w:rsid w:val="00C57078"/>
    <w:rsid w:val="00C57AD6"/>
    <w:rsid w:val="00C61218"/>
    <w:rsid w:val="00C61EE8"/>
    <w:rsid w:val="00C62C5A"/>
    <w:rsid w:val="00C64902"/>
    <w:rsid w:val="00C70C65"/>
    <w:rsid w:val="00C7243B"/>
    <w:rsid w:val="00C7359F"/>
    <w:rsid w:val="00C75374"/>
    <w:rsid w:val="00C753A9"/>
    <w:rsid w:val="00C760EB"/>
    <w:rsid w:val="00C80CE6"/>
    <w:rsid w:val="00C83F3B"/>
    <w:rsid w:val="00C85637"/>
    <w:rsid w:val="00C86940"/>
    <w:rsid w:val="00C90575"/>
    <w:rsid w:val="00C9094C"/>
    <w:rsid w:val="00C91AEE"/>
    <w:rsid w:val="00C91B1B"/>
    <w:rsid w:val="00C91FCC"/>
    <w:rsid w:val="00C92A1D"/>
    <w:rsid w:val="00C94DDB"/>
    <w:rsid w:val="00C95F5F"/>
    <w:rsid w:val="00C95F7B"/>
    <w:rsid w:val="00C9770E"/>
    <w:rsid w:val="00CA021B"/>
    <w:rsid w:val="00CA0694"/>
    <w:rsid w:val="00CA11BC"/>
    <w:rsid w:val="00CA3CC4"/>
    <w:rsid w:val="00CB09BE"/>
    <w:rsid w:val="00CB0EE7"/>
    <w:rsid w:val="00CB0FC7"/>
    <w:rsid w:val="00CB26A2"/>
    <w:rsid w:val="00CB4DB6"/>
    <w:rsid w:val="00CB63ED"/>
    <w:rsid w:val="00CC22FF"/>
    <w:rsid w:val="00CC38D6"/>
    <w:rsid w:val="00CC3A35"/>
    <w:rsid w:val="00CC435E"/>
    <w:rsid w:val="00CC50A5"/>
    <w:rsid w:val="00CC5E91"/>
    <w:rsid w:val="00CC6168"/>
    <w:rsid w:val="00CC66A7"/>
    <w:rsid w:val="00CD09DA"/>
    <w:rsid w:val="00CD36B1"/>
    <w:rsid w:val="00CD39F1"/>
    <w:rsid w:val="00CD3CE9"/>
    <w:rsid w:val="00CD7767"/>
    <w:rsid w:val="00CE4260"/>
    <w:rsid w:val="00CF074A"/>
    <w:rsid w:val="00CF1866"/>
    <w:rsid w:val="00CF28C3"/>
    <w:rsid w:val="00CF3535"/>
    <w:rsid w:val="00CF44CD"/>
    <w:rsid w:val="00CF651F"/>
    <w:rsid w:val="00CF70AA"/>
    <w:rsid w:val="00CF71C6"/>
    <w:rsid w:val="00D00AA5"/>
    <w:rsid w:val="00D00B90"/>
    <w:rsid w:val="00D059D5"/>
    <w:rsid w:val="00D06B2C"/>
    <w:rsid w:val="00D11A43"/>
    <w:rsid w:val="00D11F80"/>
    <w:rsid w:val="00D13FF2"/>
    <w:rsid w:val="00D14492"/>
    <w:rsid w:val="00D1592E"/>
    <w:rsid w:val="00D172A3"/>
    <w:rsid w:val="00D203D8"/>
    <w:rsid w:val="00D20855"/>
    <w:rsid w:val="00D215A3"/>
    <w:rsid w:val="00D244AE"/>
    <w:rsid w:val="00D24B80"/>
    <w:rsid w:val="00D24FCD"/>
    <w:rsid w:val="00D25D0A"/>
    <w:rsid w:val="00D2606A"/>
    <w:rsid w:val="00D26B1E"/>
    <w:rsid w:val="00D27831"/>
    <w:rsid w:val="00D31218"/>
    <w:rsid w:val="00D31AAD"/>
    <w:rsid w:val="00D32DC5"/>
    <w:rsid w:val="00D34162"/>
    <w:rsid w:val="00D3539B"/>
    <w:rsid w:val="00D3725B"/>
    <w:rsid w:val="00D409C9"/>
    <w:rsid w:val="00D41E8C"/>
    <w:rsid w:val="00D4243C"/>
    <w:rsid w:val="00D42831"/>
    <w:rsid w:val="00D428E9"/>
    <w:rsid w:val="00D42A3F"/>
    <w:rsid w:val="00D42FDD"/>
    <w:rsid w:val="00D4311B"/>
    <w:rsid w:val="00D43272"/>
    <w:rsid w:val="00D44347"/>
    <w:rsid w:val="00D454E8"/>
    <w:rsid w:val="00D45D5A"/>
    <w:rsid w:val="00D46DE0"/>
    <w:rsid w:val="00D500E9"/>
    <w:rsid w:val="00D51792"/>
    <w:rsid w:val="00D52613"/>
    <w:rsid w:val="00D52C37"/>
    <w:rsid w:val="00D52EC5"/>
    <w:rsid w:val="00D55BB3"/>
    <w:rsid w:val="00D575D5"/>
    <w:rsid w:val="00D57D6A"/>
    <w:rsid w:val="00D57F69"/>
    <w:rsid w:val="00D62779"/>
    <w:rsid w:val="00D63C7E"/>
    <w:rsid w:val="00D64A18"/>
    <w:rsid w:val="00D74D8E"/>
    <w:rsid w:val="00D757B7"/>
    <w:rsid w:val="00D763CC"/>
    <w:rsid w:val="00D7653D"/>
    <w:rsid w:val="00D77100"/>
    <w:rsid w:val="00D776AF"/>
    <w:rsid w:val="00D8097A"/>
    <w:rsid w:val="00D80B31"/>
    <w:rsid w:val="00D8268B"/>
    <w:rsid w:val="00D83E78"/>
    <w:rsid w:val="00D84146"/>
    <w:rsid w:val="00D85C73"/>
    <w:rsid w:val="00D85F39"/>
    <w:rsid w:val="00D87E38"/>
    <w:rsid w:val="00D90B32"/>
    <w:rsid w:val="00D926A3"/>
    <w:rsid w:val="00D92BCA"/>
    <w:rsid w:val="00D9499B"/>
    <w:rsid w:val="00D94C79"/>
    <w:rsid w:val="00D951C5"/>
    <w:rsid w:val="00DA1B1C"/>
    <w:rsid w:val="00DA2F52"/>
    <w:rsid w:val="00DA350C"/>
    <w:rsid w:val="00DA4CE7"/>
    <w:rsid w:val="00DA68EB"/>
    <w:rsid w:val="00DA6F91"/>
    <w:rsid w:val="00DA733B"/>
    <w:rsid w:val="00DA7BA9"/>
    <w:rsid w:val="00DA7E2E"/>
    <w:rsid w:val="00DB0F29"/>
    <w:rsid w:val="00DB25A5"/>
    <w:rsid w:val="00DB26CC"/>
    <w:rsid w:val="00DC0F28"/>
    <w:rsid w:val="00DC2D61"/>
    <w:rsid w:val="00DC4362"/>
    <w:rsid w:val="00DD39E6"/>
    <w:rsid w:val="00DD4FFD"/>
    <w:rsid w:val="00DE0203"/>
    <w:rsid w:val="00DE0736"/>
    <w:rsid w:val="00DE257A"/>
    <w:rsid w:val="00DE5CEB"/>
    <w:rsid w:val="00DE64F6"/>
    <w:rsid w:val="00DE6711"/>
    <w:rsid w:val="00DE6AC7"/>
    <w:rsid w:val="00DE7E58"/>
    <w:rsid w:val="00DF0FBA"/>
    <w:rsid w:val="00DF1FCA"/>
    <w:rsid w:val="00DF5B97"/>
    <w:rsid w:val="00DF7226"/>
    <w:rsid w:val="00E00278"/>
    <w:rsid w:val="00E00528"/>
    <w:rsid w:val="00E00B9D"/>
    <w:rsid w:val="00E00CD9"/>
    <w:rsid w:val="00E0397A"/>
    <w:rsid w:val="00E05B9C"/>
    <w:rsid w:val="00E05FA4"/>
    <w:rsid w:val="00E06291"/>
    <w:rsid w:val="00E070BF"/>
    <w:rsid w:val="00E11C33"/>
    <w:rsid w:val="00E13300"/>
    <w:rsid w:val="00E15D4F"/>
    <w:rsid w:val="00E17686"/>
    <w:rsid w:val="00E24FEB"/>
    <w:rsid w:val="00E25028"/>
    <w:rsid w:val="00E26167"/>
    <w:rsid w:val="00E30B58"/>
    <w:rsid w:val="00E30DAC"/>
    <w:rsid w:val="00E313B4"/>
    <w:rsid w:val="00E32076"/>
    <w:rsid w:val="00E36957"/>
    <w:rsid w:val="00E406DA"/>
    <w:rsid w:val="00E40D73"/>
    <w:rsid w:val="00E40F50"/>
    <w:rsid w:val="00E42FFB"/>
    <w:rsid w:val="00E45121"/>
    <w:rsid w:val="00E47ED5"/>
    <w:rsid w:val="00E50EC3"/>
    <w:rsid w:val="00E50F9D"/>
    <w:rsid w:val="00E5265F"/>
    <w:rsid w:val="00E548B9"/>
    <w:rsid w:val="00E55382"/>
    <w:rsid w:val="00E605B4"/>
    <w:rsid w:val="00E60708"/>
    <w:rsid w:val="00E62019"/>
    <w:rsid w:val="00E6387B"/>
    <w:rsid w:val="00E6537E"/>
    <w:rsid w:val="00E66844"/>
    <w:rsid w:val="00E70968"/>
    <w:rsid w:val="00E7381C"/>
    <w:rsid w:val="00E7445F"/>
    <w:rsid w:val="00E76246"/>
    <w:rsid w:val="00E80540"/>
    <w:rsid w:val="00E8287F"/>
    <w:rsid w:val="00E83117"/>
    <w:rsid w:val="00E83752"/>
    <w:rsid w:val="00E8546E"/>
    <w:rsid w:val="00E9214F"/>
    <w:rsid w:val="00E933C1"/>
    <w:rsid w:val="00EA14C8"/>
    <w:rsid w:val="00EA18AF"/>
    <w:rsid w:val="00EA3E7A"/>
    <w:rsid w:val="00EA45F2"/>
    <w:rsid w:val="00EA508A"/>
    <w:rsid w:val="00EA69C8"/>
    <w:rsid w:val="00EB22DA"/>
    <w:rsid w:val="00EB3BD2"/>
    <w:rsid w:val="00EB456F"/>
    <w:rsid w:val="00EB74C3"/>
    <w:rsid w:val="00EB76A5"/>
    <w:rsid w:val="00EC01B2"/>
    <w:rsid w:val="00EC01DD"/>
    <w:rsid w:val="00EC164D"/>
    <w:rsid w:val="00EC29C2"/>
    <w:rsid w:val="00EC2AF9"/>
    <w:rsid w:val="00EC3171"/>
    <w:rsid w:val="00EC3A85"/>
    <w:rsid w:val="00EC60BA"/>
    <w:rsid w:val="00EC70D3"/>
    <w:rsid w:val="00ED227E"/>
    <w:rsid w:val="00ED327F"/>
    <w:rsid w:val="00ED3A6B"/>
    <w:rsid w:val="00ED52ED"/>
    <w:rsid w:val="00EE14AA"/>
    <w:rsid w:val="00EE3A23"/>
    <w:rsid w:val="00EE44C0"/>
    <w:rsid w:val="00EE5836"/>
    <w:rsid w:val="00EE5A2A"/>
    <w:rsid w:val="00EE6DF9"/>
    <w:rsid w:val="00EF01A6"/>
    <w:rsid w:val="00EF168E"/>
    <w:rsid w:val="00EF5C37"/>
    <w:rsid w:val="00EF6D9D"/>
    <w:rsid w:val="00EF74CE"/>
    <w:rsid w:val="00EF75F9"/>
    <w:rsid w:val="00F013F7"/>
    <w:rsid w:val="00F01744"/>
    <w:rsid w:val="00F01E31"/>
    <w:rsid w:val="00F0339D"/>
    <w:rsid w:val="00F03563"/>
    <w:rsid w:val="00F04027"/>
    <w:rsid w:val="00F07177"/>
    <w:rsid w:val="00F101AE"/>
    <w:rsid w:val="00F10506"/>
    <w:rsid w:val="00F11673"/>
    <w:rsid w:val="00F12F60"/>
    <w:rsid w:val="00F13FAE"/>
    <w:rsid w:val="00F163B5"/>
    <w:rsid w:val="00F17BF5"/>
    <w:rsid w:val="00F2166A"/>
    <w:rsid w:val="00F2587E"/>
    <w:rsid w:val="00F2791C"/>
    <w:rsid w:val="00F27DD1"/>
    <w:rsid w:val="00F27FF9"/>
    <w:rsid w:val="00F30722"/>
    <w:rsid w:val="00F32039"/>
    <w:rsid w:val="00F33D17"/>
    <w:rsid w:val="00F35F79"/>
    <w:rsid w:val="00F41E88"/>
    <w:rsid w:val="00F43527"/>
    <w:rsid w:val="00F4546E"/>
    <w:rsid w:val="00F47C68"/>
    <w:rsid w:val="00F50A22"/>
    <w:rsid w:val="00F5320A"/>
    <w:rsid w:val="00F534D1"/>
    <w:rsid w:val="00F54A52"/>
    <w:rsid w:val="00F550E8"/>
    <w:rsid w:val="00F552C0"/>
    <w:rsid w:val="00F565AF"/>
    <w:rsid w:val="00F57188"/>
    <w:rsid w:val="00F57910"/>
    <w:rsid w:val="00F604DB"/>
    <w:rsid w:val="00F66E72"/>
    <w:rsid w:val="00F672D1"/>
    <w:rsid w:val="00F705D5"/>
    <w:rsid w:val="00F720B9"/>
    <w:rsid w:val="00F72CDD"/>
    <w:rsid w:val="00F740E9"/>
    <w:rsid w:val="00F74E47"/>
    <w:rsid w:val="00F75FE5"/>
    <w:rsid w:val="00F77465"/>
    <w:rsid w:val="00F80686"/>
    <w:rsid w:val="00F81125"/>
    <w:rsid w:val="00F83429"/>
    <w:rsid w:val="00F83DF5"/>
    <w:rsid w:val="00F841DD"/>
    <w:rsid w:val="00F84255"/>
    <w:rsid w:val="00F85A95"/>
    <w:rsid w:val="00F867E2"/>
    <w:rsid w:val="00F879A1"/>
    <w:rsid w:val="00F90FED"/>
    <w:rsid w:val="00F92343"/>
    <w:rsid w:val="00F92FB8"/>
    <w:rsid w:val="00F94064"/>
    <w:rsid w:val="00F948ED"/>
    <w:rsid w:val="00F9502C"/>
    <w:rsid w:val="00F9517D"/>
    <w:rsid w:val="00F95540"/>
    <w:rsid w:val="00F95A9F"/>
    <w:rsid w:val="00F96C1E"/>
    <w:rsid w:val="00F97399"/>
    <w:rsid w:val="00F97E03"/>
    <w:rsid w:val="00F97FF3"/>
    <w:rsid w:val="00FA0484"/>
    <w:rsid w:val="00FA0AA8"/>
    <w:rsid w:val="00FA2013"/>
    <w:rsid w:val="00FA2215"/>
    <w:rsid w:val="00FA24CE"/>
    <w:rsid w:val="00FA547E"/>
    <w:rsid w:val="00FB0793"/>
    <w:rsid w:val="00FB21C1"/>
    <w:rsid w:val="00FC20B2"/>
    <w:rsid w:val="00FC33AE"/>
    <w:rsid w:val="00FC4BA9"/>
    <w:rsid w:val="00FC501E"/>
    <w:rsid w:val="00FC6970"/>
    <w:rsid w:val="00FC7482"/>
    <w:rsid w:val="00FD26D5"/>
    <w:rsid w:val="00FD2F44"/>
    <w:rsid w:val="00FD4FC7"/>
    <w:rsid w:val="00FE40A5"/>
    <w:rsid w:val="00FE61CD"/>
    <w:rsid w:val="00FE7246"/>
    <w:rsid w:val="00FF02B7"/>
    <w:rsid w:val="00FF05B0"/>
    <w:rsid w:val="00FF46D7"/>
    <w:rsid w:val="00FF4AD1"/>
    <w:rsid w:val="00FF5906"/>
    <w:rsid w:val="00FF6099"/>
    <w:rsid w:val="00FF6D3C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06A"/>
    <w:pPr>
      <w:spacing w:after="120" w:line="240" w:lineRule="auto"/>
      <w:jc w:val="both"/>
    </w:pPr>
    <w:rPr>
      <w:rFonts w:ascii="Palatino Linotype" w:eastAsiaTheme="minorEastAsia" w:hAnsi="Palatino Linoty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B79"/>
    <w:pPr>
      <w:keepNext/>
      <w:keepLines/>
      <w:numPr>
        <w:numId w:val="1"/>
      </w:numPr>
      <w:spacing w:before="160" w:after="160"/>
      <w:outlineLvl w:val="0"/>
    </w:pPr>
    <w:rPr>
      <w:rFonts w:ascii="Arial Unicode MS" w:eastAsiaTheme="majorEastAsia" w:hAnsi="Arial Unicode MS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B79"/>
    <w:pPr>
      <w:keepNext/>
      <w:keepLines/>
      <w:numPr>
        <w:ilvl w:val="1"/>
        <w:numId w:val="1"/>
      </w:numPr>
      <w:spacing w:after="160"/>
      <w:outlineLvl w:val="1"/>
    </w:pPr>
    <w:rPr>
      <w:rFonts w:ascii="Arial Unicode MS" w:eastAsiaTheme="majorEastAsia" w:hAnsi="Arial Unicode MS" w:cstheme="majorBidi"/>
      <w:b/>
      <w:bCs/>
      <w:color w:val="C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B79"/>
    <w:pPr>
      <w:keepNext/>
      <w:keepLines/>
      <w:numPr>
        <w:ilvl w:val="2"/>
        <w:numId w:val="1"/>
      </w:numPr>
      <w:spacing w:after="160"/>
      <w:outlineLvl w:val="2"/>
    </w:pPr>
    <w:rPr>
      <w:rFonts w:ascii="Arial Unicode MS" w:eastAsiaTheme="majorEastAsia" w:hAnsi="Arial Unicode MS" w:cstheme="majorBidi"/>
      <w:b/>
      <w:bCs/>
      <w:color w:val="7030A0"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5674"/>
    <w:pPr>
      <w:keepNext/>
      <w:keepLines/>
      <w:spacing w:before="120"/>
      <w:outlineLvl w:val="3"/>
    </w:pPr>
    <w:rPr>
      <w:rFonts w:ascii="Arial Unicode MS" w:eastAsiaTheme="majorEastAsia" w:hAnsi="Arial Unicode MS" w:cstheme="majorBidi"/>
      <w:bCs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84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84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84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5184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84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79"/>
    <w:rPr>
      <w:rFonts w:ascii="Arial Unicode MS" w:eastAsiaTheme="majorEastAsia" w:hAnsi="Arial Unicode MS" w:cstheme="majorBidi"/>
      <w:b/>
      <w:bCs/>
      <w:sz w:val="24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68EB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A68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A68E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8E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8EB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47A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247AA"/>
    <w:rPr>
      <w:rFonts w:ascii="Palatino Linotype" w:eastAsiaTheme="minorEastAsia" w:hAnsi="Palatino Linotype"/>
    </w:rPr>
  </w:style>
  <w:style w:type="paragraph" w:styleId="Footer">
    <w:name w:val="footer"/>
    <w:basedOn w:val="Normal"/>
    <w:link w:val="FooterChar"/>
    <w:uiPriority w:val="99"/>
    <w:unhideWhenUsed/>
    <w:rsid w:val="000247A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47AA"/>
    <w:rPr>
      <w:rFonts w:ascii="Palatino Linotype" w:eastAsiaTheme="minorEastAsia" w:hAnsi="Palatino Linotype"/>
    </w:rPr>
  </w:style>
  <w:style w:type="paragraph" w:styleId="NormalWeb">
    <w:name w:val="Normal (Web)"/>
    <w:basedOn w:val="Normal"/>
    <w:uiPriority w:val="99"/>
    <w:unhideWhenUsed/>
    <w:rsid w:val="003F1C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74D6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D0B79"/>
    <w:rPr>
      <w:rFonts w:ascii="Arial Unicode MS" w:eastAsiaTheme="majorEastAsia" w:hAnsi="Arial Unicode MS" w:cstheme="majorBidi"/>
      <w:b/>
      <w:bCs/>
      <w:color w:val="C00000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B21C1"/>
    <w:pPr>
      <w:spacing w:after="100"/>
      <w:ind w:left="220"/>
    </w:pPr>
  </w:style>
  <w:style w:type="table" w:styleId="TableGrid">
    <w:name w:val="Table Grid"/>
    <w:basedOn w:val="TableNormal"/>
    <w:uiPriority w:val="59"/>
    <w:rsid w:val="00CF70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8D0B79"/>
    <w:rPr>
      <w:rFonts w:ascii="Arial Unicode MS" w:eastAsiaTheme="majorEastAsia" w:hAnsi="Arial Unicode MS" w:cstheme="majorBidi"/>
      <w:b/>
      <w:bCs/>
      <w:color w:val="7030A0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541620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890D3D"/>
    <w:pPr>
      <w:spacing w:after="0" w:line="240" w:lineRule="auto"/>
      <w:jc w:val="both"/>
    </w:pPr>
    <w:rPr>
      <w:rFonts w:ascii="Palatino Linotype" w:eastAsiaTheme="minorEastAsia" w:hAnsi="Palatino Linotype"/>
    </w:rPr>
  </w:style>
  <w:style w:type="character" w:customStyle="1" w:styleId="Heading4Char">
    <w:name w:val="Heading 4 Char"/>
    <w:basedOn w:val="DefaultParagraphFont"/>
    <w:link w:val="Heading4"/>
    <w:uiPriority w:val="9"/>
    <w:rsid w:val="00AB5674"/>
    <w:rPr>
      <w:rFonts w:ascii="Arial Unicode MS" w:eastAsiaTheme="majorEastAsia" w:hAnsi="Arial Unicode MS" w:cstheme="majorBidi"/>
      <w:bCs/>
      <w:iCs/>
      <w:color w:val="002060"/>
    </w:rPr>
  </w:style>
  <w:style w:type="paragraph" w:customStyle="1" w:styleId="ChausFigure">
    <w:name w:val="Chaus_Figure"/>
    <w:basedOn w:val="Normal"/>
    <w:next w:val="Normal"/>
    <w:link w:val="ChausFigureChar"/>
    <w:rsid w:val="00BE5545"/>
    <w:pPr>
      <w:jc w:val="center"/>
    </w:pPr>
    <w:rPr>
      <w:i/>
      <w:color w:val="0070C0"/>
      <w:sz w:val="40"/>
    </w:rPr>
  </w:style>
  <w:style w:type="paragraph" w:customStyle="1" w:styleId="ChausTable">
    <w:name w:val="Chaus_Table"/>
    <w:basedOn w:val="Normal"/>
    <w:next w:val="Normal"/>
    <w:link w:val="ChausTableChar"/>
    <w:rsid w:val="00BE5545"/>
    <w:pPr>
      <w:jc w:val="center"/>
    </w:pPr>
    <w:rPr>
      <w:i/>
      <w:color w:val="0070C0"/>
      <w:sz w:val="40"/>
    </w:rPr>
  </w:style>
  <w:style w:type="character" w:customStyle="1" w:styleId="ChausFigureChar">
    <w:name w:val="Chaus_Figure Char"/>
    <w:basedOn w:val="DefaultParagraphFont"/>
    <w:link w:val="ChausFigure"/>
    <w:rsid w:val="00BE5545"/>
    <w:rPr>
      <w:rFonts w:ascii="Palatino Linotype" w:eastAsiaTheme="minorEastAsia" w:hAnsi="Palatino Linotype"/>
      <w:i/>
      <w:color w:val="0070C0"/>
      <w:sz w:val="4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63AC8"/>
    <w:pPr>
      <w:spacing w:after="0"/>
      <w:ind w:left="220" w:hanging="220"/>
    </w:pPr>
  </w:style>
  <w:style w:type="character" w:styleId="FollowedHyperlink">
    <w:name w:val="FollowedHyperlink"/>
    <w:basedOn w:val="DefaultParagraphFont"/>
    <w:uiPriority w:val="99"/>
    <w:semiHidden/>
    <w:unhideWhenUsed/>
    <w:rsid w:val="00F565AF"/>
    <w:rPr>
      <w:color w:val="800080" w:themeColor="followedHyperlink"/>
      <w:u w:val="single"/>
    </w:rPr>
  </w:style>
  <w:style w:type="character" w:customStyle="1" w:styleId="ChausTableChar">
    <w:name w:val="Chaus_Table Char"/>
    <w:basedOn w:val="DefaultParagraphFont"/>
    <w:link w:val="ChausTable"/>
    <w:rsid w:val="00BE5545"/>
    <w:rPr>
      <w:rFonts w:ascii="Palatino Linotype" w:eastAsiaTheme="minorEastAsia" w:hAnsi="Palatino Linotype"/>
      <w:i/>
      <w:color w:val="0070C0"/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C91FCC"/>
    <w:pPr>
      <w:spacing w:after="200"/>
    </w:pPr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E5545"/>
    <w:pPr>
      <w:spacing w:after="0"/>
    </w:pPr>
  </w:style>
  <w:style w:type="paragraph" w:customStyle="1" w:styleId="TableorFigure">
    <w:name w:val="Table or Figure"/>
    <w:basedOn w:val="Normal"/>
    <w:next w:val="Normal"/>
    <w:link w:val="TableorFigureChar"/>
    <w:qFormat/>
    <w:rsid w:val="00BE5545"/>
    <w:pPr>
      <w:jc w:val="center"/>
    </w:pPr>
    <w:rPr>
      <w:i/>
      <w:color w:val="0070C0"/>
    </w:rPr>
  </w:style>
  <w:style w:type="character" w:customStyle="1" w:styleId="TableorFigureChar">
    <w:name w:val="Table or Figure Char"/>
    <w:basedOn w:val="ChausTableChar"/>
    <w:link w:val="TableorFigure"/>
    <w:rsid w:val="00BE5545"/>
    <w:rPr>
      <w:rFonts w:ascii="Palatino Linotype" w:eastAsiaTheme="minorEastAsia" w:hAnsi="Palatino Linotype"/>
      <w:i/>
      <w:color w:val="0070C0"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84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84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84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5184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84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5E4A67"/>
    <w:rPr>
      <w:rFonts w:ascii="Palatino Linotype" w:eastAsiaTheme="minorEastAsia" w:hAnsi="Palatino Linotype"/>
    </w:rPr>
  </w:style>
  <w:style w:type="character" w:customStyle="1" w:styleId="hps">
    <w:name w:val="hps"/>
    <w:basedOn w:val="DefaultParagraphFont"/>
    <w:rsid w:val="005E4A67"/>
  </w:style>
  <w:style w:type="paragraph" w:customStyle="1" w:styleId="Style3">
    <w:name w:val="Style3"/>
    <w:basedOn w:val="Normal"/>
    <w:rsid w:val="004616C0"/>
    <w:pPr>
      <w:spacing w:after="0" w:line="312" w:lineRule="auto"/>
      <w:ind w:firstLine="450"/>
      <w:jc w:val="left"/>
    </w:pPr>
    <w:rPr>
      <w:rFonts w:ascii="Times New Roman" w:eastAsia="Times New Roman" w:hAnsi="Times New Roman" w:cs="Times New Roman"/>
      <w:sz w:val="26"/>
      <w:szCs w:val="28"/>
      <w:lang w:val="fr-FR"/>
    </w:rPr>
  </w:style>
  <w:style w:type="paragraph" w:customStyle="1" w:styleId="normaltmr">
    <w:name w:val="normal tmr"/>
    <w:basedOn w:val="Normal"/>
    <w:link w:val="normaltmrChar"/>
    <w:autoRedefine/>
    <w:rsid w:val="004616C0"/>
    <w:pPr>
      <w:spacing w:after="0" w:line="360" w:lineRule="auto"/>
      <w:ind w:left="360" w:right="-78"/>
    </w:pPr>
    <w:rPr>
      <w:rFonts w:ascii="Times New Roman" w:eastAsia="Times New Roman" w:hAnsi="Times New Roman" w:cs="Times New Roman"/>
      <w:b/>
      <w:iCs/>
      <w:color w:val="000000"/>
      <w:sz w:val="26"/>
      <w:szCs w:val="26"/>
      <w:lang w:val="pt-BR"/>
    </w:rPr>
  </w:style>
  <w:style w:type="character" w:customStyle="1" w:styleId="normaltmrChar">
    <w:name w:val="normal tmr Char"/>
    <w:basedOn w:val="DefaultParagraphFont"/>
    <w:link w:val="normaltmr"/>
    <w:rsid w:val="004616C0"/>
    <w:rPr>
      <w:rFonts w:ascii="Times New Roman" w:eastAsia="Times New Roman" w:hAnsi="Times New Roman" w:cs="Times New Roman"/>
      <w:b/>
      <w:iCs/>
      <w:color w:val="000000"/>
      <w:sz w:val="26"/>
      <w:szCs w:val="26"/>
      <w:lang w:val="pt-BR"/>
    </w:rPr>
  </w:style>
  <w:style w:type="paragraph" w:customStyle="1" w:styleId="Hinh">
    <w:name w:val="Hinh"/>
    <w:basedOn w:val="Normal"/>
    <w:qFormat/>
    <w:rsid w:val="004616C0"/>
    <w:pPr>
      <w:spacing w:after="0"/>
      <w:ind w:firstLine="360"/>
      <w:jc w:val="center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pple-style-span">
    <w:name w:val="apple-style-span"/>
    <w:basedOn w:val="DefaultParagraphFont"/>
    <w:rsid w:val="004616C0"/>
  </w:style>
  <w:style w:type="character" w:customStyle="1" w:styleId="apple-converted-space">
    <w:name w:val="apple-converted-space"/>
    <w:basedOn w:val="DefaultParagraphFont"/>
    <w:rsid w:val="004616C0"/>
  </w:style>
  <w:style w:type="character" w:styleId="Strong">
    <w:name w:val="Strong"/>
    <w:basedOn w:val="DefaultParagraphFont"/>
    <w:uiPriority w:val="22"/>
    <w:qFormat/>
    <w:rsid w:val="004616C0"/>
    <w:rPr>
      <w:b/>
      <w:bCs/>
    </w:rPr>
  </w:style>
  <w:style w:type="paragraph" w:customStyle="1" w:styleId="Char">
    <w:name w:val="Char"/>
    <w:basedOn w:val="Normal"/>
    <w:next w:val="Heading1"/>
    <w:autoRedefine/>
    <w:semiHidden/>
    <w:rsid w:val="004616C0"/>
    <w:pPr>
      <w:spacing w:line="240" w:lineRule="exact"/>
      <w:jc w:val="left"/>
    </w:pPr>
    <w:rPr>
      <w:rFonts w:ascii="Arial" w:eastAsia="Times New Roman" w:hAnsi="Arial" w:cs="Arial"/>
      <w:smallCap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D11F8"/>
    <w:pPr>
      <w:spacing w:after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11F8"/>
    <w:rPr>
      <w:rFonts w:ascii="Palatino Linotype" w:eastAsiaTheme="minorEastAsia" w:hAnsi="Palatino Linotype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66B4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381B20"/>
    <w:pPr>
      <w:spacing w:after="100"/>
      <w:ind w:left="660"/>
      <w:jc w:val="left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381B20"/>
    <w:pPr>
      <w:spacing w:after="100"/>
      <w:ind w:left="880"/>
      <w:jc w:val="left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381B20"/>
    <w:pPr>
      <w:spacing w:after="100"/>
      <w:ind w:left="110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381B20"/>
    <w:pPr>
      <w:spacing w:after="100"/>
      <w:ind w:left="132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381B20"/>
    <w:pPr>
      <w:spacing w:after="100"/>
      <w:ind w:left="154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381B20"/>
    <w:pPr>
      <w:spacing w:after="100"/>
      <w:ind w:left="1760"/>
      <w:jc w:val="left"/>
    </w:pPr>
    <w:rPr>
      <w:rFonts w:asciiTheme="minorHAnsi" w:hAnsiTheme="min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06A"/>
    <w:pPr>
      <w:spacing w:after="120" w:line="240" w:lineRule="auto"/>
      <w:jc w:val="both"/>
    </w:pPr>
    <w:rPr>
      <w:rFonts w:ascii="Palatino Linotype" w:eastAsiaTheme="minorEastAsia" w:hAnsi="Palatino Linoty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B79"/>
    <w:pPr>
      <w:keepNext/>
      <w:keepLines/>
      <w:numPr>
        <w:numId w:val="1"/>
      </w:numPr>
      <w:spacing w:before="160" w:after="160"/>
      <w:outlineLvl w:val="0"/>
    </w:pPr>
    <w:rPr>
      <w:rFonts w:ascii="Arial Unicode MS" w:eastAsiaTheme="majorEastAsia" w:hAnsi="Arial Unicode MS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B79"/>
    <w:pPr>
      <w:keepNext/>
      <w:keepLines/>
      <w:numPr>
        <w:ilvl w:val="1"/>
        <w:numId w:val="1"/>
      </w:numPr>
      <w:spacing w:after="160"/>
      <w:outlineLvl w:val="1"/>
    </w:pPr>
    <w:rPr>
      <w:rFonts w:ascii="Arial Unicode MS" w:eastAsiaTheme="majorEastAsia" w:hAnsi="Arial Unicode MS" w:cstheme="majorBidi"/>
      <w:b/>
      <w:bCs/>
      <w:color w:val="C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B79"/>
    <w:pPr>
      <w:keepNext/>
      <w:keepLines/>
      <w:numPr>
        <w:ilvl w:val="2"/>
        <w:numId w:val="1"/>
      </w:numPr>
      <w:spacing w:after="160"/>
      <w:outlineLvl w:val="2"/>
    </w:pPr>
    <w:rPr>
      <w:rFonts w:ascii="Arial Unicode MS" w:eastAsiaTheme="majorEastAsia" w:hAnsi="Arial Unicode MS" w:cstheme="majorBidi"/>
      <w:b/>
      <w:bCs/>
      <w:color w:val="7030A0"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5674"/>
    <w:pPr>
      <w:keepNext/>
      <w:keepLines/>
      <w:spacing w:before="120"/>
      <w:outlineLvl w:val="3"/>
    </w:pPr>
    <w:rPr>
      <w:rFonts w:ascii="Arial Unicode MS" w:eastAsiaTheme="majorEastAsia" w:hAnsi="Arial Unicode MS" w:cstheme="majorBidi"/>
      <w:bCs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84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84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84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5184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84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79"/>
    <w:rPr>
      <w:rFonts w:ascii="Arial Unicode MS" w:eastAsiaTheme="majorEastAsia" w:hAnsi="Arial Unicode MS" w:cstheme="majorBidi"/>
      <w:b/>
      <w:bCs/>
      <w:sz w:val="24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68EB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A68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A68E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8E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8EB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47A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247AA"/>
    <w:rPr>
      <w:rFonts w:ascii="Palatino Linotype" w:eastAsiaTheme="minorEastAsia" w:hAnsi="Palatino Linotype"/>
    </w:rPr>
  </w:style>
  <w:style w:type="paragraph" w:styleId="Footer">
    <w:name w:val="footer"/>
    <w:basedOn w:val="Normal"/>
    <w:link w:val="FooterChar"/>
    <w:uiPriority w:val="99"/>
    <w:unhideWhenUsed/>
    <w:rsid w:val="000247A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47AA"/>
    <w:rPr>
      <w:rFonts w:ascii="Palatino Linotype" w:eastAsiaTheme="minorEastAsia" w:hAnsi="Palatino Linotype"/>
    </w:rPr>
  </w:style>
  <w:style w:type="paragraph" w:styleId="NormalWeb">
    <w:name w:val="Normal (Web)"/>
    <w:basedOn w:val="Normal"/>
    <w:uiPriority w:val="99"/>
    <w:unhideWhenUsed/>
    <w:rsid w:val="003F1C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74D6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D0B79"/>
    <w:rPr>
      <w:rFonts w:ascii="Arial Unicode MS" w:eastAsiaTheme="majorEastAsia" w:hAnsi="Arial Unicode MS" w:cstheme="majorBidi"/>
      <w:b/>
      <w:bCs/>
      <w:color w:val="C00000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B21C1"/>
    <w:pPr>
      <w:spacing w:after="100"/>
      <w:ind w:left="220"/>
    </w:pPr>
  </w:style>
  <w:style w:type="table" w:styleId="TableGrid">
    <w:name w:val="Table Grid"/>
    <w:basedOn w:val="TableNormal"/>
    <w:uiPriority w:val="59"/>
    <w:rsid w:val="00CF70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8D0B79"/>
    <w:rPr>
      <w:rFonts w:ascii="Arial Unicode MS" w:eastAsiaTheme="majorEastAsia" w:hAnsi="Arial Unicode MS" w:cstheme="majorBidi"/>
      <w:b/>
      <w:bCs/>
      <w:color w:val="7030A0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541620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890D3D"/>
    <w:pPr>
      <w:spacing w:after="0" w:line="240" w:lineRule="auto"/>
      <w:jc w:val="both"/>
    </w:pPr>
    <w:rPr>
      <w:rFonts w:ascii="Palatino Linotype" w:eastAsiaTheme="minorEastAsia" w:hAnsi="Palatino Linotype"/>
    </w:rPr>
  </w:style>
  <w:style w:type="character" w:customStyle="1" w:styleId="Heading4Char">
    <w:name w:val="Heading 4 Char"/>
    <w:basedOn w:val="DefaultParagraphFont"/>
    <w:link w:val="Heading4"/>
    <w:uiPriority w:val="9"/>
    <w:rsid w:val="00AB5674"/>
    <w:rPr>
      <w:rFonts w:ascii="Arial Unicode MS" w:eastAsiaTheme="majorEastAsia" w:hAnsi="Arial Unicode MS" w:cstheme="majorBidi"/>
      <w:bCs/>
      <w:iCs/>
      <w:color w:val="002060"/>
    </w:rPr>
  </w:style>
  <w:style w:type="paragraph" w:customStyle="1" w:styleId="ChausFigure">
    <w:name w:val="Chaus_Figure"/>
    <w:basedOn w:val="Normal"/>
    <w:next w:val="Normal"/>
    <w:link w:val="ChausFigureChar"/>
    <w:rsid w:val="00BE5545"/>
    <w:pPr>
      <w:jc w:val="center"/>
    </w:pPr>
    <w:rPr>
      <w:i/>
      <w:color w:val="0070C0"/>
      <w:sz w:val="40"/>
    </w:rPr>
  </w:style>
  <w:style w:type="paragraph" w:customStyle="1" w:styleId="ChausTable">
    <w:name w:val="Chaus_Table"/>
    <w:basedOn w:val="Normal"/>
    <w:next w:val="Normal"/>
    <w:link w:val="ChausTableChar"/>
    <w:rsid w:val="00BE5545"/>
    <w:pPr>
      <w:jc w:val="center"/>
    </w:pPr>
    <w:rPr>
      <w:i/>
      <w:color w:val="0070C0"/>
      <w:sz w:val="40"/>
    </w:rPr>
  </w:style>
  <w:style w:type="character" w:customStyle="1" w:styleId="ChausFigureChar">
    <w:name w:val="Chaus_Figure Char"/>
    <w:basedOn w:val="DefaultParagraphFont"/>
    <w:link w:val="ChausFigure"/>
    <w:rsid w:val="00BE5545"/>
    <w:rPr>
      <w:rFonts w:ascii="Palatino Linotype" w:eastAsiaTheme="minorEastAsia" w:hAnsi="Palatino Linotype"/>
      <w:i/>
      <w:color w:val="0070C0"/>
      <w:sz w:val="4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63AC8"/>
    <w:pPr>
      <w:spacing w:after="0"/>
      <w:ind w:left="220" w:hanging="220"/>
    </w:pPr>
  </w:style>
  <w:style w:type="character" w:styleId="FollowedHyperlink">
    <w:name w:val="FollowedHyperlink"/>
    <w:basedOn w:val="DefaultParagraphFont"/>
    <w:uiPriority w:val="99"/>
    <w:semiHidden/>
    <w:unhideWhenUsed/>
    <w:rsid w:val="00F565AF"/>
    <w:rPr>
      <w:color w:val="800080" w:themeColor="followedHyperlink"/>
      <w:u w:val="single"/>
    </w:rPr>
  </w:style>
  <w:style w:type="character" w:customStyle="1" w:styleId="ChausTableChar">
    <w:name w:val="Chaus_Table Char"/>
    <w:basedOn w:val="DefaultParagraphFont"/>
    <w:link w:val="ChausTable"/>
    <w:rsid w:val="00BE5545"/>
    <w:rPr>
      <w:rFonts w:ascii="Palatino Linotype" w:eastAsiaTheme="minorEastAsia" w:hAnsi="Palatino Linotype"/>
      <w:i/>
      <w:color w:val="0070C0"/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C91FCC"/>
    <w:pPr>
      <w:spacing w:after="200"/>
    </w:pPr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E5545"/>
    <w:pPr>
      <w:spacing w:after="0"/>
    </w:pPr>
  </w:style>
  <w:style w:type="paragraph" w:customStyle="1" w:styleId="TableorFigure">
    <w:name w:val="Table or Figure"/>
    <w:basedOn w:val="Normal"/>
    <w:next w:val="Normal"/>
    <w:link w:val="TableorFigureChar"/>
    <w:qFormat/>
    <w:rsid w:val="00BE5545"/>
    <w:pPr>
      <w:jc w:val="center"/>
    </w:pPr>
    <w:rPr>
      <w:i/>
      <w:color w:val="0070C0"/>
    </w:rPr>
  </w:style>
  <w:style w:type="character" w:customStyle="1" w:styleId="TableorFigureChar">
    <w:name w:val="Table or Figure Char"/>
    <w:basedOn w:val="ChausTableChar"/>
    <w:link w:val="TableorFigure"/>
    <w:rsid w:val="00BE5545"/>
    <w:rPr>
      <w:rFonts w:ascii="Palatino Linotype" w:eastAsiaTheme="minorEastAsia" w:hAnsi="Palatino Linotype"/>
      <w:i/>
      <w:color w:val="0070C0"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84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84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84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5184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84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5E4A67"/>
    <w:rPr>
      <w:rFonts w:ascii="Palatino Linotype" w:eastAsiaTheme="minorEastAsia" w:hAnsi="Palatino Linotype"/>
    </w:rPr>
  </w:style>
  <w:style w:type="character" w:customStyle="1" w:styleId="hps">
    <w:name w:val="hps"/>
    <w:basedOn w:val="DefaultParagraphFont"/>
    <w:rsid w:val="005E4A67"/>
  </w:style>
  <w:style w:type="paragraph" w:customStyle="1" w:styleId="Style3">
    <w:name w:val="Style3"/>
    <w:basedOn w:val="Normal"/>
    <w:rsid w:val="004616C0"/>
    <w:pPr>
      <w:spacing w:after="0" w:line="312" w:lineRule="auto"/>
      <w:ind w:firstLine="450"/>
      <w:jc w:val="left"/>
    </w:pPr>
    <w:rPr>
      <w:rFonts w:ascii="Times New Roman" w:eastAsia="Times New Roman" w:hAnsi="Times New Roman" w:cs="Times New Roman"/>
      <w:sz w:val="26"/>
      <w:szCs w:val="28"/>
      <w:lang w:val="fr-FR"/>
    </w:rPr>
  </w:style>
  <w:style w:type="paragraph" w:customStyle="1" w:styleId="normaltmr">
    <w:name w:val="normal tmr"/>
    <w:basedOn w:val="Normal"/>
    <w:link w:val="normaltmrChar"/>
    <w:autoRedefine/>
    <w:rsid w:val="004616C0"/>
    <w:pPr>
      <w:spacing w:after="0" w:line="360" w:lineRule="auto"/>
      <w:ind w:left="360" w:right="-78"/>
    </w:pPr>
    <w:rPr>
      <w:rFonts w:ascii="Times New Roman" w:eastAsia="Times New Roman" w:hAnsi="Times New Roman" w:cs="Times New Roman"/>
      <w:b/>
      <w:iCs/>
      <w:color w:val="000000"/>
      <w:sz w:val="26"/>
      <w:szCs w:val="26"/>
      <w:lang w:val="pt-BR"/>
    </w:rPr>
  </w:style>
  <w:style w:type="character" w:customStyle="1" w:styleId="normaltmrChar">
    <w:name w:val="normal tmr Char"/>
    <w:basedOn w:val="DefaultParagraphFont"/>
    <w:link w:val="normaltmr"/>
    <w:rsid w:val="004616C0"/>
    <w:rPr>
      <w:rFonts w:ascii="Times New Roman" w:eastAsia="Times New Roman" w:hAnsi="Times New Roman" w:cs="Times New Roman"/>
      <w:b/>
      <w:iCs/>
      <w:color w:val="000000"/>
      <w:sz w:val="26"/>
      <w:szCs w:val="26"/>
      <w:lang w:val="pt-BR"/>
    </w:rPr>
  </w:style>
  <w:style w:type="paragraph" w:customStyle="1" w:styleId="Hinh">
    <w:name w:val="Hinh"/>
    <w:basedOn w:val="Normal"/>
    <w:qFormat/>
    <w:rsid w:val="004616C0"/>
    <w:pPr>
      <w:spacing w:after="0"/>
      <w:ind w:firstLine="360"/>
      <w:jc w:val="center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pple-style-span">
    <w:name w:val="apple-style-span"/>
    <w:basedOn w:val="DefaultParagraphFont"/>
    <w:rsid w:val="004616C0"/>
  </w:style>
  <w:style w:type="character" w:customStyle="1" w:styleId="apple-converted-space">
    <w:name w:val="apple-converted-space"/>
    <w:basedOn w:val="DefaultParagraphFont"/>
    <w:rsid w:val="004616C0"/>
  </w:style>
  <w:style w:type="character" w:styleId="Strong">
    <w:name w:val="Strong"/>
    <w:basedOn w:val="DefaultParagraphFont"/>
    <w:uiPriority w:val="22"/>
    <w:qFormat/>
    <w:rsid w:val="004616C0"/>
    <w:rPr>
      <w:b/>
      <w:bCs/>
    </w:rPr>
  </w:style>
  <w:style w:type="paragraph" w:customStyle="1" w:styleId="Char">
    <w:name w:val="Char"/>
    <w:basedOn w:val="Normal"/>
    <w:next w:val="Heading1"/>
    <w:autoRedefine/>
    <w:semiHidden/>
    <w:rsid w:val="004616C0"/>
    <w:pPr>
      <w:spacing w:line="240" w:lineRule="exact"/>
      <w:jc w:val="left"/>
    </w:pPr>
    <w:rPr>
      <w:rFonts w:ascii="Arial" w:eastAsia="Times New Roman" w:hAnsi="Arial" w:cs="Arial"/>
      <w:smallCap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D11F8"/>
    <w:pPr>
      <w:spacing w:after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11F8"/>
    <w:rPr>
      <w:rFonts w:ascii="Palatino Linotype" w:eastAsiaTheme="minorEastAsia" w:hAnsi="Palatino Linotype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66B4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381B20"/>
    <w:pPr>
      <w:spacing w:after="100"/>
      <w:ind w:left="660"/>
      <w:jc w:val="left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381B20"/>
    <w:pPr>
      <w:spacing w:after="100"/>
      <w:ind w:left="880"/>
      <w:jc w:val="left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381B20"/>
    <w:pPr>
      <w:spacing w:after="100"/>
      <w:ind w:left="110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381B20"/>
    <w:pPr>
      <w:spacing w:after="100"/>
      <w:ind w:left="132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381B20"/>
    <w:pPr>
      <w:spacing w:after="100"/>
      <w:ind w:left="154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381B20"/>
    <w:pPr>
      <w:spacing w:after="100"/>
      <w:ind w:left="1760"/>
      <w:jc w:val="left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3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30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1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0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6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0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1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2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8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9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4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4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705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6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1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6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6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6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131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0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haudm2@viettel.com.vn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templates\Word%20Template%20Created%20by%20Chau%20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dad</b:Tag>
    <b:SourceType>BookSection</b:SourceType>
    <b:Guid>{909B014E-C228-4B6B-9766-DCCDF0A59AC8}</b:Guid>
    <b:Author>
      <b:Author>
        <b:NameList>
          <b:Person>
            <b:Last>dadadá</b:Last>
          </b:Person>
        </b:NameList>
      </b:Author>
      <b:BookAuthor>
        <b:NameList>
          <b:Person>
            <b:Last>adad</b:Last>
          </b:Person>
        </b:NameList>
      </b:BookAuthor>
    </b:Author>
    <b:Title>sdádad</b:Title>
    <b:RefOrder>1</b:RefOrder>
  </b:Source>
</b:Sources>
</file>

<file path=customXml/itemProps1.xml><?xml version="1.0" encoding="utf-8"?>
<ds:datastoreItem xmlns:ds="http://schemas.openxmlformats.org/officeDocument/2006/customXml" ds:itemID="{52C8EBDA-E562-41CA-957B-BDF46DDC0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 Created by Chau Do.dotx</Template>
  <TotalTime>1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Template Created by Chau Do</vt:lpstr>
    </vt:vector>
  </TitlesOfParts>
  <Company>Microsoft</Company>
  <LinksUpToDate>false</LinksUpToDate>
  <CharactersWithSpaces>2775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 Created by Chau Do</dc:title>
  <dc:subject>Đỗ Minh Châu - Phòng Công Nghệ - Trung tâm Phần mềm Viễn thông Viettel</dc:subject>
  <dc:creator>Chau Do</dc:creator>
  <cp:lastModifiedBy>Chau Do</cp:lastModifiedBy>
  <cp:revision>2</cp:revision>
  <cp:lastPrinted>2013-01-28T12:37:00Z</cp:lastPrinted>
  <dcterms:created xsi:type="dcterms:W3CDTF">2014-04-01T04:26:00Z</dcterms:created>
  <dcterms:modified xsi:type="dcterms:W3CDTF">2014-04-01T04:26:00Z</dcterms:modified>
</cp:coreProperties>
</file>