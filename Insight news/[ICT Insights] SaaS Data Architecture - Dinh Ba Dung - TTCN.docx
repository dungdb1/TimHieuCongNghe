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gridCol w:w="1079"/>
        <w:gridCol w:w="3996"/>
      </w:tblGrid>
      <w:tr w:rsidR="0072247A" w:rsidTr="007C49A4">
        <w:tc>
          <w:tcPr>
            <w:tcW w:w="4644" w:type="dxa"/>
            <w:vAlign w:val="center"/>
          </w:tcPr>
          <w:p w:rsidR="0072247A" w:rsidRDefault="008146EC" w:rsidP="0086591A">
            <w:pPr>
              <w:jc w:val="left"/>
            </w:pPr>
            <w:r>
              <w:rPr>
                <w:noProof/>
                <w:lang w:val="vi-VN" w:eastAsia="vi-VN"/>
              </w:rPr>
              <w:drawing>
                <wp:inline distT="0" distB="0" distL="0" distR="0" wp14:anchorId="46EBF7CF" wp14:editId="658E959E">
                  <wp:extent cx="1960473" cy="915842"/>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ttel ICT - logo - black.png"/>
                          <pic:cNvPicPr/>
                        </pic:nvPicPr>
                        <pic:blipFill>
                          <a:blip r:embed="rId8">
                            <a:extLst>
                              <a:ext uri="{28A0092B-C50C-407E-A947-70E740481C1C}">
                                <a14:useLocalDpi xmlns:a14="http://schemas.microsoft.com/office/drawing/2010/main" val="0"/>
                              </a:ext>
                            </a:extLst>
                          </a:blip>
                          <a:stretch>
                            <a:fillRect/>
                          </a:stretch>
                        </pic:blipFill>
                        <pic:spPr>
                          <a:xfrm>
                            <a:off x="0" y="0"/>
                            <a:ext cx="1965302" cy="918098"/>
                          </a:xfrm>
                          <a:prstGeom prst="rect">
                            <a:avLst/>
                          </a:prstGeom>
                        </pic:spPr>
                      </pic:pic>
                    </a:graphicData>
                  </a:graphic>
                </wp:inline>
              </w:drawing>
            </w:r>
          </w:p>
        </w:tc>
        <w:tc>
          <w:tcPr>
            <w:tcW w:w="1134" w:type="dxa"/>
            <w:vAlign w:val="center"/>
          </w:tcPr>
          <w:p w:rsidR="0072247A" w:rsidRDefault="0072247A" w:rsidP="008146EC">
            <w:pPr>
              <w:jc w:val="left"/>
            </w:pPr>
          </w:p>
        </w:tc>
        <w:tc>
          <w:tcPr>
            <w:tcW w:w="4077" w:type="dxa"/>
            <w:vAlign w:val="center"/>
          </w:tcPr>
          <w:p w:rsidR="0072247A" w:rsidRDefault="005102F9" w:rsidP="005102F9">
            <w:pPr>
              <w:jc w:val="right"/>
            </w:pPr>
            <w:r>
              <w:rPr>
                <w:noProof/>
                <w:lang w:val="vi-VN" w:eastAsia="vi-VN"/>
              </w:rPr>
              <w:drawing>
                <wp:inline distT="0" distB="0" distL="0" distR="0" wp14:anchorId="2A0EAAF0" wp14:editId="0FC0792E">
                  <wp:extent cx="1587399" cy="90751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Viette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0750" cy="909434"/>
                          </a:xfrm>
                          <a:prstGeom prst="rect">
                            <a:avLst/>
                          </a:prstGeom>
                        </pic:spPr>
                      </pic:pic>
                    </a:graphicData>
                  </a:graphic>
                </wp:inline>
              </w:drawing>
            </w:r>
          </w:p>
        </w:tc>
      </w:tr>
    </w:tbl>
    <w:p w:rsidR="008C5C85" w:rsidRDefault="008C5C85" w:rsidP="00F97FF3">
      <w:pPr>
        <w:jc w:val="center"/>
        <w:rPr>
          <w:rStyle w:val="Hyperlink"/>
          <w:color w:val="auto"/>
          <w:u w:val="none"/>
        </w:rPr>
      </w:pPr>
    </w:p>
    <w:p w:rsidR="00936CA6" w:rsidRDefault="00936CA6" w:rsidP="00D03E49">
      <w:pPr>
        <w:jc w:val="center"/>
        <w:rPr>
          <w:rStyle w:val="Hyperlink"/>
          <w:rFonts w:ascii="Arial Unicode MS" w:eastAsia="Arial Unicode MS" w:hAnsi="Arial Unicode MS" w:cs="Arial Unicode MS"/>
          <w:b/>
          <w:color w:val="C00000"/>
          <w:sz w:val="46"/>
          <w:szCs w:val="46"/>
          <w:u w:val="none"/>
        </w:rPr>
      </w:pPr>
      <w:r>
        <w:rPr>
          <w:rStyle w:val="Hyperlink"/>
          <w:rFonts w:ascii="Arial Unicode MS" w:eastAsia="Arial Unicode MS" w:hAnsi="Arial Unicode MS" w:cs="Arial Unicode MS"/>
          <w:b/>
          <w:color w:val="C00000"/>
          <w:sz w:val="46"/>
          <w:szCs w:val="46"/>
          <w:u w:val="none"/>
        </w:rPr>
        <w:t>MULTI-</w:t>
      </w:r>
      <w:r w:rsidR="00260005">
        <w:rPr>
          <w:rStyle w:val="Hyperlink"/>
          <w:rFonts w:ascii="Arial Unicode MS" w:eastAsia="Arial Unicode MS" w:hAnsi="Arial Unicode MS" w:cs="Arial Unicode MS"/>
          <w:b/>
          <w:color w:val="C00000"/>
          <w:sz w:val="46"/>
          <w:szCs w:val="46"/>
          <w:u w:val="none"/>
        </w:rPr>
        <w:t>TENANT DATA ARCHITECTURE</w:t>
      </w:r>
      <w:r w:rsidR="00D03E49" w:rsidRPr="00BB7D79">
        <w:rPr>
          <w:rStyle w:val="Hyperlink"/>
          <w:rFonts w:ascii="Arial Unicode MS" w:eastAsia="Arial Unicode MS" w:hAnsi="Arial Unicode MS" w:cs="Arial Unicode MS"/>
          <w:b/>
          <w:color w:val="C00000"/>
          <w:sz w:val="46"/>
          <w:szCs w:val="46"/>
          <w:u w:val="none"/>
        </w:rPr>
        <w:t xml:space="preserve"> </w:t>
      </w:r>
    </w:p>
    <w:p w:rsidR="00D03E49" w:rsidRPr="00BB7D79" w:rsidRDefault="00936CA6" w:rsidP="00D03E49">
      <w:pPr>
        <w:jc w:val="center"/>
        <w:rPr>
          <w:rStyle w:val="Hyperlink"/>
          <w:rFonts w:ascii="Arial Unicode MS" w:eastAsia="Arial Unicode MS" w:hAnsi="Arial Unicode MS" w:cs="Arial Unicode MS"/>
          <w:b/>
          <w:color w:val="C00000"/>
          <w:sz w:val="46"/>
          <w:szCs w:val="46"/>
          <w:u w:val="none"/>
        </w:rPr>
      </w:pPr>
      <w:r>
        <w:rPr>
          <w:rStyle w:val="Hyperlink"/>
          <w:rFonts w:ascii="Arial Unicode MS" w:eastAsia="Arial Unicode MS" w:hAnsi="Arial Unicode MS" w:cs="Arial Unicode MS"/>
          <w:b/>
          <w:color w:val="C00000"/>
          <w:sz w:val="46"/>
          <w:szCs w:val="46"/>
          <w:u w:val="none"/>
        </w:rPr>
        <w:t>IN S</w:t>
      </w:r>
      <w:r w:rsidRPr="00936CA6">
        <w:rPr>
          <w:rStyle w:val="Hyperlink"/>
          <w:rFonts w:ascii="Arial Unicode MS" w:eastAsia="Arial Unicode MS" w:hAnsi="Arial Unicode MS" w:cs="Arial Unicode MS"/>
          <w:b/>
          <w:color w:val="C00000"/>
          <w:sz w:val="46"/>
          <w:szCs w:val="46"/>
          <w:u w:val="none"/>
        </w:rPr>
        <w:t>AA</w:t>
      </w:r>
      <w:r>
        <w:rPr>
          <w:rStyle w:val="Hyperlink"/>
          <w:rFonts w:ascii="Arial Unicode MS" w:eastAsia="Arial Unicode MS" w:hAnsi="Arial Unicode MS" w:cs="Arial Unicode MS"/>
          <w:b/>
          <w:color w:val="C00000"/>
          <w:sz w:val="46"/>
          <w:szCs w:val="46"/>
          <w:u w:val="none"/>
        </w:rPr>
        <w:t>S</w:t>
      </w:r>
    </w:p>
    <w:p w:rsidR="00D03E49" w:rsidRPr="00BB7D79" w:rsidRDefault="00D03E49" w:rsidP="00D03E49">
      <w:pPr>
        <w:pStyle w:val="ListParagraph"/>
        <w:jc w:val="center"/>
      </w:pPr>
      <w:r w:rsidRPr="00BB7D79">
        <w:t>Đinh Bá Dũng - Trung tâm Công Nghệ - TT GPCNTT&amp;VT</w:t>
      </w:r>
    </w:p>
    <w:p w:rsidR="00F97FF3" w:rsidRPr="006979BF" w:rsidRDefault="00563E8B" w:rsidP="00D03E49">
      <w:pPr>
        <w:jc w:val="center"/>
        <w:rPr>
          <w:rStyle w:val="Hyperlink"/>
          <w:rFonts w:ascii="Arial Unicode MS" w:eastAsia="Arial Unicode MS" w:hAnsi="Arial Unicode MS" w:cs="Arial Unicode MS"/>
          <w:b/>
          <w:color w:val="auto"/>
          <w:sz w:val="48"/>
          <w:u w:val="none"/>
        </w:rPr>
      </w:pPr>
      <w:hyperlink r:id="rId10" w:history="1">
        <w:r w:rsidR="00D03E49" w:rsidRPr="00BB7D79">
          <w:t>Dungdb1@viettel.com.vn</w:t>
        </w:r>
      </w:hyperlink>
      <w:r w:rsidR="00D03E49" w:rsidRPr="00BB7D79">
        <w:t xml:space="preserve"> / 0984.155.004</w:t>
      </w:r>
    </w:p>
    <w:sdt>
      <w:sdtPr>
        <w:rPr>
          <w:rFonts w:ascii="Palatino Linotype" w:eastAsiaTheme="minorEastAsia" w:hAnsi="Palatino Linotype" w:cstheme="minorBidi"/>
          <w:b w:val="0"/>
          <w:bCs w:val="0"/>
          <w:sz w:val="22"/>
          <w:szCs w:val="22"/>
          <w:lang w:eastAsia="en-US"/>
        </w:rPr>
        <w:id w:val="-1901045426"/>
        <w:docPartObj>
          <w:docPartGallery w:val="Table of Contents"/>
          <w:docPartUnique/>
        </w:docPartObj>
      </w:sdtPr>
      <w:sdtEndPr>
        <w:rPr>
          <w:noProof/>
        </w:rPr>
      </w:sdtEndPr>
      <w:sdtContent>
        <w:p w:rsidR="008131B0" w:rsidRDefault="008131B0" w:rsidP="008131B0">
          <w:pPr>
            <w:pStyle w:val="TOCHeading"/>
            <w:numPr>
              <w:ilvl w:val="0"/>
              <w:numId w:val="0"/>
            </w:numPr>
          </w:pPr>
        </w:p>
        <w:p w:rsidR="00936CA6" w:rsidRDefault="008131B0">
          <w:pPr>
            <w:pStyle w:val="TOC1"/>
            <w:tabs>
              <w:tab w:val="right" w:leader="dot" w:pos="9629"/>
            </w:tabs>
            <w:rPr>
              <w:rFonts w:asciiTheme="minorHAnsi" w:hAnsiTheme="minorHAnsi"/>
              <w:noProof/>
              <w:lang w:val="vi-VN" w:eastAsia="vi-VN"/>
            </w:rPr>
          </w:pPr>
          <w:r>
            <w:fldChar w:fldCharType="begin"/>
          </w:r>
          <w:r>
            <w:instrText xml:space="preserve"> TOC \o "1-3" \h \z \u </w:instrText>
          </w:r>
          <w:r>
            <w:fldChar w:fldCharType="separate"/>
          </w:r>
          <w:hyperlink w:anchor="_Toc427764963" w:history="1">
            <w:r w:rsidR="00936CA6" w:rsidRPr="005E426A">
              <w:rPr>
                <w:rStyle w:val="Hyperlink"/>
                <w:noProof/>
              </w:rPr>
              <w:t>1. Xu hướng công nghệ SMAC</w:t>
            </w:r>
            <w:r w:rsidR="00936CA6">
              <w:rPr>
                <w:noProof/>
                <w:webHidden/>
              </w:rPr>
              <w:tab/>
            </w:r>
            <w:r w:rsidR="00936CA6">
              <w:rPr>
                <w:noProof/>
                <w:webHidden/>
              </w:rPr>
              <w:fldChar w:fldCharType="begin"/>
            </w:r>
            <w:r w:rsidR="00936CA6">
              <w:rPr>
                <w:noProof/>
                <w:webHidden/>
              </w:rPr>
              <w:instrText xml:space="preserve"> PAGEREF _Toc427764963 \h </w:instrText>
            </w:r>
            <w:r w:rsidR="00936CA6">
              <w:rPr>
                <w:noProof/>
                <w:webHidden/>
              </w:rPr>
            </w:r>
            <w:r w:rsidR="00936CA6">
              <w:rPr>
                <w:noProof/>
                <w:webHidden/>
              </w:rPr>
              <w:fldChar w:fldCharType="separate"/>
            </w:r>
            <w:r w:rsidR="00936CA6">
              <w:rPr>
                <w:noProof/>
                <w:webHidden/>
              </w:rPr>
              <w:t>1</w:t>
            </w:r>
            <w:r w:rsidR="00936CA6">
              <w:rPr>
                <w:noProof/>
                <w:webHidden/>
              </w:rPr>
              <w:fldChar w:fldCharType="end"/>
            </w:r>
          </w:hyperlink>
        </w:p>
        <w:p w:rsidR="00936CA6" w:rsidRDefault="00563E8B">
          <w:pPr>
            <w:pStyle w:val="TOC1"/>
            <w:tabs>
              <w:tab w:val="right" w:leader="dot" w:pos="9629"/>
            </w:tabs>
            <w:rPr>
              <w:rFonts w:asciiTheme="minorHAnsi" w:hAnsiTheme="minorHAnsi"/>
              <w:noProof/>
              <w:lang w:val="vi-VN" w:eastAsia="vi-VN"/>
            </w:rPr>
          </w:pPr>
          <w:hyperlink w:anchor="_Toc427764964" w:history="1">
            <w:r w:rsidR="00936CA6" w:rsidRPr="005E426A">
              <w:rPr>
                <w:rStyle w:val="Hyperlink"/>
                <w:noProof/>
              </w:rPr>
              <w:t>2. Các mô hình dịch vụ điện toán đám mây</w:t>
            </w:r>
            <w:r w:rsidR="00936CA6">
              <w:rPr>
                <w:noProof/>
                <w:webHidden/>
              </w:rPr>
              <w:tab/>
            </w:r>
            <w:r w:rsidR="00936CA6">
              <w:rPr>
                <w:noProof/>
                <w:webHidden/>
              </w:rPr>
              <w:fldChar w:fldCharType="begin"/>
            </w:r>
            <w:r w:rsidR="00936CA6">
              <w:rPr>
                <w:noProof/>
                <w:webHidden/>
              </w:rPr>
              <w:instrText xml:space="preserve"> PAGEREF _Toc427764964 \h </w:instrText>
            </w:r>
            <w:r w:rsidR="00936CA6">
              <w:rPr>
                <w:noProof/>
                <w:webHidden/>
              </w:rPr>
            </w:r>
            <w:r w:rsidR="00936CA6">
              <w:rPr>
                <w:noProof/>
                <w:webHidden/>
              </w:rPr>
              <w:fldChar w:fldCharType="separate"/>
            </w:r>
            <w:r w:rsidR="00936CA6">
              <w:rPr>
                <w:noProof/>
                <w:webHidden/>
              </w:rPr>
              <w:t>2</w:t>
            </w:r>
            <w:r w:rsidR="00936CA6">
              <w:rPr>
                <w:noProof/>
                <w:webHidden/>
              </w:rPr>
              <w:fldChar w:fldCharType="end"/>
            </w:r>
          </w:hyperlink>
        </w:p>
        <w:p w:rsidR="00936CA6" w:rsidRDefault="00563E8B">
          <w:pPr>
            <w:pStyle w:val="TOC1"/>
            <w:tabs>
              <w:tab w:val="right" w:leader="dot" w:pos="9629"/>
            </w:tabs>
            <w:rPr>
              <w:rFonts w:asciiTheme="minorHAnsi" w:hAnsiTheme="minorHAnsi"/>
              <w:noProof/>
              <w:lang w:val="vi-VN" w:eastAsia="vi-VN"/>
            </w:rPr>
          </w:pPr>
          <w:hyperlink w:anchor="_Toc427764965" w:history="1">
            <w:r w:rsidR="00936CA6" w:rsidRPr="005E426A">
              <w:rPr>
                <w:rStyle w:val="Hyperlink"/>
                <w:noProof/>
                <w:lang w:val="fr-FR"/>
              </w:rPr>
              <w:t>3. Kiến trúc multi-tenant trong ứng dụng SaaS</w:t>
            </w:r>
            <w:r w:rsidR="00936CA6">
              <w:rPr>
                <w:noProof/>
                <w:webHidden/>
              </w:rPr>
              <w:tab/>
            </w:r>
            <w:r w:rsidR="00936CA6">
              <w:rPr>
                <w:noProof/>
                <w:webHidden/>
              </w:rPr>
              <w:fldChar w:fldCharType="begin"/>
            </w:r>
            <w:r w:rsidR="00936CA6">
              <w:rPr>
                <w:noProof/>
                <w:webHidden/>
              </w:rPr>
              <w:instrText xml:space="preserve"> PAGEREF _Toc427764965 \h </w:instrText>
            </w:r>
            <w:r w:rsidR="00936CA6">
              <w:rPr>
                <w:noProof/>
                <w:webHidden/>
              </w:rPr>
            </w:r>
            <w:r w:rsidR="00936CA6">
              <w:rPr>
                <w:noProof/>
                <w:webHidden/>
              </w:rPr>
              <w:fldChar w:fldCharType="separate"/>
            </w:r>
            <w:r w:rsidR="00936CA6">
              <w:rPr>
                <w:noProof/>
                <w:webHidden/>
              </w:rPr>
              <w:t>2</w:t>
            </w:r>
            <w:r w:rsidR="00936CA6">
              <w:rPr>
                <w:noProof/>
                <w:webHidden/>
              </w:rPr>
              <w:fldChar w:fldCharType="end"/>
            </w:r>
          </w:hyperlink>
        </w:p>
        <w:p w:rsidR="00936CA6" w:rsidRDefault="00563E8B">
          <w:pPr>
            <w:pStyle w:val="TOC2"/>
            <w:tabs>
              <w:tab w:val="right" w:leader="dot" w:pos="9629"/>
            </w:tabs>
            <w:rPr>
              <w:rFonts w:asciiTheme="minorHAnsi" w:hAnsiTheme="minorHAnsi"/>
              <w:noProof/>
              <w:lang w:val="vi-VN" w:eastAsia="vi-VN"/>
            </w:rPr>
          </w:pPr>
          <w:hyperlink w:anchor="_Toc427764966" w:history="1">
            <w:r w:rsidR="00936CA6" w:rsidRPr="005E426A">
              <w:rPr>
                <w:rStyle w:val="Hyperlink"/>
                <w:rFonts w:eastAsia="Arial Unicode MS" w:cs="Arial Unicode MS"/>
                <w:noProof/>
                <w:lang w:val="fr-FR"/>
              </w:rPr>
              <w:t>3.1.</w:t>
            </w:r>
            <w:r w:rsidR="00936CA6" w:rsidRPr="005E426A">
              <w:rPr>
                <w:rStyle w:val="Hyperlink"/>
                <w:noProof/>
                <w:lang w:val="fr-FR"/>
              </w:rPr>
              <w:t xml:space="preserve"> Separate Databases</w:t>
            </w:r>
            <w:r w:rsidR="00936CA6">
              <w:rPr>
                <w:noProof/>
                <w:webHidden/>
              </w:rPr>
              <w:tab/>
            </w:r>
            <w:r w:rsidR="00936CA6">
              <w:rPr>
                <w:noProof/>
                <w:webHidden/>
              </w:rPr>
              <w:fldChar w:fldCharType="begin"/>
            </w:r>
            <w:r w:rsidR="00936CA6">
              <w:rPr>
                <w:noProof/>
                <w:webHidden/>
              </w:rPr>
              <w:instrText xml:space="preserve"> PAGEREF _Toc427764966 \h </w:instrText>
            </w:r>
            <w:r w:rsidR="00936CA6">
              <w:rPr>
                <w:noProof/>
                <w:webHidden/>
              </w:rPr>
            </w:r>
            <w:r w:rsidR="00936CA6">
              <w:rPr>
                <w:noProof/>
                <w:webHidden/>
              </w:rPr>
              <w:fldChar w:fldCharType="separate"/>
            </w:r>
            <w:r w:rsidR="00936CA6">
              <w:rPr>
                <w:noProof/>
                <w:webHidden/>
              </w:rPr>
              <w:t>2</w:t>
            </w:r>
            <w:r w:rsidR="00936CA6">
              <w:rPr>
                <w:noProof/>
                <w:webHidden/>
              </w:rPr>
              <w:fldChar w:fldCharType="end"/>
            </w:r>
          </w:hyperlink>
        </w:p>
        <w:p w:rsidR="00936CA6" w:rsidRDefault="00563E8B">
          <w:pPr>
            <w:pStyle w:val="TOC2"/>
            <w:tabs>
              <w:tab w:val="right" w:leader="dot" w:pos="9629"/>
            </w:tabs>
            <w:rPr>
              <w:rFonts w:asciiTheme="minorHAnsi" w:hAnsiTheme="minorHAnsi"/>
              <w:noProof/>
              <w:lang w:val="vi-VN" w:eastAsia="vi-VN"/>
            </w:rPr>
          </w:pPr>
          <w:hyperlink w:anchor="_Toc427764967" w:history="1">
            <w:r w:rsidR="00936CA6" w:rsidRPr="005E426A">
              <w:rPr>
                <w:rStyle w:val="Hyperlink"/>
                <w:rFonts w:eastAsia="Arial Unicode MS" w:cs="Arial Unicode MS"/>
                <w:noProof/>
              </w:rPr>
              <w:t>3.2.</w:t>
            </w:r>
            <w:r w:rsidR="00936CA6" w:rsidRPr="005E426A">
              <w:rPr>
                <w:rStyle w:val="Hyperlink"/>
                <w:noProof/>
              </w:rPr>
              <w:t xml:space="preserve"> Shared Database, Separate Schemas</w:t>
            </w:r>
            <w:r w:rsidR="00936CA6">
              <w:rPr>
                <w:noProof/>
                <w:webHidden/>
              </w:rPr>
              <w:tab/>
            </w:r>
            <w:r w:rsidR="00936CA6">
              <w:rPr>
                <w:noProof/>
                <w:webHidden/>
              </w:rPr>
              <w:fldChar w:fldCharType="begin"/>
            </w:r>
            <w:r w:rsidR="00936CA6">
              <w:rPr>
                <w:noProof/>
                <w:webHidden/>
              </w:rPr>
              <w:instrText xml:space="preserve"> PAGEREF _Toc427764967 \h </w:instrText>
            </w:r>
            <w:r w:rsidR="00936CA6">
              <w:rPr>
                <w:noProof/>
                <w:webHidden/>
              </w:rPr>
            </w:r>
            <w:r w:rsidR="00936CA6">
              <w:rPr>
                <w:noProof/>
                <w:webHidden/>
              </w:rPr>
              <w:fldChar w:fldCharType="separate"/>
            </w:r>
            <w:r w:rsidR="00936CA6">
              <w:rPr>
                <w:noProof/>
                <w:webHidden/>
              </w:rPr>
              <w:t>3</w:t>
            </w:r>
            <w:r w:rsidR="00936CA6">
              <w:rPr>
                <w:noProof/>
                <w:webHidden/>
              </w:rPr>
              <w:fldChar w:fldCharType="end"/>
            </w:r>
          </w:hyperlink>
        </w:p>
        <w:p w:rsidR="00936CA6" w:rsidRDefault="00563E8B">
          <w:pPr>
            <w:pStyle w:val="TOC2"/>
            <w:tabs>
              <w:tab w:val="right" w:leader="dot" w:pos="9629"/>
            </w:tabs>
            <w:rPr>
              <w:rFonts w:asciiTheme="minorHAnsi" w:hAnsiTheme="minorHAnsi"/>
              <w:noProof/>
              <w:lang w:val="vi-VN" w:eastAsia="vi-VN"/>
            </w:rPr>
          </w:pPr>
          <w:hyperlink w:anchor="_Toc427764968" w:history="1">
            <w:r w:rsidR="00936CA6" w:rsidRPr="005E426A">
              <w:rPr>
                <w:rStyle w:val="Hyperlink"/>
                <w:rFonts w:eastAsia="Arial Unicode MS" w:cs="Arial Unicode MS"/>
                <w:noProof/>
              </w:rPr>
              <w:t>3.3.</w:t>
            </w:r>
            <w:r w:rsidR="00936CA6" w:rsidRPr="005E426A">
              <w:rPr>
                <w:rStyle w:val="Hyperlink"/>
                <w:noProof/>
              </w:rPr>
              <w:t xml:space="preserve"> Shared Database, Shared Schema</w:t>
            </w:r>
            <w:r w:rsidR="00936CA6">
              <w:rPr>
                <w:noProof/>
                <w:webHidden/>
              </w:rPr>
              <w:tab/>
            </w:r>
            <w:r w:rsidR="00936CA6">
              <w:rPr>
                <w:noProof/>
                <w:webHidden/>
              </w:rPr>
              <w:fldChar w:fldCharType="begin"/>
            </w:r>
            <w:r w:rsidR="00936CA6">
              <w:rPr>
                <w:noProof/>
                <w:webHidden/>
              </w:rPr>
              <w:instrText xml:space="preserve"> PAGEREF _Toc427764968 \h </w:instrText>
            </w:r>
            <w:r w:rsidR="00936CA6">
              <w:rPr>
                <w:noProof/>
                <w:webHidden/>
              </w:rPr>
            </w:r>
            <w:r w:rsidR="00936CA6">
              <w:rPr>
                <w:noProof/>
                <w:webHidden/>
              </w:rPr>
              <w:fldChar w:fldCharType="separate"/>
            </w:r>
            <w:r w:rsidR="00936CA6">
              <w:rPr>
                <w:noProof/>
                <w:webHidden/>
              </w:rPr>
              <w:t>4</w:t>
            </w:r>
            <w:r w:rsidR="00936CA6">
              <w:rPr>
                <w:noProof/>
                <w:webHidden/>
              </w:rPr>
              <w:fldChar w:fldCharType="end"/>
            </w:r>
          </w:hyperlink>
        </w:p>
        <w:p w:rsidR="00936CA6" w:rsidRDefault="00563E8B">
          <w:pPr>
            <w:pStyle w:val="TOC2"/>
            <w:tabs>
              <w:tab w:val="right" w:leader="dot" w:pos="9629"/>
            </w:tabs>
            <w:rPr>
              <w:rFonts w:asciiTheme="minorHAnsi" w:hAnsiTheme="minorHAnsi"/>
              <w:noProof/>
              <w:lang w:val="vi-VN" w:eastAsia="vi-VN"/>
            </w:rPr>
          </w:pPr>
          <w:hyperlink w:anchor="_Toc427764969" w:history="1">
            <w:r w:rsidR="00936CA6" w:rsidRPr="005E426A">
              <w:rPr>
                <w:rStyle w:val="Hyperlink"/>
                <w:rFonts w:eastAsia="Arial Unicode MS" w:cs="Arial Unicode MS"/>
                <w:noProof/>
              </w:rPr>
              <w:t>3.4.</w:t>
            </w:r>
            <w:r w:rsidR="00936CA6" w:rsidRPr="005E426A">
              <w:rPr>
                <w:rStyle w:val="Hyperlink"/>
                <w:noProof/>
              </w:rPr>
              <w:t xml:space="preserve"> Cân nhắc lựu chọn mô hình phát triển:</w:t>
            </w:r>
            <w:r w:rsidR="00936CA6">
              <w:rPr>
                <w:noProof/>
                <w:webHidden/>
              </w:rPr>
              <w:tab/>
            </w:r>
            <w:r w:rsidR="00936CA6">
              <w:rPr>
                <w:noProof/>
                <w:webHidden/>
              </w:rPr>
              <w:fldChar w:fldCharType="begin"/>
            </w:r>
            <w:r w:rsidR="00936CA6">
              <w:rPr>
                <w:noProof/>
                <w:webHidden/>
              </w:rPr>
              <w:instrText xml:space="preserve"> PAGEREF _Toc427764969 \h </w:instrText>
            </w:r>
            <w:r w:rsidR="00936CA6">
              <w:rPr>
                <w:noProof/>
                <w:webHidden/>
              </w:rPr>
            </w:r>
            <w:r w:rsidR="00936CA6">
              <w:rPr>
                <w:noProof/>
                <w:webHidden/>
              </w:rPr>
              <w:fldChar w:fldCharType="separate"/>
            </w:r>
            <w:r w:rsidR="00936CA6">
              <w:rPr>
                <w:noProof/>
                <w:webHidden/>
              </w:rPr>
              <w:t>4</w:t>
            </w:r>
            <w:r w:rsidR="00936CA6">
              <w:rPr>
                <w:noProof/>
                <w:webHidden/>
              </w:rPr>
              <w:fldChar w:fldCharType="end"/>
            </w:r>
          </w:hyperlink>
        </w:p>
        <w:p w:rsidR="008131B0" w:rsidRDefault="008131B0">
          <w:r>
            <w:rPr>
              <w:b/>
              <w:bCs/>
              <w:noProof/>
            </w:rPr>
            <w:fldChar w:fldCharType="end"/>
          </w:r>
        </w:p>
      </w:sdtContent>
    </w:sdt>
    <w:p w:rsidR="008131B0" w:rsidRDefault="008131B0">
      <w:pPr>
        <w:spacing w:after="200"/>
        <w:jc w:val="left"/>
      </w:pPr>
    </w:p>
    <w:p w:rsidR="008131B0" w:rsidRDefault="008131B0">
      <w:pPr>
        <w:spacing w:after="200"/>
        <w:jc w:val="left"/>
      </w:pPr>
    </w:p>
    <w:p w:rsidR="008131B0" w:rsidRDefault="008131B0">
      <w:pPr>
        <w:spacing w:after="200"/>
        <w:jc w:val="left"/>
      </w:pPr>
    </w:p>
    <w:p w:rsidR="008131B0" w:rsidRDefault="008131B0">
      <w:pPr>
        <w:spacing w:after="200"/>
        <w:jc w:val="left"/>
      </w:pPr>
    </w:p>
    <w:p w:rsidR="008131B0" w:rsidRDefault="008131B0">
      <w:pPr>
        <w:spacing w:after="200"/>
        <w:jc w:val="left"/>
      </w:pPr>
    </w:p>
    <w:p w:rsidR="008131B0" w:rsidRDefault="008131B0">
      <w:pPr>
        <w:spacing w:after="200"/>
        <w:jc w:val="left"/>
      </w:pPr>
    </w:p>
    <w:p w:rsidR="008131B0" w:rsidRDefault="008131B0">
      <w:pPr>
        <w:spacing w:after="200"/>
        <w:jc w:val="left"/>
      </w:pPr>
    </w:p>
    <w:p w:rsidR="008131B0" w:rsidRDefault="008131B0">
      <w:pPr>
        <w:spacing w:after="200"/>
        <w:jc w:val="left"/>
      </w:pPr>
    </w:p>
    <w:p w:rsidR="008131B0" w:rsidRDefault="008131B0">
      <w:pPr>
        <w:spacing w:after="200"/>
        <w:jc w:val="left"/>
      </w:pPr>
    </w:p>
    <w:p w:rsidR="008131B0" w:rsidRDefault="008131B0">
      <w:pPr>
        <w:spacing w:after="200"/>
        <w:jc w:val="left"/>
      </w:pPr>
    </w:p>
    <w:p w:rsidR="00AE6D0E" w:rsidRPr="008131B0" w:rsidRDefault="00AB2241" w:rsidP="008131B0">
      <w:pPr>
        <w:spacing w:after="200"/>
        <w:jc w:val="center"/>
        <w:rPr>
          <w:i/>
        </w:rPr>
      </w:pPr>
      <w:r w:rsidRPr="00AB2241">
        <w:rPr>
          <w:i/>
        </w:rPr>
        <w:t xml:space="preserve">Hà Nội, ngày </w:t>
      </w:r>
      <w:r w:rsidR="00260005">
        <w:rPr>
          <w:i/>
        </w:rPr>
        <w:t>03</w:t>
      </w:r>
      <w:r w:rsidRPr="00AB2241">
        <w:rPr>
          <w:i/>
        </w:rPr>
        <w:t xml:space="preserve"> tháng </w:t>
      </w:r>
      <w:r w:rsidR="00D03E49">
        <w:rPr>
          <w:i/>
        </w:rPr>
        <w:t>0</w:t>
      </w:r>
      <w:r w:rsidR="00260005">
        <w:rPr>
          <w:i/>
        </w:rPr>
        <w:t>8</w:t>
      </w:r>
      <w:r w:rsidRPr="00AB2241">
        <w:rPr>
          <w:i/>
        </w:rPr>
        <w:t xml:space="preserve"> năm </w:t>
      </w:r>
      <w:r w:rsidR="00D03E49">
        <w:rPr>
          <w:i/>
        </w:rPr>
        <w:t>2015.</w:t>
      </w:r>
      <w:r w:rsidR="00AE6D0E">
        <w:br w:type="page"/>
      </w:r>
    </w:p>
    <w:p w:rsidR="00550345" w:rsidRDefault="00260005" w:rsidP="00A928E2">
      <w:pPr>
        <w:pStyle w:val="Heading1"/>
      </w:pPr>
      <w:bookmarkStart w:id="0" w:name="_Toc427764963"/>
      <w:r>
        <w:lastRenderedPageBreak/>
        <w:t>Xu hư</w:t>
      </w:r>
      <w:r w:rsidRPr="00260005">
        <w:t>ớng</w:t>
      </w:r>
      <w:r>
        <w:t xml:space="preserve"> c</w:t>
      </w:r>
      <w:r w:rsidRPr="00260005">
        <w:t>ô</w:t>
      </w:r>
      <w:r>
        <w:t>ng ngh</w:t>
      </w:r>
      <w:r w:rsidRPr="00260005">
        <w:t>ệ</w:t>
      </w:r>
      <w:r>
        <w:t xml:space="preserve"> SMAC</w:t>
      </w:r>
      <w:bookmarkEnd w:id="0"/>
    </w:p>
    <w:p w:rsidR="00F23329" w:rsidRPr="00790EAB" w:rsidRDefault="00F23329" w:rsidP="00F23329">
      <w:r w:rsidRPr="00790EAB">
        <w:t>SMAC là từ viết tắt của Social Media (Xã hội), Mobile (Di động), Analytics (Phân tích dữ liệu lớn) và Cloud Computing (Điện toán đám mây). Các thành phần trong xu thế này đang có tốc độ phát triển nhanh và có mối quan hệ rất chặt chẽ với nhau, bổ trợ và tạo mắt xích, tạo nền tảng vững chắc cho sự phát triển của các dịch vụ thông minh. Sự hội tụ của 4 công nghệ này sẽ thay đổi hoàn toàn mô hình và cách thức kinh doanh cũ, hứa hẹn mang lại những con số doanh thu khổng lồ.</w:t>
      </w:r>
    </w:p>
    <w:p w:rsidR="00550345" w:rsidRPr="00790EAB" w:rsidRDefault="00F23329" w:rsidP="00550345">
      <w:r w:rsidRPr="00790EAB">
        <w:t xml:space="preserve">Điều làm nên sự khác biệt của xu hướng SMAC là mọi cấu thành trong nó kết hợp chặt chẽ với nhau và tạo thành một hệ sinh thái. </w:t>
      </w:r>
    </w:p>
    <w:p w:rsidR="000128C8" w:rsidRDefault="00F23329" w:rsidP="000128C8">
      <w:pPr>
        <w:keepNext/>
        <w:jc w:val="center"/>
      </w:pPr>
      <w:r w:rsidRPr="00F23329">
        <w:rPr>
          <w:noProof/>
          <w:lang w:val="vi-VN" w:eastAsia="vi-VN"/>
        </w:rPr>
        <w:drawing>
          <wp:inline distT="0" distB="0" distL="0" distR="0" wp14:anchorId="6A8B8D0B" wp14:editId="06AEC4FA">
            <wp:extent cx="3743325" cy="2540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49391" cy="2545042"/>
                    </a:xfrm>
                    <a:prstGeom prst="rect">
                      <a:avLst/>
                    </a:prstGeom>
                    <a:noFill/>
                    <a:ln>
                      <a:noFill/>
                    </a:ln>
                  </pic:spPr>
                </pic:pic>
              </a:graphicData>
            </a:graphic>
          </wp:inline>
        </w:drawing>
      </w:r>
    </w:p>
    <w:p w:rsidR="00F23329" w:rsidRPr="000128C8" w:rsidRDefault="000128C8" w:rsidP="000128C8">
      <w:pPr>
        <w:pStyle w:val="Caption"/>
        <w:jc w:val="center"/>
      </w:pPr>
      <w:r>
        <w:t xml:space="preserve">Hình  </w:t>
      </w:r>
      <w:fldSimple w:instr=" SEQ Hình_ \* ARABIC ">
        <w:r w:rsidR="00C352FF">
          <w:rPr>
            <w:noProof/>
          </w:rPr>
          <w:t>1</w:t>
        </w:r>
      </w:fldSimple>
      <w:r>
        <w:t>: SMAC l</w:t>
      </w:r>
      <w:r w:rsidRPr="008330FA">
        <w:t>à</w:t>
      </w:r>
      <w:r>
        <w:t xml:space="preserve"> xu hư</w:t>
      </w:r>
      <w:r w:rsidRPr="008330FA">
        <w:t>ớng</w:t>
      </w:r>
      <w:r>
        <w:t xml:space="preserve"> c</w:t>
      </w:r>
      <w:r w:rsidRPr="008330FA">
        <w:t>ô</w:t>
      </w:r>
      <w:r>
        <w:t>ng ngh</w:t>
      </w:r>
      <w:r w:rsidRPr="008330FA">
        <w:t>ệ</w:t>
      </w:r>
      <w:r>
        <w:t xml:space="preserve"> t</w:t>
      </w:r>
      <w:r w:rsidRPr="008330FA">
        <w:t>ất</w:t>
      </w:r>
      <w:r>
        <w:t xml:space="preserve"> y</w:t>
      </w:r>
      <w:r w:rsidRPr="008330FA">
        <w:t>ếu</w:t>
      </w:r>
    </w:p>
    <w:p w:rsidR="00F23329" w:rsidRPr="00790EAB" w:rsidRDefault="00F23329" w:rsidP="00F23329">
      <w:r w:rsidRPr="00790EAB">
        <w:t>Các hệ thống xây dựng định hướng theo xu hướng SMAC sẽ được phát triển trên nền tảng Cloud với 3 hình thức dịch vụ: SaaS, PaaS, IaaS. Với sự tiện ích, tính linh hoạt của môi trường Cloud, người sử dụng sẽ sử dụng các thiết bị di động để tương tác với các tiện ích của doanh nghiệp.</w:t>
      </w:r>
    </w:p>
    <w:p w:rsidR="00923D85" w:rsidRDefault="00F23329" w:rsidP="00923D85">
      <w:pPr>
        <w:keepNext/>
        <w:tabs>
          <w:tab w:val="left" w:pos="720"/>
        </w:tabs>
        <w:spacing w:line="288" w:lineRule="auto"/>
        <w:jc w:val="center"/>
      </w:pPr>
      <w:r w:rsidRPr="004C6084">
        <w:rPr>
          <w:rFonts w:ascii="Times New Roman" w:hAnsi="Times New Roman"/>
          <w:noProof/>
          <w:sz w:val="26"/>
          <w:szCs w:val="26"/>
          <w:lang w:val="vi-VN" w:eastAsia="vi-VN"/>
        </w:rPr>
        <w:drawing>
          <wp:inline distT="0" distB="0" distL="0" distR="0" wp14:anchorId="2814A9B5" wp14:editId="3BBF5767">
            <wp:extent cx="4415790" cy="3040380"/>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8187" cy="3042030"/>
                    </a:xfrm>
                    <a:prstGeom prst="rect">
                      <a:avLst/>
                    </a:prstGeom>
                    <a:noFill/>
                    <a:ln>
                      <a:noFill/>
                    </a:ln>
                  </pic:spPr>
                </pic:pic>
              </a:graphicData>
            </a:graphic>
          </wp:inline>
        </w:drawing>
      </w:r>
    </w:p>
    <w:p w:rsidR="00F23329" w:rsidRPr="004C6084" w:rsidRDefault="00923D85" w:rsidP="00923D85">
      <w:pPr>
        <w:pStyle w:val="Caption"/>
        <w:jc w:val="center"/>
        <w:rPr>
          <w:rFonts w:ascii="Times New Roman" w:hAnsi="Times New Roman"/>
          <w:sz w:val="26"/>
          <w:szCs w:val="26"/>
          <w:shd w:val="clear" w:color="auto" w:fill="FFFFFF"/>
        </w:rPr>
      </w:pPr>
      <w:r>
        <w:t xml:space="preserve">Hình  </w:t>
      </w:r>
      <w:fldSimple w:instr=" SEQ Hình_ \* ARABIC ">
        <w:r w:rsidR="00C352FF">
          <w:rPr>
            <w:noProof/>
          </w:rPr>
          <w:t>2</w:t>
        </w:r>
      </w:fldSimple>
      <w:r>
        <w:t>: V</w:t>
      </w:r>
      <w:r w:rsidRPr="006E7673">
        <w:t>í</w:t>
      </w:r>
      <w:r>
        <w:t xml:space="preserve"> d</w:t>
      </w:r>
      <w:r w:rsidRPr="006E7673">
        <w:t>ụ</w:t>
      </w:r>
      <w:r>
        <w:t xml:space="preserve"> v</w:t>
      </w:r>
      <w:r w:rsidRPr="006E7673">
        <w:t>ề</w:t>
      </w:r>
      <w:r>
        <w:t xml:space="preserve"> </w:t>
      </w:r>
      <w:r w:rsidRPr="006E7673">
        <w:t>ứng</w:t>
      </w:r>
      <w:r>
        <w:t xml:space="preserve"> d</w:t>
      </w:r>
      <w:r w:rsidRPr="006E7673">
        <w:t>ụng</w:t>
      </w:r>
      <w:r>
        <w:t xml:space="preserve"> </w:t>
      </w:r>
      <w:r w:rsidRPr="006E7673">
        <w:t>đáp</w:t>
      </w:r>
      <w:r>
        <w:t xml:space="preserve"> </w:t>
      </w:r>
      <w:r w:rsidRPr="006E7673">
        <w:t>ứng</w:t>
      </w:r>
      <w:r>
        <w:t xml:space="preserve"> m</w:t>
      </w:r>
      <w:r w:rsidRPr="006E7673">
        <w:t>ô</w:t>
      </w:r>
      <w:r>
        <w:t xml:space="preserve"> h</w:t>
      </w:r>
      <w:r w:rsidRPr="006E7673">
        <w:t>ình</w:t>
      </w:r>
      <w:r>
        <w:t xml:space="preserve"> SMAC</w:t>
      </w:r>
    </w:p>
    <w:p w:rsidR="00F23329" w:rsidRDefault="00F23329" w:rsidP="00F23329">
      <w:pPr>
        <w:jc w:val="center"/>
      </w:pPr>
    </w:p>
    <w:p w:rsidR="00550345" w:rsidRDefault="00550A0F" w:rsidP="00A928E2">
      <w:pPr>
        <w:pStyle w:val="Heading1"/>
      </w:pPr>
      <w:bookmarkStart w:id="1" w:name="_Toc427764964"/>
      <w:r>
        <w:lastRenderedPageBreak/>
        <w:t>C</w:t>
      </w:r>
      <w:r w:rsidRPr="00550A0F">
        <w:t>ác</w:t>
      </w:r>
      <w:r>
        <w:t xml:space="preserve"> m</w:t>
      </w:r>
      <w:r w:rsidRPr="00550A0F">
        <w:t>ô</w:t>
      </w:r>
      <w:r>
        <w:t xml:space="preserve"> h</w:t>
      </w:r>
      <w:r w:rsidRPr="00550A0F">
        <w:t>ình</w:t>
      </w:r>
      <w:r>
        <w:t xml:space="preserve"> d</w:t>
      </w:r>
      <w:r w:rsidRPr="00550A0F">
        <w:t>ịch</w:t>
      </w:r>
      <w:r>
        <w:t xml:space="preserve"> v</w:t>
      </w:r>
      <w:r w:rsidRPr="00550A0F">
        <w:t>ụ</w:t>
      </w:r>
      <w:r>
        <w:t xml:space="preserve"> </w:t>
      </w:r>
      <w:r w:rsidRPr="00550A0F">
        <w:t>đ</w:t>
      </w:r>
      <w:r>
        <w:t>i</w:t>
      </w:r>
      <w:r w:rsidRPr="00550A0F">
        <w:t>ện</w:t>
      </w:r>
      <w:r>
        <w:t xml:space="preserve"> to</w:t>
      </w:r>
      <w:r w:rsidRPr="00550A0F">
        <w:t>án</w:t>
      </w:r>
      <w:r>
        <w:t xml:space="preserve"> </w:t>
      </w:r>
      <w:r w:rsidRPr="00550A0F">
        <w:t>đám</w:t>
      </w:r>
      <w:r>
        <w:t xml:space="preserve"> m</w:t>
      </w:r>
      <w:r w:rsidRPr="00550A0F">
        <w:t>â</w:t>
      </w:r>
      <w:r>
        <w:t>y</w:t>
      </w:r>
      <w:bookmarkEnd w:id="1"/>
    </w:p>
    <w:p w:rsidR="00F23329" w:rsidRPr="00F23329" w:rsidRDefault="00F23329" w:rsidP="00F23329">
      <w:r w:rsidRPr="00F23329">
        <w:t>Trong xu hướng công nghệ SMAC, Cloud computing có thể xem là thành phần lõi (Core). Điện toán đám mây là mô hình dịch vụ trong đó các tài nguyên như: hardware, platform (OS, DB, Middleware,…), software được chuyển giao và sử dụng theo yêu cầu thông qua môi trường internet.</w:t>
      </w:r>
    </w:p>
    <w:p w:rsidR="00F23329" w:rsidRDefault="00F23329" w:rsidP="00F23329">
      <w:r w:rsidRPr="00F23329">
        <w:t>Khi các dịch vụ điện toán đám mây được triển khai, thay vì mua đứt các tài nguyên và ứng dụng người dùng cuối chỉ cần mua các dịch vụ tương ứng với nhu cầu của mình. Do đó các dịch vụ điện toán đám mây giúp cho người dùng giảm bớt được chi phí đầu tư vào hạ tầng công nghệ thông tin, phần cứng thiết bị, lisence hệ thống.</w:t>
      </w:r>
    </w:p>
    <w:p w:rsidR="00C352FF" w:rsidRDefault="00C352FF" w:rsidP="00C352FF">
      <w:pPr>
        <w:pStyle w:val="Heading2"/>
      </w:pPr>
      <w:r>
        <w:t>C</w:t>
      </w:r>
      <w:r w:rsidRPr="00C352FF">
        <w:t>ác</w:t>
      </w:r>
      <w:r>
        <w:t xml:space="preserve"> lo</w:t>
      </w:r>
      <w:r w:rsidRPr="00C352FF">
        <w:t>ại</w:t>
      </w:r>
      <w:r>
        <w:t xml:space="preserve"> h</w:t>
      </w:r>
      <w:r w:rsidRPr="00C352FF">
        <w:t>ình</w:t>
      </w:r>
      <w:r>
        <w:t xml:space="preserve"> </w:t>
      </w:r>
      <w:r w:rsidRPr="00C352FF">
        <w:t>đ</w:t>
      </w:r>
      <w:r>
        <w:t>i</w:t>
      </w:r>
      <w:r w:rsidRPr="00C352FF">
        <w:t>ện</w:t>
      </w:r>
      <w:r>
        <w:t xml:space="preserve"> to</w:t>
      </w:r>
      <w:r w:rsidRPr="00C352FF">
        <w:t>án</w:t>
      </w:r>
      <w:r>
        <w:t xml:space="preserve"> </w:t>
      </w:r>
      <w:r w:rsidRPr="00C352FF">
        <w:t>đám</w:t>
      </w:r>
      <w:r>
        <w:t xml:space="preserve"> m</w:t>
      </w:r>
      <w:r w:rsidRPr="00C352FF">
        <w:t>â</w:t>
      </w:r>
      <w:r>
        <w:t>y</w:t>
      </w:r>
    </w:p>
    <w:p w:rsidR="00936CA6" w:rsidRDefault="00C352FF" w:rsidP="00F23329">
      <w:r>
        <w:t>C</w:t>
      </w:r>
      <w:r w:rsidRPr="00C352FF">
        <w:t>ó</w:t>
      </w:r>
      <w:r>
        <w:t xml:space="preserve"> 3 lo</w:t>
      </w:r>
      <w:r w:rsidRPr="00C352FF">
        <w:t>ại</w:t>
      </w:r>
      <w:r>
        <w:t xml:space="preserve"> h</w:t>
      </w:r>
      <w:r w:rsidRPr="00C352FF">
        <w:t>ình</w:t>
      </w:r>
      <w:r>
        <w:t xml:space="preserve"> </w:t>
      </w:r>
      <w:r w:rsidRPr="00C352FF">
        <w:t>đ</w:t>
      </w:r>
      <w:r>
        <w:t>i</w:t>
      </w:r>
      <w:r w:rsidRPr="00C352FF">
        <w:t>ệ</w:t>
      </w:r>
      <w:r>
        <w:t>n to</w:t>
      </w:r>
      <w:r w:rsidRPr="00C352FF">
        <w:t>án</w:t>
      </w:r>
      <w:r>
        <w:t xml:space="preserve"> </w:t>
      </w:r>
      <w:r w:rsidRPr="00C352FF">
        <w:t>đám</w:t>
      </w:r>
      <w:r>
        <w:t xml:space="preserve"> m</w:t>
      </w:r>
      <w:r w:rsidRPr="00C352FF">
        <w:t>â</w:t>
      </w:r>
      <w:r>
        <w:t>y:</w:t>
      </w:r>
    </w:p>
    <w:p w:rsidR="00C352FF" w:rsidRPr="00C352FF" w:rsidRDefault="00C352FF" w:rsidP="00D473EA">
      <w:pPr>
        <w:pStyle w:val="ListParagraph"/>
        <w:numPr>
          <w:ilvl w:val="0"/>
          <w:numId w:val="7"/>
        </w:numPr>
      </w:pPr>
      <w:r w:rsidRPr="00C352FF">
        <w:t>Cơ sở hạ tầng như một dịch vụ (IaaS): Đối tượng hướng tới là các kiến trúc sư hệ thống. Hệ thống IaaS sẽ cho thuê các dịch vụ liên quan đến hạ tầng như: máy chủ, thiết bị mạng, thiết bị lưu trữ.</w:t>
      </w:r>
    </w:p>
    <w:p w:rsidR="00C352FF" w:rsidRPr="00C352FF" w:rsidRDefault="00C352FF" w:rsidP="00D473EA">
      <w:pPr>
        <w:pStyle w:val="ListParagraph"/>
        <w:numPr>
          <w:ilvl w:val="0"/>
          <w:numId w:val="7"/>
        </w:numPr>
      </w:pPr>
      <w:r w:rsidRPr="00C352FF">
        <w:t>Nền tảng như một dịch vụ (PaaS): Đối tượng hướng tới là lập trình viên ứng dụng. Hệ thống PaaS sẽ cho thuê các dịch vụ liên quan đến nền tảng hệ thống như: OS, database, middleware, application server…</w:t>
      </w:r>
    </w:p>
    <w:p w:rsidR="00C352FF" w:rsidRDefault="00C352FF" w:rsidP="00D473EA">
      <w:pPr>
        <w:pStyle w:val="ListParagraph"/>
        <w:numPr>
          <w:ilvl w:val="0"/>
          <w:numId w:val="7"/>
        </w:numPr>
      </w:pPr>
      <w:r w:rsidRPr="00C352FF">
        <w:t>Phần mềm như một dịch vụ (SaaS): Đối tượng hướng tới là người dùng cuối. Các hệ thống SaaS sẽ cho thuê các dịch vụ như: Mail, Chat, Office, CRM, HRM…</w:t>
      </w:r>
    </w:p>
    <w:p w:rsidR="00C352FF" w:rsidRDefault="00C352FF" w:rsidP="00C352FF">
      <w:pPr>
        <w:keepNext/>
        <w:jc w:val="center"/>
      </w:pPr>
      <w:r w:rsidRPr="00C352FF">
        <w:rPr>
          <w:noProof/>
          <w:lang w:val="vi-VN" w:eastAsia="vi-VN"/>
        </w:rPr>
        <w:drawing>
          <wp:inline distT="0" distB="0" distL="0" distR="0" wp14:anchorId="0F9A9C69" wp14:editId="396F242A">
            <wp:extent cx="3810000" cy="2863672"/>
            <wp:effectExtent l="0" t="0" r="0" b="0"/>
            <wp:docPr id="14" name="Picture 14" descr="cloud_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oud_mode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1894" cy="2865095"/>
                    </a:xfrm>
                    <a:prstGeom prst="rect">
                      <a:avLst/>
                    </a:prstGeom>
                    <a:noFill/>
                    <a:ln>
                      <a:noFill/>
                    </a:ln>
                  </pic:spPr>
                </pic:pic>
              </a:graphicData>
            </a:graphic>
          </wp:inline>
        </w:drawing>
      </w:r>
    </w:p>
    <w:p w:rsidR="00C352FF" w:rsidRDefault="00C352FF" w:rsidP="00C352FF">
      <w:pPr>
        <w:pStyle w:val="Caption"/>
        <w:jc w:val="center"/>
      </w:pPr>
      <w:r>
        <w:t xml:space="preserve">Hình  </w:t>
      </w:r>
      <w:fldSimple w:instr=" SEQ Hình_ \* ARABIC ">
        <w:r>
          <w:rPr>
            <w:noProof/>
          </w:rPr>
          <w:t>3</w:t>
        </w:r>
      </w:fldSimple>
      <w:r>
        <w:t>: C</w:t>
      </w:r>
      <w:r w:rsidRPr="008500D1">
        <w:t>ác</w:t>
      </w:r>
      <w:r>
        <w:t xml:space="preserve"> lo</w:t>
      </w:r>
      <w:r w:rsidRPr="008500D1">
        <w:t>ạ</w:t>
      </w:r>
      <w:r>
        <w:t xml:space="preserve"> h</w:t>
      </w:r>
      <w:r w:rsidRPr="008500D1">
        <w:t>ình</w:t>
      </w:r>
      <w:r>
        <w:t xml:space="preserve"> </w:t>
      </w:r>
      <w:r w:rsidRPr="008500D1">
        <w:t>đ</w:t>
      </w:r>
      <w:r>
        <w:t>i</w:t>
      </w:r>
      <w:r w:rsidRPr="008500D1">
        <w:t>ện</w:t>
      </w:r>
      <w:r>
        <w:t xml:space="preserve"> to</w:t>
      </w:r>
      <w:r w:rsidRPr="00C352FF">
        <w:t>án</w:t>
      </w:r>
      <w:r>
        <w:t xml:space="preserve"> </w:t>
      </w:r>
      <w:r w:rsidRPr="00C352FF">
        <w:t>đ</w:t>
      </w:r>
      <w:r w:rsidRPr="008500D1">
        <w:t>ám</w:t>
      </w:r>
      <w:r>
        <w:t xml:space="preserve"> m</w:t>
      </w:r>
      <w:r w:rsidRPr="008500D1">
        <w:t>â</w:t>
      </w:r>
      <w:r>
        <w:t>y</w:t>
      </w:r>
    </w:p>
    <w:p w:rsidR="00C352FF" w:rsidRDefault="00C352FF" w:rsidP="00F23329">
      <w:r>
        <w:t>Trong b</w:t>
      </w:r>
      <w:r w:rsidRPr="00C352FF">
        <w:t>ài</w:t>
      </w:r>
      <w:r>
        <w:t xml:space="preserve"> vi</w:t>
      </w:r>
      <w:r w:rsidRPr="00C352FF">
        <w:t>ết</w:t>
      </w:r>
      <w:r>
        <w:t xml:space="preserve"> n</w:t>
      </w:r>
      <w:r w:rsidRPr="00C352FF">
        <w:t>ày</w:t>
      </w:r>
      <w:r>
        <w:t xml:space="preserve"> s</w:t>
      </w:r>
      <w:r w:rsidRPr="00C352FF">
        <w:t>ẽ</w:t>
      </w:r>
      <w:r>
        <w:t xml:space="preserve"> t</w:t>
      </w:r>
      <w:r w:rsidRPr="00C352FF">
        <w:t>ập</w:t>
      </w:r>
      <w:r>
        <w:t xml:space="preserve"> trung n</w:t>
      </w:r>
      <w:r w:rsidRPr="00C352FF">
        <w:t>ói</w:t>
      </w:r>
      <w:r>
        <w:t xml:space="preserve"> v</w:t>
      </w:r>
      <w:r w:rsidRPr="00C352FF">
        <w:t>ề</w:t>
      </w:r>
      <w:r>
        <w:t xml:space="preserve"> ki</w:t>
      </w:r>
      <w:r w:rsidRPr="00C352FF">
        <w:t>ến</w:t>
      </w:r>
      <w:r>
        <w:t xml:space="preserve"> tr</w:t>
      </w:r>
      <w:r w:rsidRPr="00C352FF">
        <w:t>úc</w:t>
      </w:r>
      <w:r>
        <w:t xml:space="preserve"> multi-tenant trong </w:t>
      </w:r>
      <w:r w:rsidRPr="00C352FF">
        <w:t>ứng</w:t>
      </w:r>
      <w:r>
        <w:t xml:space="preserve"> d</w:t>
      </w:r>
      <w:r w:rsidRPr="00C352FF">
        <w:t>ụng</w:t>
      </w:r>
      <w:r>
        <w:t xml:space="preserve"> S</w:t>
      </w:r>
      <w:r w:rsidRPr="00C352FF">
        <w:t>aa</w:t>
      </w:r>
      <w:r>
        <w:t>S.</w:t>
      </w:r>
    </w:p>
    <w:p w:rsidR="00C352FF" w:rsidRDefault="00C352FF" w:rsidP="00A837AF">
      <w:pPr>
        <w:pStyle w:val="Heading2"/>
      </w:pPr>
      <w:r>
        <w:t>M</w:t>
      </w:r>
      <w:r w:rsidRPr="00C352FF">
        <w:t>ột</w:t>
      </w:r>
      <w:r>
        <w:t xml:space="preserve"> s</w:t>
      </w:r>
      <w:r w:rsidRPr="00C352FF">
        <w:t>ố</w:t>
      </w:r>
      <w:r>
        <w:t xml:space="preserve"> ti</w:t>
      </w:r>
      <w:r w:rsidRPr="00C352FF">
        <w:t>ê</w:t>
      </w:r>
      <w:r>
        <w:t>u ch</w:t>
      </w:r>
      <w:r w:rsidRPr="00C352FF">
        <w:t>í</w:t>
      </w:r>
      <w:r>
        <w:t xml:space="preserve"> c</w:t>
      </w:r>
      <w:r w:rsidRPr="00C352FF">
        <w:t>ủa</w:t>
      </w:r>
      <w:r>
        <w:t xml:space="preserve"> </w:t>
      </w:r>
      <w:r w:rsidRPr="00C352FF">
        <w:t>ứng</w:t>
      </w:r>
      <w:r>
        <w:t xml:space="preserve"> d</w:t>
      </w:r>
      <w:r w:rsidRPr="00C352FF">
        <w:t>ụng</w:t>
      </w:r>
      <w:r>
        <w:t xml:space="preserve"> </w:t>
      </w:r>
      <w:r w:rsidRPr="00C352FF">
        <w:t>đ</w:t>
      </w:r>
      <w:r>
        <w:t>i</w:t>
      </w:r>
      <w:r w:rsidRPr="00C352FF">
        <w:t>ện</w:t>
      </w:r>
      <w:r>
        <w:t xml:space="preserve"> to</w:t>
      </w:r>
      <w:r w:rsidRPr="00C352FF">
        <w:t>án</w:t>
      </w:r>
      <w:r>
        <w:t xml:space="preserve"> </w:t>
      </w:r>
      <w:r w:rsidRPr="00C352FF">
        <w:t>đám</w:t>
      </w:r>
      <w:r>
        <w:t xml:space="preserve"> m</w:t>
      </w:r>
      <w:r w:rsidRPr="00C352FF">
        <w:t>â</w:t>
      </w:r>
      <w:r>
        <w:t>y</w:t>
      </w:r>
      <w:r w:rsidR="00A837AF">
        <w:t xml:space="preserve"> S</w:t>
      </w:r>
      <w:r w:rsidR="00A837AF" w:rsidRPr="00A837AF">
        <w:t>aa</w:t>
      </w:r>
      <w:r w:rsidR="00A837AF">
        <w:t>S</w:t>
      </w:r>
    </w:p>
    <w:p w:rsidR="00C352FF" w:rsidRDefault="00C352FF" w:rsidP="00C352FF">
      <w:r>
        <w:t>M</w:t>
      </w:r>
      <w:r w:rsidRPr="00C352FF">
        <w:t>ột</w:t>
      </w:r>
      <w:r>
        <w:t xml:space="preserve"> </w:t>
      </w:r>
      <w:r w:rsidRPr="00C352FF">
        <w:t>ứng</w:t>
      </w:r>
      <w:r>
        <w:t xml:space="preserve"> d</w:t>
      </w:r>
      <w:r w:rsidRPr="00C352FF">
        <w:t>ụng</w:t>
      </w:r>
      <w:r>
        <w:t xml:space="preserve"> đư</w:t>
      </w:r>
      <w:r w:rsidRPr="00C352FF">
        <w:t>ợc</w:t>
      </w:r>
      <w:r>
        <w:t xml:space="preserve"> g</w:t>
      </w:r>
      <w:r w:rsidRPr="00C352FF">
        <w:t>ọi</w:t>
      </w:r>
      <w:r>
        <w:t xml:space="preserve"> l</w:t>
      </w:r>
      <w:r w:rsidRPr="00C352FF">
        <w:t>à</w:t>
      </w:r>
      <w:r>
        <w:t xml:space="preserve"> Cloud ngo</w:t>
      </w:r>
      <w:r w:rsidRPr="00C352FF">
        <w:t>ài</w:t>
      </w:r>
      <w:r>
        <w:t xml:space="preserve"> vi</w:t>
      </w:r>
      <w:r w:rsidRPr="00C352FF">
        <w:t>ệc</w:t>
      </w:r>
      <w:r>
        <w:t xml:space="preserve"> cung c</w:t>
      </w:r>
      <w:r w:rsidRPr="00C352FF">
        <w:t>ấp</w:t>
      </w:r>
      <w:r>
        <w:t xml:space="preserve"> s</w:t>
      </w:r>
      <w:r w:rsidRPr="00C352FF">
        <w:t>ản</w:t>
      </w:r>
      <w:r>
        <w:t xml:space="preserve"> ph</w:t>
      </w:r>
      <w:r w:rsidRPr="00C352FF">
        <w:t>ẩ</w:t>
      </w:r>
      <w:r>
        <w:t>m dư</w:t>
      </w:r>
      <w:r w:rsidRPr="00C352FF">
        <w:t>ới</w:t>
      </w:r>
      <w:r>
        <w:t xml:space="preserve"> d</w:t>
      </w:r>
      <w:r w:rsidRPr="00C352FF">
        <w:t>ạng</w:t>
      </w:r>
      <w:r>
        <w:t xml:space="preserve"> d</w:t>
      </w:r>
      <w:r w:rsidRPr="00C352FF">
        <w:t>ịch</w:t>
      </w:r>
      <w:r>
        <w:t xml:space="preserve"> v</w:t>
      </w:r>
      <w:r w:rsidRPr="00C352FF">
        <w:t>ụ</w:t>
      </w:r>
      <w:r w:rsidR="00A837AF">
        <w:t xml:space="preserve"> (</w:t>
      </w:r>
      <w:r w:rsidR="00A837AF" w:rsidRPr="00A837AF">
        <w:t>đ</w:t>
      </w:r>
      <w:r w:rsidR="00A837AF">
        <w:t>i</w:t>
      </w:r>
      <w:r w:rsidR="00A837AF" w:rsidRPr="00A837AF">
        <w:t>ều</w:t>
      </w:r>
      <w:r w:rsidR="00A837AF">
        <w:t xml:space="preserve"> ki</w:t>
      </w:r>
      <w:r w:rsidR="00A837AF" w:rsidRPr="00A837AF">
        <w:t>ện</w:t>
      </w:r>
      <w:r w:rsidR="00A837AF">
        <w:t xml:space="preserve"> c</w:t>
      </w:r>
      <w:r w:rsidR="00A837AF" w:rsidRPr="00A837AF">
        <w:t>ần</w:t>
      </w:r>
      <w:r w:rsidR="00A837AF">
        <w:t>)</w:t>
      </w:r>
      <w:r>
        <w:t xml:space="preserve"> c</w:t>
      </w:r>
      <w:r w:rsidRPr="00C352FF">
        <w:t>òn</w:t>
      </w:r>
      <w:r>
        <w:t xml:space="preserve"> ph</w:t>
      </w:r>
      <w:r w:rsidRPr="00C352FF">
        <w:t>ải</w:t>
      </w:r>
      <w:r>
        <w:t xml:space="preserve"> </w:t>
      </w:r>
      <w:r w:rsidRPr="00C352FF">
        <w:t>đáp</w:t>
      </w:r>
      <w:r>
        <w:t xml:space="preserve"> </w:t>
      </w:r>
      <w:r w:rsidRPr="00C352FF">
        <w:t>ứng</w:t>
      </w:r>
      <w:r>
        <w:t xml:space="preserve"> c</w:t>
      </w:r>
      <w:r w:rsidRPr="00C352FF">
        <w:t>ác</w:t>
      </w:r>
      <w:r>
        <w:t xml:space="preserve"> </w:t>
      </w:r>
      <w:r w:rsidR="00EC3463">
        <w:t>m</w:t>
      </w:r>
      <w:r w:rsidR="00EC3463" w:rsidRPr="00EC3463">
        <w:t>ột</w:t>
      </w:r>
      <w:r w:rsidR="00EC3463">
        <w:t xml:space="preserve"> s</w:t>
      </w:r>
      <w:r w:rsidR="00EC3463" w:rsidRPr="00EC3463">
        <w:t>ố</w:t>
      </w:r>
      <w:r w:rsidR="00EC3463">
        <w:t xml:space="preserve"> ti</w:t>
      </w:r>
      <w:r w:rsidR="00EC3463" w:rsidRPr="00EC3463">
        <w:t>ê</w:t>
      </w:r>
      <w:r w:rsidR="00EC3463">
        <w:t>u ch</w:t>
      </w:r>
      <w:r w:rsidR="00EC3463" w:rsidRPr="00EC3463">
        <w:t>í</w:t>
      </w:r>
      <w:r w:rsidR="00EC3463">
        <w:t xml:space="preserve"> k</w:t>
      </w:r>
      <w:r w:rsidR="00EC3463" w:rsidRPr="00EC3463">
        <w:t>ĩ</w:t>
      </w:r>
      <w:r w:rsidR="00EC3463">
        <w:t xml:space="preserve"> thu</w:t>
      </w:r>
      <w:r w:rsidR="00EC3463" w:rsidRPr="00EC3463">
        <w:t>ật</w:t>
      </w:r>
      <w:r w:rsidR="00EC3463">
        <w:t xml:space="preserve"> kh</w:t>
      </w:r>
      <w:r w:rsidR="00EC3463" w:rsidRPr="00EC3463">
        <w:t>ác</w:t>
      </w:r>
      <w:r w:rsidR="00EC3463">
        <w:t xml:space="preserve"> nhau</w:t>
      </w:r>
      <w:r w:rsidR="00A837AF">
        <w:t xml:space="preserve"> (</w:t>
      </w:r>
      <w:r w:rsidR="00A837AF" w:rsidRPr="00A837AF">
        <w:t>đ</w:t>
      </w:r>
      <w:r w:rsidR="00A837AF">
        <w:t>i</w:t>
      </w:r>
      <w:r w:rsidR="00A837AF" w:rsidRPr="00A837AF">
        <w:t>ều</w:t>
      </w:r>
      <w:r w:rsidR="00A837AF">
        <w:t xml:space="preserve"> ki</w:t>
      </w:r>
      <w:r w:rsidR="00A837AF" w:rsidRPr="00A837AF">
        <w:t>ện</w:t>
      </w:r>
      <w:r w:rsidR="00A837AF">
        <w:t xml:space="preserve"> </w:t>
      </w:r>
      <w:r w:rsidR="00A837AF" w:rsidRPr="00A837AF">
        <w:t>đủ</w:t>
      </w:r>
      <w:r w:rsidR="00A837AF">
        <w:t>)</w:t>
      </w:r>
      <w:r w:rsidR="00EC3463">
        <w:t>. Đ</w:t>
      </w:r>
      <w:r w:rsidR="00EC3463" w:rsidRPr="00EC3463">
        <w:t>ối</w:t>
      </w:r>
      <w:r w:rsidR="00EC3463">
        <w:t xml:space="preserve"> v</w:t>
      </w:r>
      <w:r w:rsidR="00EC3463" w:rsidRPr="00EC3463">
        <w:t>ới</w:t>
      </w:r>
      <w:r w:rsidR="00EC3463">
        <w:t xml:space="preserve"> </w:t>
      </w:r>
      <w:r w:rsidR="00EC3463" w:rsidRPr="00EC3463">
        <w:t>ứn</w:t>
      </w:r>
      <w:r w:rsidR="00EC3463">
        <w:t>g d</w:t>
      </w:r>
      <w:r w:rsidR="00EC3463" w:rsidRPr="00EC3463">
        <w:t>ụng</w:t>
      </w:r>
      <w:r w:rsidR="00EC3463">
        <w:t xml:space="preserve"> S</w:t>
      </w:r>
      <w:r w:rsidR="00EC3463" w:rsidRPr="00EC3463">
        <w:t>aa</w:t>
      </w:r>
      <w:r w:rsidR="00EC3463">
        <w:t>S, c</w:t>
      </w:r>
      <w:r w:rsidR="00EC3463" w:rsidRPr="00EC3463">
        <w:t>ác</w:t>
      </w:r>
      <w:r w:rsidR="00EC3463">
        <w:t xml:space="preserve"> ti</w:t>
      </w:r>
      <w:r w:rsidR="00EC3463" w:rsidRPr="00EC3463">
        <w:t>ê</w:t>
      </w:r>
      <w:r w:rsidR="00EC3463">
        <w:t>u ch</w:t>
      </w:r>
      <w:r w:rsidR="00EC3463" w:rsidRPr="00EC3463">
        <w:t>í</w:t>
      </w:r>
      <w:r w:rsidR="00EC3463">
        <w:t xml:space="preserve"> c</w:t>
      </w:r>
      <w:r w:rsidR="00EC3463" w:rsidRPr="00EC3463">
        <w:t>ần</w:t>
      </w:r>
      <w:r w:rsidR="00EC3463">
        <w:t xml:space="preserve"> </w:t>
      </w:r>
      <w:r w:rsidR="00EC3463" w:rsidRPr="00EC3463">
        <w:t>đáp</w:t>
      </w:r>
      <w:r w:rsidR="00EC3463">
        <w:t xml:space="preserve"> </w:t>
      </w:r>
      <w:r w:rsidR="00EC3463" w:rsidRPr="00EC3463">
        <w:t>ứng</w:t>
      </w:r>
      <w:r w:rsidR="00EC3463">
        <w:t xml:space="preserve"> l</w:t>
      </w:r>
      <w:r w:rsidR="00EC3463" w:rsidRPr="00EC3463">
        <w:t>à</w:t>
      </w:r>
      <w:r>
        <w:t>:</w:t>
      </w:r>
    </w:p>
    <w:p w:rsidR="000E2DA5" w:rsidRPr="000E2DA5" w:rsidRDefault="000E2DA5" w:rsidP="00790EAB">
      <w:pPr>
        <w:pStyle w:val="ListParagraph"/>
        <w:numPr>
          <w:ilvl w:val="0"/>
          <w:numId w:val="8"/>
        </w:numPr>
        <w:spacing w:after="0"/>
        <w:jc w:val="left"/>
        <w:rPr>
          <w:rFonts w:ascii="Times New Roman" w:eastAsia="Times New Roman" w:hAnsi="Times New Roman" w:cs="Times New Roman"/>
          <w:sz w:val="24"/>
          <w:szCs w:val="24"/>
          <w:lang w:val="vi-VN" w:eastAsia="vi-VN"/>
        </w:rPr>
      </w:pPr>
      <w:r w:rsidRPr="000E2DA5">
        <w:rPr>
          <w:rFonts w:ascii="Times New Roman" w:eastAsia="Times New Roman" w:hAnsi="Times New Roman" w:cs="Times New Roman"/>
          <w:sz w:val="24"/>
          <w:szCs w:val="24"/>
          <w:lang w:val="vi-VN" w:eastAsia="vi-VN"/>
        </w:rPr>
        <w:t xml:space="preserve">Ứng dụng phải hỗ trợ </w:t>
      </w:r>
      <w:r w:rsidR="00C91372">
        <w:rPr>
          <w:rFonts w:ascii="Times New Roman" w:eastAsia="Times New Roman" w:hAnsi="Times New Roman" w:cs="Times New Roman"/>
          <w:sz w:val="24"/>
          <w:szCs w:val="24"/>
          <w:lang w:eastAsia="vi-VN"/>
        </w:rPr>
        <w:t>multi-tenant (nhi</w:t>
      </w:r>
      <w:r w:rsidR="00C91372" w:rsidRPr="00C91372">
        <w:rPr>
          <w:rFonts w:ascii="Times New Roman" w:eastAsia="Times New Roman" w:hAnsi="Times New Roman" w:cs="Times New Roman"/>
          <w:sz w:val="24"/>
          <w:szCs w:val="24"/>
          <w:lang w:eastAsia="vi-VN"/>
        </w:rPr>
        <w:t>ều</w:t>
      </w:r>
      <w:r w:rsidR="00C91372">
        <w:rPr>
          <w:rFonts w:ascii="Times New Roman" w:eastAsia="Times New Roman" w:hAnsi="Times New Roman" w:cs="Times New Roman"/>
          <w:sz w:val="24"/>
          <w:szCs w:val="24"/>
          <w:lang w:eastAsia="vi-VN"/>
        </w:rPr>
        <w:t xml:space="preserve"> b</w:t>
      </w:r>
      <w:r w:rsidR="00C91372" w:rsidRPr="00C91372">
        <w:rPr>
          <w:rFonts w:ascii="Times New Roman" w:eastAsia="Times New Roman" w:hAnsi="Times New Roman" w:cs="Times New Roman"/>
          <w:sz w:val="24"/>
          <w:szCs w:val="24"/>
          <w:lang w:eastAsia="vi-VN"/>
        </w:rPr>
        <w:t>ê</w:t>
      </w:r>
      <w:r w:rsidR="00C91372">
        <w:rPr>
          <w:rFonts w:ascii="Times New Roman" w:eastAsia="Times New Roman" w:hAnsi="Times New Roman" w:cs="Times New Roman"/>
          <w:sz w:val="24"/>
          <w:szCs w:val="24"/>
          <w:lang w:eastAsia="vi-VN"/>
        </w:rPr>
        <w:t>n thu</w:t>
      </w:r>
      <w:r w:rsidR="00C91372" w:rsidRPr="00C91372">
        <w:rPr>
          <w:rFonts w:ascii="Times New Roman" w:eastAsia="Times New Roman" w:hAnsi="Times New Roman" w:cs="Times New Roman"/>
          <w:sz w:val="24"/>
          <w:szCs w:val="24"/>
          <w:lang w:eastAsia="vi-VN"/>
        </w:rPr>
        <w:t>ê</w:t>
      </w:r>
      <w:r w:rsidR="00C91372">
        <w:rPr>
          <w:rFonts w:ascii="Times New Roman" w:eastAsia="Times New Roman" w:hAnsi="Times New Roman" w:cs="Times New Roman"/>
          <w:sz w:val="24"/>
          <w:szCs w:val="24"/>
          <w:lang w:eastAsia="vi-VN"/>
        </w:rPr>
        <w:t>)</w:t>
      </w:r>
      <w:r w:rsidR="00790EAB">
        <w:rPr>
          <w:rFonts w:ascii="Times New Roman" w:eastAsia="Times New Roman" w:hAnsi="Times New Roman" w:cs="Times New Roman"/>
          <w:sz w:val="24"/>
          <w:szCs w:val="24"/>
          <w:lang w:eastAsia="vi-VN"/>
        </w:rPr>
        <w:t>: Ti</w:t>
      </w:r>
      <w:r w:rsidR="00790EAB" w:rsidRPr="00790EAB">
        <w:rPr>
          <w:rFonts w:ascii="Times New Roman" w:eastAsia="Times New Roman" w:hAnsi="Times New Roman" w:cs="Times New Roman"/>
          <w:sz w:val="24"/>
          <w:szCs w:val="24"/>
          <w:lang w:eastAsia="vi-VN"/>
        </w:rPr>
        <w:t>êu</w:t>
      </w:r>
      <w:r w:rsidR="00790EAB">
        <w:rPr>
          <w:rFonts w:ascii="Times New Roman" w:eastAsia="Times New Roman" w:hAnsi="Times New Roman" w:cs="Times New Roman"/>
          <w:sz w:val="24"/>
          <w:szCs w:val="24"/>
          <w:lang w:eastAsia="vi-VN"/>
        </w:rPr>
        <w:t xml:space="preserve"> ch</w:t>
      </w:r>
      <w:r w:rsidR="00790EAB" w:rsidRPr="00790EAB">
        <w:rPr>
          <w:rFonts w:ascii="Times New Roman" w:eastAsia="Times New Roman" w:hAnsi="Times New Roman" w:cs="Times New Roman"/>
          <w:sz w:val="24"/>
          <w:szCs w:val="24"/>
          <w:lang w:eastAsia="vi-VN"/>
        </w:rPr>
        <w:t>í</w:t>
      </w:r>
      <w:r w:rsidR="00790EAB">
        <w:rPr>
          <w:rFonts w:ascii="Times New Roman" w:eastAsia="Times New Roman" w:hAnsi="Times New Roman" w:cs="Times New Roman"/>
          <w:sz w:val="24"/>
          <w:szCs w:val="24"/>
          <w:lang w:eastAsia="vi-VN"/>
        </w:rPr>
        <w:t xml:space="preserve"> n</w:t>
      </w:r>
      <w:r w:rsidR="00790EAB" w:rsidRPr="00790EAB">
        <w:rPr>
          <w:rFonts w:ascii="Times New Roman" w:eastAsia="Times New Roman" w:hAnsi="Times New Roman" w:cs="Times New Roman"/>
          <w:sz w:val="24"/>
          <w:szCs w:val="24"/>
          <w:lang w:eastAsia="vi-VN"/>
        </w:rPr>
        <w:t>ày</w:t>
      </w:r>
      <w:r w:rsidR="00790EAB">
        <w:rPr>
          <w:rFonts w:ascii="Times New Roman" w:eastAsia="Times New Roman" w:hAnsi="Times New Roman" w:cs="Times New Roman"/>
          <w:sz w:val="24"/>
          <w:szCs w:val="24"/>
          <w:lang w:eastAsia="vi-VN"/>
        </w:rPr>
        <w:t xml:space="preserve"> </w:t>
      </w:r>
      <w:r w:rsidR="00790EAB" w:rsidRPr="00790EAB">
        <w:rPr>
          <w:rFonts w:ascii="Times New Roman" w:eastAsia="Times New Roman" w:hAnsi="Times New Roman" w:cs="Times New Roman"/>
          <w:sz w:val="24"/>
          <w:szCs w:val="24"/>
          <w:lang w:eastAsia="vi-VN"/>
        </w:rPr>
        <w:t>đ</w:t>
      </w:r>
      <w:r w:rsidR="00790EAB">
        <w:rPr>
          <w:rFonts w:ascii="Times New Roman" w:eastAsia="Times New Roman" w:hAnsi="Times New Roman" w:cs="Times New Roman"/>
          <w:sz w:val="24"/>
          <w:szCs w:val="24"/>
          <w:lang w:eastAsia="vi-VN"/>
        </w:rPr>
        <w:t>ư</w:t>
      </w:r>
      <w:r w:rsidR="00790EAB" w:rsidRPr="00790EAB">
        <w:rPr>
          <w:rFonts w:ascii="Times New Roman" w:eastAsia="Times New Roman" w:hAnsi="Times New Roman" w:cs="Times New Roman"/>
          <w:sz w:val="24"/>
          <w:szCs w:val="24"/>
          <w:lang w:eastAsia="vi-VN"/>
        </w:rPr>
        <w:t>ợc</w:t>
      </w:r>
      <w:r w:rsidR="00790EAB">
        <w:rPr>
          <w:rFonts w:ascii="Times New Roman" w:eastAsia="Times New Roman" w:hAnsi="Times New Roman" w:cs="Times New Roman"/>
          <w:sz w:val="24"/>
          <w:szCs w:val="24"/>
          <w:lang w:eastAsia="vi-VN"/>
        </w:rPr>
        <w:t xml:space="preserve"> xem l</w:t>
      </w:r>
      <w:r w:rsidR="00790EAB" w:rsidRPr="00790EAB">
        <w:rPr>
          <w:rFonts w:ascii="Times New Roman" w:eastAsia="Times New Roman" w:hAnsi="Times New Roman" w:cs="Times New Roman"/>
          <w:sz w:val="24"/>
          <w:szCs w:val="24"/>
          <w:lang w:eastAsia="vi-VN"/>
        </w:rPr>
        <w:t>à</w:t>
      </w:r>
      <w:r w:rsidR="00790EAB">
        <w:rPr>
          <w:rFonts w:ascii="Times New Roman" w:eastAsia="Times New Roman" w:hAnsi="Times New Roman" w:cs="Times New Roman"/>
          <w:sz w:val="24"/>
          <w:szCs w:val="24"/>
          <w:lang w:eastAsia="vi-VN"/>
        </w:rPr>
        <w:t xml:space="preserve"> ti</w:t>
      </w:r>
      <w:r w:rsidR="00790EAB" w:rsidRPr="00790EAB">
        <w:rPr>
          <w:rFonts w:ascii="Times New Roman" w:eastAsia="Times New Roman" w:hAnsi="Times New Roman" w:cs="Times New Roman"/>
          <w:sz w:val="24"/>
          <w:szCs w:val="24"/>
          <w:lang w:eastAsia="vi-VN"/>
        </w:rPr>
        <w:t>ê</w:t>
      </w:r>
      <w:r w:rsidR="00790EAB">
        <w:rPr>
          <w:rFonts w:ascii="Times New Roman" w:eastAsia="Times New Roman" w:hAnsi="Times New Roman" w:cs="Times New Roman"/>
          <w:sz w:val="24"/>
          <w:szCs w:val="24"/>
          <w:lang w:eastAsia="vi-VN"/>
        </w:rPr>
        <w:t>u ch</w:t>
      </w:r>
      <w:r w:rsidR="00790EAB" w:rsidRPr="00790EAB">
        <w:rPr>
          <w:rFonts w:ascii="Times New Roman" w:eastAsia="Times New Roman" w:hAnsi="Times New Roman" w:cs="Times New Roman"/>
          <w:sz w:val="24"/>
          <w:szCs w:val="24"/>
          <w:lang w:eastAsia="vi-VN"/>
        </w:rPr>
        <w:t>í</w:t>
      </w:r>
      <w:r w:rsidR="00790EAB">
        <w:rPr>
          <w:rFonts w:ascii="Times New Roman" w:eastAsia="Times New Roman" w:hAnsi="Times New Roman" w:cs="Times New Roman"/>
          <w:sz w:val="24"/>
          <w:szCs w:val="24"/>
          <w:lang w:eastAsia="vi-VN"/>
        </w:rPr>
        <w:t xml:space="preserve"> quan tr</w:t>
      </w:r>
      <w:r w:rsidR="00790EAB" w:rsidRPr="00790EAB">
        <w:rPr>
          <w:rFonts w:ascii="Times New Roman" w:eastAsia="Times New Roman" w:hAnsi="Times New Roman" w:cs="Times New Roman"/>
          <w:sz w:val="24"/>
          <w:szCs w:val="24"/>
          <w:lang w:eastAsia="vi-VN"/>
        </w:rPr>
        <w:t>ọng</w:t>
      </w:r>
      <w:r w:rsidR="00790EAB">
        <w:rPr>
          <w:rFonts w:ascii="Times New Roman" w:eastAsia="Times New Roman" w:hAnsi="Times New Roman" w:cs="Times New Roman"/>
          <w:sz w:val="24"/>
          <w:szCs w:val="24"/>
          <w:lang w:eastAsia="vi-VN"/>
        </w:rPr>
        <w:t xml:space="preserve"> nh</w:t>
      </w:r>
      <w:r w:rsidR="00790EAB" w:rsidRPr="00790EAB">
        <w:rPr>
          <w:rFonts w:ascii="Times New Roman" w:eastAsia="Times New Roman" w:hAnsi="Times New Roman" w:cs="Times New Roman"/>
          <w:sz w:val="24"/>
          <w:szCs w:val="24"/>
          <w:lang w:eastAsia="vi-VN"/>
        </w:rPr>
        <w:t>ất</w:t>
      </w:r>
      <w:r w:rsidR="00790EAB">
        <w:rPr>
          <w:rFonts w:ascii="Times New Roman" w:eastAsia="Times New Roman" w:hAnsi="Times New Roman" w:cs="Times New Roman"/>
          <w:sz w:val="24"/>
          <w:szCs w:val="24"/>
          <w:lang w:eastAsia="vi-VN"/>
        </w:rPr>
        <w:t xml:space="preserve"> quy</w:t>
      </w:r>
      <w:r w:rsidR="00790EAB" w:rsidRPr="00790EAB">
        <w:rPr>
          <w:rFonts w:ascii="Times New Roman" w:eastAsia="Times New Roman" w:hAnsi="Times New Roman" w:cs="Times New Roman"/>
          <w:sz w:val="24"/>
          <w:szCs w:val="24"/>
          <w:lang w:eastAsia="vi-VN"/>
        </w:rPr>
        <w:t>ết</w:t>
      </w:r>
      <w:r w:rsidR="00790EAB">
        <w:rPr>
          <w:rFonts w:ascii="Times New Roman" w:eastAsia="Times New Roman" w:hAnsi="Times New Roman" w:cs="Times New Roman"/>
          <w:sz w:val="24"/>
          <w:szCs w:val="24"/>
          <w:lang w:eastAsia="vi-VN"/>
        </w:rPr>
        <w:t xml:space="preserve"> </w:t>
      </w:r>
      <w:r w:rsidR="00790EAB" w:rsidRPr="00790EAB">
        <w:rPr>
          <w:rFonts w:ascii="Times New Roman" w:eastAsia="Times New Roman" w:hAnsi="Times New Roman" w:cs="Times New Roman"/>
          <w:sz w:val="24"/>
          <w:szCs w:val="24"/>
          <w:lang w:eastAsia="vi-VN"/>
        </w:rPr>
        <w:t>định</w:t>
      </w:r>
      <w:r w:rsidR="00790EAB">
        <w:rPr>
          <w:rFonts w:ascii="Times New Roman" w:eastAsia="Times New Roman" w:hAnsi="Times New Roman" w:cs="Times New Roman"/>
          <w:sz w:val="24"/>
          <w:szCs w:val="24"/>
          <w:lang w:eastAsia="vi-VN"/>
        </w:rPr>
        <w:t xml:space="preserve"> s</w:t>
      </w:r>
      <w:r w:rsidR="00790EAB" w:rsidRPr="00790EAB">
        <w:rPr>
          <w:rFonts w:ascii="Times New Roman" w:eastAsia="Times New Roman" w:hAnsi="Times New Roman" w:cs="Times New Roman"/>
          <w:sz w:val="24"/>
          <w:szCs w:val="24"/>
          <w:lang w:eastAsia="vi-VN"/>
        </w:rPr>
        <w:t>ự</w:t>
      </w:r>
      <w:r w:rsidR="00790EAB">
        <w:rPr>
          <w:rFonts w:ascii="Times New Roman" w:eastAsia="Times New Roman" w:hAnsi="Times New Roman" w:cs="Times New Roman"/>
          <w:sz w:val="24"/>
          <w:szCs w:val="24"/>
          <w:lang w:eastAsia="vi-VN"/>
        </w:rPr>
        <w:t xml:space="preserve"> th</w:t>
      </w:r>
      <w:r w:rsidR="00790EAB" w:rsidRPr="00790EAB">
        <w:rPr>
          <w:rFonts w:ascii="Times New Roman" w:eastAsia="Times New Roman" w:hAnsi="Times New Roman" w:cs="Times New Roman"/>
          <w:sz w:val="24"/>
          <w:szCs w:val="24"/>
          <w:lang w:eastAsia="vi-VN"/>
        </w:rPr>
        <w:t>ành</w:t>
      </w:r>
      <w:r w:rsidR="00790EAB">
        <w:rPr>
          <w:rFonts w:ascii="Times New Roman" w:eastAsia="Times New Roman" w:hAnsi="Times New Roman" w:cs="Times New Roman"/>
          <w:sz w:val="24"/>
          <w:szCs w:val="24"/>
          <w:lang w:eastAsia="vi-VN"/>
        </w:rPr>
        <w:t xml:space="preserve"> c</w:t>
      </w:r>
      <w:r w:rsidR="00790EAB" w:rsidRPr="00790EAB">
        <w:rPr>
          <w:rFonts w:ascii="Times New Roman" w:eastAsia="Times New Roman" w:hAnsi="Times New Roman" w:cs="Times New Roman"/>
          <w:sz w:val="24"/>
          <w:szCs w:val="24"/>
          <w:lang w:eastAsia="vi-VN"/>
        </w:rPr>
        <w:t>ô</w:t>
      </w:r>
      <w:r w:rsidR="00790EAB">
        <w:rPr>
          <w:rFonts w:ascii="Times New Roman" w:eastAsia="Times New Roman" w:hAnsi="Times New Roman" w:cs="Times New Roman"/>
          <w:sz w:val="24"/>
          <w:szCs w:val="24"/>
          <w:lang w:eastAsia="vi-VN"/>
        </w:rPr>
        <w:t>ng c</w:t>
      </w:r>
      <w:r w:rsidR="00790EAB" w:rsidRPr="00790EAB">
        <w:rPr>
          <w:rFonts w:ascii="Times New Roman" w:eastAsia="Times New Roman" w:hAnsi="Times New Roman" w:cs="Times New Roman"/>
          <w:sz w:val="24"/>
          <w:szCs w:val="24"/>
          <w:lang w:eastAsia="vi-VN"/>
        </w:rPr>
        <w:t>ủa</w:t>
      </w:r>
      <w:r w:rsidR="00790EAB">
        <w:rPr>
          <w:rFonts w:ascii="Times New Roman" w:eastAsia="Times New Roman" w:hAnsi="Times New Roman" w:cs="Times New Roman"/>
          <w:sz w:val="24"/>
          <w:szCs w:val="24"/>
          <w:lang w:eastAsia="vi-VN"/>
        </w:rPr>
        <w:t xml:space="preserve"> m</w:t>
      </w:r>
      <w:r w:rsidR="00790EAB" w:rsidRPr="00790EAB">
        <w:rPr>
          <w:rFonts w:ascii="Times New Roman" w:eastAsia="Times New Roman" w:hAnsi="Times New Roman" w:cs="Times New Roman"/>
          <w:sz w:val="24"/>
          <w:szCs w:val="24"/>
          <w:lang w:eastAsia="vi-VN"/>
        </w:rPr>
        <w:t>ột</w:t>
      </w:r>
      <w:r w:rsidR="00790EAB">
        <w:rPr>
          <w:rFonts w:ascii="Times New Roman" w:eastAsia="Times New Roman" w:hAnsi="Times New Roman" w:cs="Times New Roman"/>
          <w:sz w:val="24"/>
          <w:szCs w:val="24"/>
          <w:lang w:eastAsia="vi-VN"/>
        </w:rPr>
        <w:t xml:space="preserve"> </w:t>
      </w:r>
      <w:r w:rsidR="00790EAB" w:rsidRPr="00790EAB">
        <w:rPr>
          <w:rFonts w:ascii="Times New Roman" w:eastAsia="Times New Roman" w:hAnsi="Times New Roman" w:cs="Times New Roman"/>
          <w:sz w:val="24"/>
          <w:szCs w:val="24"/>
          <w:lang w:eastAsia="vi-VN"/>
        </w:rPr>
        <w:t>ứng</w:t>
      </w:r>
      <w:r w:rsidR="00790EAB">
        <w:rPr>
          <w:rFonts w:ascii="Times New Roman" w:eastAsia="Times New Roman" w:hAnsi="Times New Roman" w:cs="Times New Roman"/>
          <w:sz w:val="24"/>
          <w:szCs w:val="24"/>
          <w:lang w:eastAsia="vi-VN"/>
        </w:rPr>
        <w:t xml:space="preserve"> d</w:t>
      </w:r>
      <w:r w:rsidR="00790EAB" w:rsidRPr="00790EAB">
        <w:rPr>
          <w:rFonts w:ascii="Times New Roman" w:eastAsia="Times New Roman" w:hAnsi="Times New Roman" w:cs="Times New Roman"/>
          <w:sz w:val="24"/>
          <w:szCs w:val="24"/>
          <w:lang w:eastAsia="vi-VN"/>
        </w:rPr>
        <w:t>ụng</w:t>
      </w:r>
      <w:r w:rsidR="00790EAB">
        <w:rPr>
          <w:rFonts w:ascii="Times New Roman" w:eastAsia="Times New Roman" w:hAnsi="Times New Roman" w:cs="Times New Roman"/>
          <w:sz w:val="24"/>
          <w:szCs w:val="24"/>
          <w:lang w:eastAsia="vi-VN"/>
        </w:rPr>
        <w:t xml:space="preserve"> S</w:t>
      </w:r>
      <w:r w:rsidR="00790EAB" w:rsidRPr="00790EAB">
        <w:rPr>
          <w:rFonts w:ascii="Times New Roman" w:eastAsia="Times New Roman" w:hAnsi="Times New Roman" w:cs="Times New Roman"/>
          <w:sz w:val="24"/>
          <w:szCs w:val="24"/>
          <w:lang w:eastAsia="vi-VN"/>
        </w:rPr>
        <w:t>aa</w:t>
      </w:r>
      <w:r w:rsidR="00790EAB">
        <w:rPr>
          <w:rFonts w:ascii="Times New Roman" w:eastAsia="Times New Roman" w:hAnsi="Times New Roman" w:cs="Times New Roman"/>
          <w:sz w:val="24"/>
          <w:szCs w:val="24"/>
          <w:lang w:eastAsia="vi-VN"/>
        </w:rPr>
        <w:t>S. “</w:t>
      </w:r>
      <w:r w:rsidR="00790EAB">
        <w:rPr>
          <w:rStyle w:val="Emphasis"/>
        </w:rPr>
        <w:t>Nhiều bên thuê là một yêu cầu để cho một nhà cung cấp SaaS thành công”</w:t>
      </w:r>
      <w:r w:rsidR="00790EAB">
        <w:t>— Marc Benioff, Giám đốc điều hành, Salesforce.</w:t>
      </w:r>
    </w:p>
    <w:p w:rsidR="000E2DA5" w:rsidRPr="000E2DA5" w:rsidRDefault="00EA4818" w:rsidP="00EA4818">
      <w:pPr>
        <w:pStyle w:val="ListParagraph"/>
        <w:numPr>
          <w:ilvl w:val="0"/>
          <w:numId w:val="8"/>
        </w:numPr>
        <w:spacing w:after="0"/>
        <w:jc w:val="left"/>
        <w:rPr>
          <w:rFonts w:ascii="Times New Roman" w:eastAsia="Times New Roman" w:hAnsi="Times New Roman" w:cs="Times New Roman"/>
          <w:sz w:val="24"/>
          <w:szCs w:val="24"/>
          <w:lang w:val="vi-VN" w:eastAsia="vi-VN"/>
        </w:rPr>
      </w:pPr>
      <w:r w:rsidRPr="00EA4818">
        <w:rPr>
          <w:rFonts w:ascii="Times New Roman" w:eastAsia="Times New Roman" w:hAnsi="Times New Roman" w:cs="Times New Roman"/>
          <w:sz w:val="24"/>
          <w:szCs w:val="24"/>
          <w:lang w:val="vi-VN" w:eastAsia="vi-VN"/>
        </w:rPr>
        <w:lastRenderedPageBreak/>
        <w:t>Cho phép các tenant</w:t>
      </w:r>
      <w:r>
        <w:rPr>
          <w:rFonts w:ascii="Times New Roman" w:eastAsia="Times New Roman" w:hAnsi="Times New Roman" w:cs="Times New Roman"/>
          <w:sz w:val="24"/>
          <w:szCs w:val="24"/>
          <w:lang w:val="vi-VN" w:eastAsia="vi-VN"/>
        </w:rPr>
        <w:t xml:space="preserve"> tự đăng ký dịch vụ: T</w:t>
      </w:r>
      <w:r w:rsidRPr="00EA4818">
        <w:rPr>
          <w:rFonts w:ascii="Times New Roman" w:eastAsia="Times New Roman" w:hAnsi="Times New Roman" w:cs="Times New Roman"/>
          <w:sz w:val="24"/>
          <w:szCs w:val="24"/>
          <w:lang w:val="vi-VN" w:eastAsia="vi-VN"/>
        </w:rPr>
        <w:t xml:space="preserve">ính năng tự đăng kí dịch vụ </w:t>
      </w:r>
      <w:r>
        <w:rPr>
          <w:rFonts w:ascii="Times New Roman" w:eastAsia="Times New Roman" w:hAnsi="Times New Roman" w:cs="Times New Roman"/>
          <w:sz w:val="24"/>
          <w:szCs w:val="24"/>
          <w:lang w:val="vi-VN" w:eastAsia="vi-VN"/>
        </w:rPr>
        <w:t>cho ph</w:t>
      </w:r>
      <w:r w:rsidRPr="00EA4818">
        <w:rPr>
          <w:rFonts w:ascii="Times New Roman" w:eastAsia="Times New Roman" w:hAnsi="Times New Roman" w:cs="Times New Roman"/>
          <w:sz w:val="24"/>
          <w:szCs w:val="24"/>
          <w:lang w:val="vi-VN" w:eastAsia="vi-VN"/>
        </w:rPr>
        <w:t>ép các bên thuê lựa chọn các gói dịch vụ phù hợp</w:t>
      </w:r>
      <w:r>
        <w:rPr>
          <w:rFonts w:ascii="Times New Roman" w:eastAsia="Times New Roman" w:hAnsi="Times New Roman" w:cs="Times New Roman"/>
          <w:sz w:val="24"/>
          <w:szCs w:val="24"/>
          <w:lang w:val="vi-VN" w:eastAsia="vi-VN"/>
        </w:rPr>
        <w:t>.</w:t>
      </w:r>
    </w:p>
    <w:p w:rsidR="000E2DA5" w:rsidRPr="000E2DA5" w:rsidRDefault="000E2DA5" w:rsidP="00D473EA">
      <w:pPr>
        <w:pStyle w:val="ListParagraph"/>
        <w:numPr>
          <w:ilvl w:val="0"/>
          <w:numId w:val="8"/>
        </w:numPr>
        <w:spacing w:after="0"/>
        <w:jc w:val="left"/>
        <w:rPr>
          <w:rFonts w:ascii="Times New Roman" w:eastAsia="Times New Roman" w:hAnsi="Times New Roman" w:cs="Times New Roman"/>
          <w:sz w:val="24"/>
          <w:szCs w:val="24"/>
          <w:lang w:val="vi-VN" w:eastAsia="vi-VN"/>
        </w:rPr>
      </w:pPr>
      <w:r w:rsidRPr="000E2DA5">
        <w:rPr>
          <w:rFonts w:ascii="Times New Roman" w:eastAsia="Times New Roman" w:hAnsi="Times New Roman" w:cs="Times New Roman"/>
          <w:sz w:val="24"/>
          <w:szCs w:val="24"/>
          <w:lang w:val="vi-VN" w:eastAsia="vi-VN"/>
        </w:rPr>
        <w:t>Phải có cơ chế thuê bao/tính cước</w:t>
      </w:r>
      <w:r w:rsidR="00EA4818" w:rsidRPr="00EA4818">
        <w:rPr>
          <w:rFonts w:ascii="Times New Roman" w:eastAsia="Times New Roman" w:hAnsi="Times New Roman" w:cs="Times New Roman"/>
          <w:sz w:val="24"/>
          <w:szCs w:val="24"/>
          <w:lang w:val="vi-VN" w:eastAsia="vi-VN"/>
        </w:rPr>
        <w:t>.</w:t>
      </w:r>
      <w:r w:rsidRPr="000E2DA5">
        <w:rPr>
          <w:rFonts w:ascii="Times New Roman" w:eastAsia="Times New Roman" w:hAnsi="Times New Roman" w:cs="Times New Roman"/>
          <w:sz w:val="24"/>
          <w:szCs w:val="24"/>
          <w:lang w:val="vi-VN" w:eastAsia="vi-VN"/>
        </w:rPr>
        <w:t xml:space="preserve"> </w:t>
      </w:r>
    </w:p>
    <w:p w:rsidR="000E2DA5" w:rsidRPr="000E2DA5" w:rsidRDefault="000E2DA5" w:rsidP="00EA4818">
      <w:pPr>
        <w:pStyle w:val="ListParagraph"/>
        <w:numPr>
          <w:ilvl w:val="0"/>
          <w:numId w:val="8"/>
        </w:numPr>
        <w:spacing w:after="0"/>
        <w:jc w:val="left"/>
        <w:rPr>
          <w:rFonts w:ascii="Times New Roman" w:eastAsia="Times New Roman" w:hAnsi="Times New Roman" w:cs="Times New Roman"/>
          <w:sz w:val="24"/>
          <w:szCs w:val="24"/>
          <w:lang w:val="vi-VN" w:eastAsia="vi-VN"/>
        </w:rPr>
      </w:pPr>
      <w:r w:rsidRPr="000E2DA5">
        <w:rPr>
          <w:rFonts w:ascii="Times New Roman" w:eastAsia="Times New Roman" w:hAnsi="Times New Roman" w:cs="Times New Roman"/>
          <w:sz w:val="24"/>
          <w:szCs w:val="24"/>
          <w:lang w:val="vi-VN" w:eastAsia="vi-VN"/>
        </w:rPr>
        <w:t>Ứng dụng phải có khả năng mở rộng</w:t>
      </w:r>
      <w:r w:rsidR="00EA4818" w:rsidRPr="00EA4818">
        <w:rPr>
          <w:rFonts w:ascii="Times New Roman" w:eastAsia="Times New Roman" w:hAnsi="Times New Roman" w:cs="Times New Roman"/>
          <w:sz w:val="24"/>
          <w:szCs w:val="24"/>
          <w:lang w:val="vi-VN" w:eastAsia="vi-VN"/>
        </w:rPr>
        <w:t>: Hệ thống phải có khả năng mở rộng khi số l</w:t>
      </w:r>
      <w:r w:rsidR="00EA4818">
        <w:rPr>
          <w:rFonts w:ascii="Times New Roman" w:eastAsia="Times New Roman" w:hAnsi="Times New Roman" w:cs="Times New Roman"/>
          <w:sz w:val="24"/>
          <w:szCs w:val="24"/>
          <w:lang w:val="vi-VN" w:eastAsia="vi-VN"/>
        </w:rPr>
        <w:t>ư</w:t>
      </w:r>
      <w:r w:rsidR="00EA4818" w:rsidRPr="00EA4818">
        <w:rPr>
          <w:rFonts w:ascii="Times New Roman" w:eastAsia="Times New Roman" w:hAnsi="Times New Roman" w:cs="Times New Roman"/>
          <w:sz w:val="24"/>
          <w:szCs w:val="24"/>
          <w:lang w:val="vi-VN" w:eastAsia="vi-VN"/>
        </w:rPr>
        <w:t>ợng ng</w:t>
      </w:r>
      <w:r w:rsidR="00EA4818">
        <w:rPr>
          <w:rFonts w:ascii="Times New Roman" w:eastAsia="Times New Roman" w:hAnsi="Times New Roman" w:cs="Times New Roman"/>
          <w:sz w:val="24"/>
          <w:szCs w:val="24"/>
          <w:lang w:val="vi-VN" w:eastAsia="vi-VN"/>
        </w:rPr>
        <w:t>ư</w:t>
      </w:r>
      <w:r w:rsidR="00EA4818" w:rsidRPr="00EA4818">
        <w:rPr>
          <w:rFonts w:ascii="Times New Roman" w:eastAsia="Times New Roman" w:hAnsi="Times New Roman" w:cs="Times New Roman"/>
          <w:sz w:val="24"/>
          <w:szCs w:val="24"/>
          <w:lang w:val="vi-VN" w:eastAsia="vi-VN"/>
        </w:rPr>
        <w:t>ời dùng tăng thêm. Để đáp ứng khả năng mở rộng, các ứng dụng SaaS có thể kết hợp với hạ tầng</w:t>
      </w:r>
      <w:r w:rsidR="00EA4818">
        <w:rPr>
          <w:rFonts w:ascii="Times New Roman" w:eastAsia="Times New Roman" w:hAnsi="Times New Roman" w:cs="Times New Roman"/>
          <w:sz w:val="24"/>
          <w:szCs w:val="24"/>
          <w:lang w:val="vi-VN" w:eastAsia="vi-VN"/>
        </w:rPr>
        <w:t xml:space="preserve"> IaaS </w:t>
      </w:r>
      <w:r w:rsidR="00EA4818" w:rsidRPr="00EA4818">
        <w:rPr>
          <w:rFonts w:ascii="Times New Roman" w:eastAsia="Times New Roman" w:hAnsi="Times New Roman" w:cs="Times New Roman"/>
          <w:sz w:val="24"/>
          <w:szCs w:val="24"/>
          <w:lang w:val="vi-VN" w:eastAsia="vi-VN"/>
        </w:rPr>
        <w:t>để tận dụng tối đa các ưu điểm của IaaS như</w:t>
      </w:r>
      <w:r w:rsidR="00EA4818">
        <w:rPr>
          <w:rFonts w:ascii="Times New Roman" w:eastAsia="Times New Roman" w:hAnsi="Times New Roman" w:cs="Times New Roman"/>
          <w:sz w:val="24"/>
          <w:szCs w:val="24"/>
          <w:lang w:val="vi-VN" w:eastAsia="vi-VN"/>
        </w:rPr>
        <w:t xml:space="preserve">: </w:t>
      </w:r>
      <w:r w:rsidR="00EA4818" w:rsidRPr="00EA4818">
        <w:rPr>
          <w:rFonts w:ascii="Times New Roman" w:eastAsia="Times New Roman" w:hAnsi="Times New Roman" w:cs="Times New Roman"/>
          <w:sz w:val="24"/>
          <w:szCs w:val="24"/>
          <w:lang w:val="vi-VN" w:eastAsia="vi-VN"/>
        </w:rPr>
        <w:t>tính co giãn (</w:t>
      </w:r>
      <w:r w:rsidR="00EA4818">
        <w:rPr>
          <w:rFonts w:ascii="Times New Roman" w:eastAsia="Times New Roman" w:hAnsi="Times New Roman" w:cs="Times New Roman"/>
          <w:sz w:val="24"/>
          <w:szCs w:val="24"/>
          <w:lang w:val="vi-VN" w:eastAsia="vi-VN"/>
        </w:rPr>
        <w:t>auto scale</w:t>
      </w:r>
      <w:r w:rsidR="00EA4818" w:rsidRPr="00EA4818">
        <w:rPr>
          <w:rFonts w:ascii="Times New Roman" w:eastAsia="Times New Roman" w:hAnsi="Times New Roman" w:cs="Times New Roman"/>
          <w:sz w:val="24"/>
          <w:szCs w:val="24"/>
          <w:lang w:val="vi-VN" w:eastAsia="vi-VN"/>
        </w:rPr>
        <w:t>)</w:t>
      </w:r>
      <w:r w:rsidR="00EA4818">
        <w:rPr>
          <w:rFonts w:ascii="Times New Roman" w:eastAsia="Times New Roman" w:hAnsi="Times New Roman" w:cs="Times New Roman"/>
          <w:sz w:val="24"/>
          <w:szCs w:val="24"/>
          <w:lang w:val="vi-VN" w:eastAsia="vi-VN"/>
        </w:rPr>
        <w:t xml:space="preserve">, </w:t>
      </w:r>
      <w:r w:rsidR="00EA4818" w:rsidRPr="00EA4818">
        <w:rPr>
          <w:rFonts w:ascii="Times New Roman" w:eastAsia="Times New Roman" w:hAnsi="Times New Roman" w:cs="Times New Roman"/>
          <w:sz w:val="24"/>
          <w:szCs w:val="24"/>
          <w:lang w:val="vi-VN" w:eastAsia="vi-VN"/>
        </w:rPr>
        <w:t>ảo hóa…</w:t>
      </w:r>
    </w:p>
    <w:p w:rsidR="000E2DA5" w:rsidRPr="000E2DA5" w:rsidRDefault="000E2DA5" w:rsidP="00EA4818">
      <w:pPr>
        <w:pStyle w:val="ListParagraph"/>
        <w:numPr>
          <w:ilvl w:val="0"/>
          <w:numId w:val="8"/>
        </w:numPr>
        <w:spacing w:after="0"/>
        <w:jc w:val="left"/>
        <w:rPr>
          <w:rFonts w:ascii="Times New Roman" w:eastAsia="Times New Roman" w:hAnsi="Times New Roman" w:cs="Times New Roman"/>
          <w:sz w:val="24"/>
          <w:szCs w:val="24"/>
          <w:lang w:val="vi-VN" w:eastAsia="vi-VN"/>
        </w:rPr>
      </w:pPr>
      <w:r w:rsidRPr="000E2DA5">
        <w:rPr>
          <w:rFonts w:ascii="Times New Roman" w:eastAsia="Times New Roman" w:hAnsi="Times New Roman" w:cs="Times New Roman"/>
          <w:sz w:val="24"/>
          <w:szCs w:val="24"/>
          <w:lang w:val="vi-VN" w:eastAsia="vi-VN"/>
        </w:rPr>
        <w:t xml:space="preserve">Phải có các chức năng </w:t>
      </w:r>
      <w:r w:rsidR="00EA4818">
        <w:rPr>
          <w:rFonts w:ascii="Times New Roman" w:eastAsia="Times New Roman" w:hAnsi="Times New Roman" w:cs="Times New Roman"/>
          <w:sz w:val="24"/>
          <w:szCs w:val="24"/>
          <w:lang w:val="vi-VN" w:eastAsia="vi-VN"/>
        </w:rPr>
        <w:t xml:space="preserve">theo dõi, cấu hình, </w:t>
      </w:r>
      <w:r w:rsidRPr="000E2DA5">
        <w:rPr>
          <w:rFonts w:ascii="Times New Roman" w:eastAsia="Times New Roman" w:hAnsi="Times New Roman" w:cs="Times New Roman"/>
          <w:sz w:val="24"/>
          <w:szCs w:val="24"/>
          <w:lang w:val="vi-VN" w:eastAsia="vi-VN"/>
        </w:rPr>
        <w:t xml:space="preserve">quản lý ứng dụng và </w:t>
      </w:r>
      <w:r w:rsidR="00EA4818" w:rsidRPr="00EA4818">
        <w:rPr>
          <w:rFonts w:ascii="Times New Roman" w:eastAsia="Times New Roman" w:hAnsi="Times New Roman" w:cs="Times New Roman"/>
          <w:sz w:val="24"/>
          <w:szCs w:val="24"/>
          <w:lang w:val="vi-VN" w:eastAsia="vi-VN"/>
        </w:rPr>
        <w:t>các tenant</w:t>
      </w:r>
      <w:r w:rsidRPr="000E2DA5">
        <w:rPr>
          <w:rFonts w:ascii="Times New Roman" w:eastAsia="Times New Roman" w:hAnsi="Times New Roman" w:cs="Times New Roman"/>
          <w:sz w:val="24"/>
          <w:szCs w:val="24"/>
          <w:lang w:val="vi-VN" w:eastAsia="vi-VN"/>
        </w:rPr>
        <w:t xml:space="preserve">. </w:t>
      </w:r>
    </w:p>
    <w:p w:rsidR="00C352FF" w:rsidRPr="00EA4818" w:rsidRDefault="000E2DA5" w:rsidP="00C352FF">
      <w:pPr>
        <w:pStyle w:val="ListParagraph"/>
        <w:numPr>
          <w:ilvl w:val="0"/>
          <w:numId w:val="8"/>
        </w:numPr>
        <w:rPr>
          <w:lang w:val="vi-VN"/>
        </w:rPr>
      </w:pPr>
      <w:r w:rsidRPr="000E2DA5">
        <w:rPr>
          <w:rFonts w:ascii="Times New Roman" w:eastAsia="Times New Roman" w:hAnsi="Times New Roman" w:cs="Times New Roman"/>
          <w:sz w:val="24"/>
          <w:szCs w:val="24"/>
          <w:lang w:val="vi-VN" w:eastAsia="vi-VN"/>
        </w:rPr>
        <w:t>Phải hỗ trợ một số</w:t>
      </w:r>
      <w:r w:rsidR="00A837AF" w:rsidRPr="00A837AF">
        <w:rPr>
          <w:rFonts w:ascii="Times New Roman" w:eastAsia="Times New Roman" w:hAnsi="Times New Roman" w:cs="Times New Roman"/>
          <w:sz w:val="24"/>
          <w:szCs w:val="24"/>
          <w:lang w:val="vi-VN" w:eastAsia="vi-VN"/>
        </w:rPr>
        <w:t xml:space="preserve"> khả năng tùy chỉnh</w:t>
      </w:r>
      <w:r w:rsidRPr="000E2DA5">
        <w:rPr>
          <w:rFonts w:ascii="Times New Roman" w:eastAsia="Times New Roman" w:hAnsi="Times New Roman" w:cs="Times New Roman"/>
          <w:sz w:val="24"/>
          <w:szCs w:val="24"/>
          <w:lang w:val="vi-VN" w:eastAsia="vi-VN"/>
        </w:rPr>
        <w:t xml:space="preserve"> từng </w:t>
      </w:r>
      <w:r w:rsidR="00A837AF" w:rsidRPr="00A837AF">
        <w:rPr>
          <w:rFonts w:ascii="Times New Roman" w:eastAsia="Times New Roman" w:hAnsi="Times New Roman" w:cs="Times New Roman"/>
          <w:sz w:val="24"/>
          <w:szCs w:val="24"/>
          <w:lang w:val="vi-VN" w:eastAsia="vi-VN"/>
        </w:rPr>
        <w:t>tenant khác nhau.</w:t>
      </w:r>
    </w:p>
    <w:p w:rsidR="00550345" w:rsidRPr="00550A0F" w:rsidRDefault="00550A0F" w:rsidP="00A928E2">
      <w:pPr>
        <w:pStyle w:val="Heading1"/>
        <w:rPr>
          <w:lang w:val="fr-FR"/>
        </w:rPr>
      </w:pPr>
      <w:bookmarkStart w:id="2" w:name="_Toc427764965"/>
      <w:r w:rsidRPr="00550A0F">
        <w:rPr>
          <w:lang w:val="fr-FR"/>
        </w:rPr>
        <w:t>Kiến trúc multi-tenant trong ứng</w:t>
      </w:r>
      <w:r>
        <w:rPr>
          <w:lang w:val="fr-FR"/>
        </w:rPr>
        <w:t xml:space="preserve"> d</w:t>
      </w:r>
      <w:r w:rsidRPr="00550A0F">
        <w:rPr>
          <w:lang w:val="fr-FR"/>
        </w:rPr>
        <w:t>ụng</w:t>
      </w:r>
      <w:r>
        <w:rPr>
          <w:lang w:val="fr-FR"/>
        </w:rPr>
        <w:t xml:space="preserve"> S</w:t>
      </w:r>
      <w:r w:rsidRPr="00550A0F">
        <w:rPr>
          <w:lang w:val="fr-FR"/>
        </w:rPr>
        <w:t>aa</w:t>
      </w:r>
      <w:r>
        <w:rPr>
          <w:lang w:val="fr-FR"/>
        </w:rPr>
        <w:t>S</w:t>
      </w:r>
      <w:bookmarkEnd w:id="2"/>
    </w:p>
    <w:p w:rsidR="00335F2E" w:rsidRPr="00335F2E" w:rsidRDefault="00335F2E" w:rsidP="00335F2E">
      <w:pPr>
        <w:rPr>
          <w:lang w:val="fr-FR"/>
        </w:rPr>
      </w:pPr>
      <w:r>
        <w:rPr>
          <w:lang w:val="fr-FR"/>
        </w:rPr>
        <w:t>Ki</w:t>
      </w:r>
      <w:r w:rsidRPr="00335F2E">
        <w:rPr>
          <w:lang w:val="fr-FR"/>
        </w:rPr>
        <w:t>ến</w:t>
      </w:r>
      <w:r>
        <w:rPr>
          <w:lang w:val="fr-FR"/>
        </w:rPr>
        <w:t xml:space="preserve"> tr</w:t>
      </w:r>
      <w:r w:rsidRPr="00335F2E">
        <w:rPr>
          <w:lang w:val="fr-FR"/>
        </w:rPr>
        <w:t>úc</w:t>
      </w:r>
      <w:r>
        <w:rPr>
          <w:lang w:val="fr-FR"/>
        </w:rPr>
        <w:t xml:space="preserve"> multi-tenant trong </w:t>
      </w:r>
      <w:r w:rsidRPr="00335F2E">
        <w:rPr>
          <w:lang w:val="fr-FR"/>
        </w:rPr>
        <w:t>ứng</w:t>
      </w:r>
      <w:r>
        <w:rPr>
          <w:lang w:val="fr-FR"/>
        </w:rPr>
        <w:t xml:space="preserve"> d</w:t>
      </w:r>
      <w:r w:rsidRPr="00335F2E">
        <w:rPr>
          <w:lang w:val="fr-FR"/>
        </w:rPr>
        <w:t>ụng</w:t>
      </w:r>
      <w:r>
        <w:rPr>
          <w:lang w:val="fr-FR"/>
        </w:rPr>
        <w:t xml:space="preserve"> S</w:t>
      </w:r>
      <w:r w:rsidRPr="00335F2E">
        <w:rPr>
          <w:lang w:val="fr-FR"/>
        </w:rPr>
        <w:t>aa</w:t>
      </w:r>
      <w:r>
        <w:rPr>
          <w:lang w:val="fr-FR"/>
        </w:rPr>
        <w:t>S đư</w:t>
      </w:r>
      <w:r w:rsidRPr="00335F2E">
        <w:rPr>
          <w:lang w:val="fr-FR"/>
        </w:rPr>
        <w:t>ợc</w:t>
      </w:r>
      <w:r>
        <w:rPr>
          <w:lang w:val="fr-FR"/>
        </w:rPr>
        <w:t xml:space="preserve"> ti</w:t>
      </w:r>
      <w:r w:rsidRPr="00335F2E">
        <w:rPr>
          <w:lang w:val="fr-FR"/>
        </w:rPr>
        <w:t>ếp</w:t>
      </w:r>
      <w:r>
        <w:rPr>
          <w:lang w:val="fr-FR"/>
        </w:rPr>
        <w:t xml:space="preserve"> c</w:t>
      </w:r>
      <w:r w:rsidRPr="00335F2E">
        <w:rPr>
          <w:lang w:val="fr-FR"/>
        </w:rPr>
        <w:t>ận</w:t>
      </w:r>
      <w:r>
        <w:rPr>
          <w:lang w:val="fr-FR"/>
        </w:rPr>
        <w:t xml:space="preserve"> theo 2 hư</w:t>
      </w:r>
      <w:r w:rsidRPr="00335F2E">
        <w:rPr>
          <w:lang w:val="fr-FR"/>
        </w:rPr>
        <w:t>ớng</w:t>
      </w:r>
      <w:r>
        <w:rPr>
          <w:lang w:val="fr-FR"/>
        </w:rPr>
        <w:t xml:space="preserve">: </w:t>
      </w:r>
      <w:r w:rsidRPr="00335F2E">
        <w:rPr>
          <w:lang w:val="fr-FR"/>
        </w:rPr>
        <w:t>cô lậ</w:t>
      </w:r>
      <w:r w:rsidR="000128C8">
        <w:rPr>
          <w:lang w:val="fr-FR"/>
        </w:rPr>
        <w:t>p Data (</w:t>
      </w:r>
      <w:r w:rsidRPr="00335F2E">
        <w:rPr>
          <w:lang w:val="fr-FR"/>
        </w:rPr>
        <w:t>isolated</w:t>
      </w:r>
      <w:r w:rsidR="000128C8">
        <w:rPr>
          <w:lang w:val="fr-FR"/>
        </w:rPr>
        <w:t xml:space="preserve"> data)</w:t>
      </w:r>
      <w:r w:rsidRPr="00335F2E">
        <w:rPr>
          <w:lang w:val="fr-FR"/>
        </w:rPr>
        <w:t xml:space="preserve"> và chia sẻ D</w:t>
      </w:r>
      <w:r w:rsidR="000128C8">
        <w:rPr>
          <w:lang w:val="fr-FR"/>
        </w:rPr>
        <w:t>ata (</w:t>
      </w:r>
      <w:r w:rsidRPr="00335F2E">
        <w:rPr>
          <w:lang w:val="fr-FR"/>
        </w:rPr>
        <w:t>shared</w:t>
      </w:r>
      <w:r w:rsidR="000128C8">
        <w:rPr>
          <w:lang w:val="fr-FR"/>
        </w:rPr>
        <w:t xml:space="preserve"> data).</w:t>
      </w:r>
      <w:r>
        <w:rPr>
          <w:lang w:val="fr-FR"/>
        </w:rPr>
        <w:t xml:space="preserve"> </w:t>
      </w:r>
      <w:r w:rsidRPr="00335F2E">
        <w:rPr>
          <w:lang w:val="fr-FR"/>
        </w:rPr>
        <w:t xml:space="preserve"> Có 3 phương pháp</w:t>
      </w:r>
      <w:r w:rsidR="000128C8">
        <w:rPr>
          <w:lang w:val="fr-FR"/>
        </w:rPr>
        <w:t xml:space="preserve"> thi</w:t>
      </w:r>
      <w:r w:rsidR="000128C8" w:rsidRPr="000128C8">
        <w:rPr>
          <w:lang w:val="fr-FR"/>
        </w:rPr>
        <w:t>ết</w:t>
      </w:r>
      <w:r w:rsidR="000128C8">
        <w:rPr>
          <w:lang w:val="fr-FR"/>
        </w:rPr>
        <w:t xml:space="preserve"> k</w:t>
      </w:r>
      <w:r w:rsidR="000128C8" w:rsidRPr="000128C8">
        <w:rPr>
          <w:lang w:val="fr-FR"/>
        </w:rPr>
        <w:t>ế</w:t>
      </w:r>
      <w:r w:rsidR="000128C8">
        <w:rPr>
          <w:lang w:val="fr-FR"/>
        </w:rPr>
        <w:t xml:space="preserve"> đư</w:t>
      </w:r>
      <w:r w:rsidR="000128C8" w:rsidRPr="000128C8">
        <w:rPr>
          <w:lang w:val="fr-FR"/>
        </w:rPr>
        <w:t>ợc</w:t>
      </w:r>
      <w:r w:rsidR="000128C8">
        <w:rPr>
          <w:lang w:val="fr-FR"/>
        </w:rPr>
        <w:t xml:space="preserve"> </w:t>
      </w:r>
      <w:r w:rsidR="000128C8" w:rsidRPr="000128C8">
        <w:rPr>
          <w:lang w:val="fr-FR"/>
        </w:rPr>
        <w:t>đư</w:t>
      </w:r>
      <w:r w:rsidR="000128C8">
        <w:rPr>
          <w:lang w:val="fr-FR"/>
        </w:rPr>
        <w:t>a ra nh</w:t>
      </w:r>
      <w:r w:rsidR="000128C8" w:rsidRPr="000128C8">
        <w:rPr>
          <w:lang w:val="fr-FR"/>
        </w:rPr>
        <w:t>ư</w:t>
      </w:r>
      <w:r w:rsidR="000128C8">
        <w:rPr>
          <w:lang w:val="fr-FR"/>
        </w:rPr>
        <w:t xml:space="preserve"> sau:</w:t>
      </w:r>
    </w:p>
    <w:p w:rsidR="00923D85" w:rsidRDefault="00335F2E" w:rsidP="00923D85">
      <w:pPr>
        <w:keepNext/>
        <w:jc w:val="center"/>
      </w:pPr>
      <w:r w:rsidRPr="00335F2E">
        <w:rPr>
          <w:noProof/>
          <w:lang w:val="vi-VN" w:eastAsia="vi-VN"/>
        </w:rPr>
        <w:drawing>
          <wp:inline distT="0" distB="0" distL="0" distR="0" wp14:anchorId="247CF67D" wp14:editId="6908EA68">
            <wp:extent cx="4762500" cy="590550"/>
            <wp:effectExtent l="0" t="0" r="0" b="0"/>
            <wp:docPr id="8" name="Picture 8" descr="Aa479086.mlttntda02(en-us,MSD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ttntda02" descr="Aa479086.mlttntda02(en-us,MSDN.10).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590550"/>
                    </a:xfrm>
                    <a:prstGeom prst="rect">
                      <a:avLst/>
                    </a:prstGeom>
                    <a:noFill/>
                    <a:ln>
                      <a:noFill/>
                    </a:ln>
                  </pic:spPr>
                </pic:pic>
              </a:graphicData>
            </a:graphic>
          </wp:inline>
        </w:drawing>
      </w:r>
    </w:p>
    <w:p w:rsidR="00335F2E" w:rsidRPr="00923D85" w:rsidRDefault="00923D85" w:rsidP="00923D85">
      <w:pPr>
        <w:pStyle w:val="Caption"/>
        <w:jc w:val="center"/>
      </w:pPr>
      <w:r>
        <w:t xml:space="preserve">Hình  </w:t>
      </w:r>
      <w:fldSimple w:instr=" SEQ Hình_ \* ARABIC ">
        <w:r w:rsidR="00C352FF">
          <w:rPr>
            <w:noProof/>
          </w:rPr>
          <w:t>4</w:t>
        </w:r>
      </w:fldSimple>
      <w:r>
        <w:t>: H</w:t>
      </w:r>
      <w:r w:rsidRPr="00D50934">
        <w:t>ướng</w:t>
      </w:r>
      <w:r>
        <w:t xml:space="preserve"> ti</w:t>
      </w:r>
      <w:r w:rsidRPr="00D50934">
        <w:t>ếp</w:t>
      </w:r>
      <w:r>
        <w:t xml:space="preserve"> c</w:t>
      </w:r>
      <w:r w:rsidRPr="00D50934">
        <w:t>ận</w:t>
      </w:r>
      <w:r>
        <w:t xml:space="preserve"> ki</w:t>
      </w:r>
      <w:r w:rsidRPr="00D50934">
        <w:t>ến</w:t>
      </w:r>
      <w:r>
        <w:t xml:space="preserve"> tr</w:t>
      </w:r>
      <w:r w:rsidRPr="00D50934">
        <w:t>úc</w:t>
      </w:r>
      <w:r>
        <w:t xml:space="preserve"> multi-tenant trong </w:t>
      </w:r>
      <w:r w:rsidRPr="00923D85">
        <w:t>ứng</w:t>
      </w:r>
      <w:r>
        <w:t xml:space="preserve"> d</w:t>
      </w:r>
      <w:r w:rsidRPr="00923D85">
        <w:t>ụng</w:t>
      </w:r>
      <w:r>
        <w:t xml:space="preserve"> S</w:t>
      </w:r>
      <w:r w:rsidRPr="00923D85">
        <w:t>aa</w:t>
      </w:r>
      <w:r>
        <w:t>S</w:t>
      </w:r>
    </w:p>
    <w:p w:rsidR="00335F2E" w:rsidRPr="000128C8" w:rsidRDefault="00335F2E" w:rsidP="00A928E2">
      <w:pPr>
        <w:pStyle w:val="Heading2"/>
        <w:rPr>
          <w:lang w:val="fr-FR"/>
        </w:rPr>
      </w:pPr>
      <w:bookmarkStart w:id="3" w:name="_Toc427764966"/>
      <w:r w:rsidRPr="000128C8">
        <w:rPr>
          <w:lang w:val="fr-FR"/>
        </w:rPr>
        <w:t>Separate Databases</w:t>
      </w:r>
      <w:bookmarkEnd w:id="3"/>
    </w:p>
    <w:p w:rsidR="00335F2E" w:rsidRPr="000128C8" w:rsidRDefault="009C20C0" w:rsidP="00335F2E">
      <w:pPr>
        <w:rPr>
          <w:lang w:val="fr-FR"/>
        </w:rPr>
      </w:pPr>
      <w:r>
        <w:rPr>
          <w:lang w:val="fr-FR"/>
        </w:rPr>
        <w:t>M</w:t>
      </w:r>
      <w:r w:rsidRPr="009C20C0">
        <w:rPr>
          <w:lang w:val="fr-FR"/>
        </w:rPr>
        <w:t>ô</w:t>
      </w:r>
      <w:r>
        <w:rPr>
          <w:lang w:val="fr-FR"/>
        </w:rPr>
        <w:t xml:space="preserve"> h</w:t>
      </w:r>
      <w:r w:rsidRPr="009C20C0">
        <w:rPr>
          <w:lang w:val="fr-FR"/>
        </w:rPr>
        <w:t>ình</w:t>
      </w:r>
      <w:r w:rsidR="00697651">
        <w:rPr>
          <w:lang w:val="fr-FR"/>
        </w:rPr>
        <w:t xml:space="preserve"> thi</w:t>
      </w:r>
      <w:r w:rsidR="00697651" w:rsidRPr="00697651">
        <w:rPr>
          <w:lang w:val="fr-FR"/>
        </w:rPr>
        <w:t>ết</w:t>
      </w:r>
      <w:r w:rsidR="00697651">
        <w:rPr>
          <w:lang w:val="fr-FR"/>
        </w:rPr>
        <w:t xml:space="preserve"> k</w:t>
      </w:r>
      <w:r w:rsidR="00697651" w:rsidRPr="00697651">
        <w:rPr>
          <w:lang w:val="fr-FR"/>
        </w:rPr>
        <w:t>ế</w:t>
      </w:r>
      <w:r w:rsidR="00697651">
        <w:rPr>
          <w:lang w:val="fr-FR"/>
        </w:rPr>
        <w:t xml:space="preserve"> n</w:t>
      </w:r>
      <w:r w:rsidR="00697651" w:rsidRPr="00697651">
        <w:rPr>
          <w:lang w:val="fr-FR"/>
        </w:rPr>
        <w:t>ày</w:t>
      </w:r>
      <w:r w:rsidR="00697651">
        <w:rPr>
          <w:lang w:val="fr-FR"/>
        </w:rPr>
        <w:t xml:space="preserve"> t</w:t>
      </w:r>
      <w:r w:rsidR="00697651" w:rsidRPr="00697651">
        <w:rPr>
          <w:lang w:val="fr-FR"/>
        </w:rPr>
        <w:t>ách</w:t>
      </w:r>
      <w:r w:rsidR="00697651">
        <w:rPr>
          <w:lang w:val="fr-FR"/>
        </w:rPr>
        <w:t xml:space="preserve"> bi</w:t>
      </w:r>
      <w:r w:rsidR="00697651" w:rsidRPr="00697651">
        <w:rPr>
          <w:lang w:val="fr-FR"/>
        </w:rPr>
        <w:t>ệt</w:t>
      </w:r>
      <w:r w:rsidR="00697651">
        <w:rPr>
          <w:lang w:val="fr-FR"/>
        </w:rPr>
        <w:t xml:space="preserve"> ri</w:t>
      </w:r>
      <w:r w:rsidR="00697651" w:rsidRPr="00697651">
        <w:rPr>
          <w:lang w:val="fr-FR"/>
        </w:rPr>
        <w:t>ê</w:t>
      </w:r>
      <w:r w:rsidR="00697651">
        <w:rPr>
          <w:lang w:val="fr-FR"/>
        </w:rPr>
        <w:t>ng r</w:t>
      </w:r>
      <w:r w:rsidR="00697651" w:rsidRPr="00697651">
        <w:rPr>
          <w:lang w:val="fr-FR"/>
        </w:rPr>
        <w:t>ẽ</w:t>
      </w:r>
      <w:r w:rsidR="00697651">
        <w:rPr>
          <w:lang w:val="fr-FR"/>
        </w:rPr>
        <w:t xml:space="preserve"> d</w:t>
      </w:r>
      <w:r w:rsidR="00697651" w:rsidRPr="00697651">
        <w:rPr>
          <w:lang w:val="fr-FR"/>
        </w:rPr>
        <w:t>ữ</w:t>
      </w:r>
      <w:r w:rsidR="00697651">
        <w:rPr>
          <w:lang w:val="fr-FR"/>
        </w:rPr>
        <w:t xml:space="preserve"> li</w:t>
      </w:r>
      <w:r w:rsidR="00697651" w:rsidRPr="00697651">
        <w:rPr>
          <w:lang w:val="fr-FR"/>
        </w:rPr>
        <w:t>ệu</w:t>
      </w:r>
      <w:r w:rsidR="00697651">
        <w:rPr>
          <w:lang w:val="fr-FR"/>
        </w:rPr>
        <w:t xml:space="preserve"> c</w:t>
      </w:r>
      <w:r w:rsidR="00697651" w:rsidRPr="00697651">
        <w:rPr>
          <w:lang w:val="fr-FR"/>
        </w:rPr>
        <w:t>ác</w:t>
      </w:r>
      <w:r w:rsidR="00697651">
        <w:rPr>
          <w:lang w:val="fr-FR"/>
        </w:rPr>
        <w:t xml:space="preserve"> tenant trong c</w:t>
      </w:r>
      <w:r w:rsidR="00697651" w:rsidRPr="00697651">
        <w:rPr>
          <w:lang w:val="fr-FR"/>
        </w:rPr>
        <w:t>ác</w:t>
      </w:r>
      <w:r w:rsidR="00697651">
        <w:rPr>
          <w:lang w:val="fr-FR"/>
        </w:rPr>
        <w:t xml:space="preserve"> DB </w:t>
      </w:r>
      <w:r w:rsidR="00697651" w:rsidRPr="00697651">
        <w:rPr>
          <w:lang w:val="fr-FR"/>
        </w:rPr>
        <w:t>Ins</w:t>
      </w:r>
      <w:r w:rsidR="00697651">
        <w:rPr>
          <w:lang w:val="fr-FR"/>
        </w:rPr>
        <w:t>tance kh</w:t>
      </w:r>
      <w:r w:rsidR="00697651" w:rsidRPr="00697651">
        <w:rPr>
          <w:lang w:val="fr-FR"/>
        </w:rPr>
        <w:t>ác</w:t>
      </w:r>
      <w:r w:rsidR="00697651">
        <w:rPr>
          <w:lang w:val="fr-FR"/>
        </w:rPr>
        <w:t xml:space="preserve"> nhau,</w:t>
      </w:r>
      <w:r w:rsidR="00335F2E" w:rsidRPr="000128C8">
        <w:rPr>
          <w:lang w:val="fr-FR"/>
        </w:rPr>
        <w:t xml:space="preserve"> mỗi tennant sẽ tương ứng với một DB riêng rẽ</w:t>
      </w:r>
      <w:r w:rsidR="00697651">
        <w:rPr>
          <w:lang w:val="fr-FR"/>
        </w:rPr>
        <w:t>.</w:t>
      </w:r>
    </w:p>
    <w:p w:rsidR="00923D85" w:rsidRDefault="00335F2E" w:rsidP="00923D85">
      <w:pPr>
        <w:keepNext/>
        <w:jc w:val="center"/>
      </w:pPr>
      <w:r w:rsidRPr="00335F2E">
        <w:rPr>
          <w:noProof/>
          <w:lang w:val="vi-VN" w:eastAsia="vi-VN"/>
        </w:rPr>
        <w:drawing>
          <wp:inline distT="0" distB="0" distL="0" distR="0" wp14:anchorId="03BE31E3" wp14:editId="328C926E">
            <wp:extent cx="2962275" cy="1063535"/>
            <wp:effectExtent l="0" t="0" r="0" b="3810"/>
            <wp:docPr id="9" name="Picture 9" descr="Aa479086.mlttntda03(en-us,MSD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ttntda03" descr="Aa479086.mlttntda03(en-us,MSDN.10).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3735" cy="1082010"/>
                    </a:xfrm>
                    <a:prstGeom prst="rect">
                      <a:avLst/>
                    </a:prstGeom>
                    <a:noFill/>
                    <a:ln>
                      <a:noFill/>
                    </a:ln>
                  </pic:spPr>
                </pic:pic>
              </a:graphicData>
            </a:graphic>
          </wp:inline>
        </w:drawing>
      </w:r>
    </w:p>
    <w:p w:rsidR="00335F2E" w:rsidRPr="00335F2E" w:rsidRDefault="00923D85" w:rsidP="00923D85">
      <w:pPr>
        <w:pStyle w:val="Caption"/>
        <w:jc w:val="center"/>
      </w:pPr>
      <w:r>
        <w:t xml:space="preserve">Hình  </w:t>
      </w:r>
      <w:fldSimple w:instr=" SEQ Hình_ \* ARABIC ">
        <w:r w:rsidR="00C352FF">
          <w:rPr>
            <w:noProof/>
          </w:rPr>
          <w:t>5</w:t>
        </w:r>
      </w:fldSimple>
      <w:r>
        <w:t>: M</w:t>
      </w:r>
      <w:r w:rsidRPr="00B71358">
        <w:t>ô</w:t>
      </w:r>
      <w:r>
        <w:t xml:space="preserve"> h</w:t>
      </w:r>
      <w:r w:rsidRPr="00B71358">
        <w:t>ình</w:t>
      </w:r>
      <w:r>
        <w:t xml:space="preserve"> Separate D</w:t>
      </w:r>
      <w:r w:rsidRPr="00B71358">
        <w:t>ata</w:t>
      </w:r>
      <w:r>
        <w:t>bases</w:t>
      </w:r>
    </w:p>
    <w:p w:rsidR="00335F2E" w:rsidRPr="00697651" w:rsidRDefault="00335F2E" w:rsidP="00335F2E">
      <w:pPr>
        <w:rPr>
          <w:b/>
        </w:rPr>
      </w:pPr>
      <w:r w:rsidRPr="00697651">
        <w:rPr>
          <w:b/>
        </w:rPr>
        <w:t>Ưu điểm:</w:t>
      </w:r>
    </w:p>
    <w:p w:rsidR="00335F2E" w:rsidRPr="00335F2E" w:rsidRDefault="00335F2E" w:rsidP="00D473EA">
      <w:pPr>
        <w:pStyle w:val="ListParagraph"/>
        <w:numPr>
          <w:ilvl w:val="0"/>
          <w:numId w:val="3"/>
        </w:numPr>
      </w:pPr>
      <w:r w:rsidRPr="00335F2E">
        <w:t>Độc lập về thông tin</w:t>
      </w:r>
    </w:p>
    <w:p w:rsidR="00335F2E" w:rsidRPr="00335F2E" w:rsidRDefault="00697651" w:rsidP="00D473EA">
      <w:pPr>
        <w:pStyle w:val="ListParagraph"/>
        <w:numPr>
          <w:ilvl w:val="0"/>
          <w:numId w:val="3"/>
        </w:numPr>
      </w:pPr>
      <w:r>
        <w:t>D</w:t>
      </w:r>
      <w:r w:rsidRPr="00697651">
        <w:t xml:space="preserve">ữ </w:t>
      </w:r>
      <w:r>
        <w:t xml:space="preserve"> li</w:t>
      </w:r>
      <w:r w:rsidRPr="00697651">
        <w:t>ệu</w:t>
      </w:r>
      <w:r>
        <w:t xml:space="preserve"> ngư</w:t>
      </w:r>
      <w:r w:rsidRPr="00697651">
        <w:t>ời</w:t>
      </w:r>
      <w:r>
        <w:t xml:space="preserve"> d</w:t>
      </w:r>
      <w:r w:rsidRPr="00697651">
        <w:t>ùng</w:t>
      </w:r>
      <w:r>
        <w:t xml:space="preserve"> </w:t>
      </w:r>
      <w:r w:rsidRPr="00697651">
        <w:t>đ</w:t>
      </w:r>
      <w:r>
        <w:t>ư</w:t>
      </w:r>
      <w:r w:rsidRPr="00697651">
        <w:t>ợc</w:t>
      </w:r>
      <w:r>
        <w:t xml:space="preserve"> c</w:t>
      </w:r>
      <w:r w:rsidRPr="00697651">
        <w:t>ô</w:t>
      </w:r>
      <w:r>
        <w:t xml:space="preserve"> l</w:t>
      </w:r>
      <w:r w:rsidRPr="00697651">
        <w:t>ập</w:t>
      </w:r>
      <w:r>
        <w:t xml:space="preserve">, do </w:t>
      </w:r>
      <w:r w:rsidRPr="00697651">
        <w:t>đó</w:t>
      </w:r>
      <w:r>
        <w:t xml:space="preserve"> kh</w:t>
      </w:r>
      <w:r w:rsidRPr="00697651">
        <w:t>ả</w:t>
      </w:r>
      <w:r>
        <w:t xml:space="preserve"> n</w:t>
      </w:r>
      <w:r w:rsidRPr="00697651">
        <w:t>ă</w:t>
      </w:r>
      <w:r>
        <w:t>ng b</w:t>
      </w:r>
      <w:r w:rsidRPr="00697651">
        <w:t>ảo</w:t>
      </w:r>
      <w:r>
        <w:t xml:space="preserve"> m</w:t>
      </w:r>
      <w:r w:rsidRPr="00697651">
        <w:t>ật</w:t>
      </w:r>
      <w:r>
        <w:t xml:space="preserve"> v</w:t>
      </w:r>
      <w:r w:rsidRPr="00697651">
        <w:t>ề</w:t>
      </w:r>
      <w:r w:rsidR="009A3FAB">
        <w:t xml:space="preserve"> d</w:t>
      </w:r>
      <w:r w:rsidR="009A3FAB" w:rsidRPr="009A3FAB">
        <w:t>ữ</w:t>
      </w:r>
      <w:r w:rsidR="009A3FAB">
        <w:t xml:space="preserve"> li</w:t>
      </w:r>
      <w:r w:rsidR="009A3FAB" w:rsidRPr="009A3FAB">
        <w:t>ệu</w:t>
      </w:r>
      <w:r w:rsidR="009A3FAB">
        <w:t xml:space="preserve"> t</w:t>
      </w:r>
      <w:r w:rsidR="009A3FAB" w:rsidRPr="009A3FAB">
        <w:t>ốt</w:t>
      </w:r>
      <w:r w:rsidR="009A3FAB">
        <w:t xml:space="preserve"> h</w:t>
      </w:r>
      <w:r w:rsidR="009A3FAB" w:rsidRPr="009A3FAB">
        <w:t>ơ</w:t>
      </w:r>
      <w:r w:rsidR="009A3FAB">
        <w:t>n (Kh</w:t>
      </w:r>
      <w:r w:rsidR="009A3FAB" w:rsidRPr="009A3FAB">
        <w:t>ô</w:t>
      </w:r>
      <w:r w:rsidR="009A3FAB">
        <w:t>ng t</w:t>
      </w:r>
      <w:r w:rsidR="009A3FAB" w:rsidRPr="009A3FAB">
        <w:t>ính</w:t>
      </w:r>
      <w:r w:rsidR="009A3FAB">
        <w:t xml:space="preserve"> </w:t>
      </w:r>
      <w:r w:rsidR="009A3FAB" w:rsidRPr="009A3FAB">
        <w:t>đế</w:t>
      </w:r>
      <w:r w:rsidR="009A3FAB">
        <w:t>n c</w:t>
      </w:r>
      <w:r w:rsidR="009A3FAB" w:rsidRPr="009A3FAB">
        <w:t>ác</w:t>
      </w:r>
      <w:r w:rsidR="009A3FAB">
        <w:t xml:space="preserve"> c</w:t>
      </w:r>
      <w:r w:rsidR="009A3FAB" w:rsidRPr="009A3FAB">
        <w:t>ách</w:t>
      </w:r>
      <w:r w:rsidR="009A3FAB">
        <w:t xml:space="preserve"> th</w:t>
      </w:r>
      <w:r w:rsidR="009A3FAB" w:rsidRPr="009A3FAB">
        <w:t>ức</w:t>
      </w:r>
      <w:r w:rsidR="009A3FAB">
        <w:t xml:space="preserve"> b</w:t>
      </w:r>
      <w:r w:rsidR="009A3FAB" w:rsidRPr="009A3FAB">
        <w:t>ả</w:t>
      </w:r>
      <w:r w:rsidR="009A3FAB">
        <w:t>o m</w:t>
      </w:r>
      <w:r w:rsidR="009A3FAB" w:rsidRPr="009A3FAB">
        <w:t>ật</w:t>
      </w:r>
      <w:r w:rsidR="009A3FAB">
        <w:t xml:space="preserve"> kh</w:t>
      </w:r>
      <w:r w:rsidR="009A3FAB" w:rsidRPr="009A3FAB">
        <w:t>á</w:t>
      </w:r>
      <w:r w:rsidR="009A3FAB">
        <w:t>c nh</w:t>
      </w:r>
      <w:r w:rsidR="009A3FAB" w:rsidRPr="009A3FAB">
        <w:t>ư</w:t>
      </w:r>
      <w:r w:rsidR="009A3FAB">
        <w:t>: tr</w:t>
      </w:r>
      <w:r w:rsidR="009A3FAB" w:rsidRPr="009A3FAB">
        <w:t>us</w:t>
      </w:r>
      <w:r w:rsidR="009A3FAB">
        <w:t>ed connection, m</w:t>
      </w:r>
      <w:r w:rsidR="009A3FAB" w:rsidRPr="009A3FAB">
        <w:t>ã</w:t>
      </w:r>
      <w:r w:rsidR="009A3FAB">
        <w:t xml:space="preserve"> h</w:t>
      </w:r>
      <w:r w:rsidR="009A3FAB" w:rsidRPr="009A3FAB">
        <w:t>óa</w:t>
      </w:r>
      <w:r w:rsidR="009A3FAB">
        <w:t>…)</w:t>
      </w:r>
    </w:p>
    <w:p w:rsidR="00335F2E" w:rsidRPr="009A3FAB" w:rsidRDefault="00335F2E" w:rsidP="00335F2E">
      <w:pPr>
        <w:rPr>
          <w:b/>
        </w:rPr>
      </w:pPr>
      <w:r w:rsidRPr="009A3FAB">
        <w:rPr>
          <w:b/>
        </w:rPr>
        <w:t>Nhược điểm:</w:t>
      </w:r>
    </w:p>
    <w:p w:rsidR="00335F2E" w:rsidRPr="00335F2E" w:rsidRDefault="009A3FAB" w:rsidP="00D473EA">
      <w:pPr>
        <w:pStyle w:val="ListParagraph"/>
        <w:numPr>
          <w:ilvl w:val="0"/>
          <w:numId w:val="3"/>
        </w:numPr>
      </w:pPr>
      <w:r>
        <w:t>Vi</w:t>
      </w:r>
      <w:r w:rsidRPr="009A3FAB">
        <w:t>ệc</w:t>
      </w:r>
      <w:r>
        <w:t xml:space="preserve"> ph</w:t>
      </w:r>
      <w:r w:rsidRPr="009A3FAB">
        <w:t>â</w:t>
      </w:r>
      <w:r>
        <w:t>n r</w:t>
      </w:r>
      <w:r w:rsidRPr="009A3FAB">
        <w:t>ẽ</w:t>
      </w:r>
      <w:r>
        <w:t xml:space="preserve"> th</w:t>
      </w:r>
      <w:r w:rsidRPr="009A3FAB">
        <w:t>ành</w:t>
      </w:r>
      <w:r>
        <w:t xml:space="preserve"> c</w:t>
      </w:r>
      <w:r w:rsidRPr="009A3FAB">
        <w:t>ác</w:t>
      </w:r>
      <w:r>
        <w:t xml:space="preserve"> DB ri</w:t>
      </w:r>
      <w:r w:rsidRPr="009A3FAB">
        <w:t>ê</w:t>
      </w:r>
      <w:r>
        <w:t>ng bi</w:t>
      </w:r>
      <w:r w:rsidRPr="009A3FAB">
        <w:t>ệt</w:t>
      </w:r>
      <w:r>
        <w:t xml:space="preserve"> s</w:t>
      </w:r>
      <w:r w:rsidRPr="009A3FAB">
        <w:t>ẽ</w:t>
      </w:r>
      <w:r>
        <w:t xml:space="preserve"> l</w:t>
      </w:r>
      <w:r w:rsidRPr="009A3FAB">
        <w:t>àm</w:t>
      </w:r>
      <w:r>
        <w:t xml:space="preserve"> cho vi</w:t>
      </w:r>
      <w:r w:rsidRPr="009A3FAB">
        <w:t xml:space="preserve">ệc </w:t>
      </w:r>
      <w:r>
        <w:t>v</w:t>
      </w:r>
      <w:r w:rsidR="00335F2E" w:rsidRPr="00335F2E">
        <w:t>ận hành</w:t>
      </w:r>
      <w:r>
        <w:t xml:space="preserve"> tr</w:t>
      </w:r>
      <w:r w:rsidRPr="009A3FAB">
        <w:t>ở</w:t>
      </w:r>
      <w:r>
        <w:t xml:space="preserve"> n</w:t>
      </w:r>
      <w:r w:rsidRPr="009A3FAB">
        <w:t>ê</w:t>
      </w:r>
      <w:r>
        <w:t>n</w:t>
      </w:r>
      <w:r w:rsidR="00335F2E" w:rsidRPr="00335F2E">
        <w:t xml:space="preserve"> cồng kềnh</w:t>
      </w:r>
      <w:r>
        <w:t>, ph</w:t>
      </w:r>
      <w:r w:rsidRPr="009A3FAB">
        <w:t>ức</w:t>
      </w:r>
      <w:r>
        <w:t xml:space="preserve"> t</w:t>
      </w:r>
      <w:r w:rsidRPr="009A3FAB">
        <w:t>ạp</w:t>
      </w:r>
      <w:r w:rsidR="00335F2E" w:rsidRPr="00335F2E">
        <w:t>.</w:t>
      </w:r>
    </w:p>
    <w:p w:rsidR="00335F2E" w:rsidRPr="00335F2E" w:rsidRDefault="00335F2E" w:rsidP="00D473EA">
      <w:pPr>
        <w:pStyle w:val="ListParagraph"/>
        <w:numPr>
          <w:ilvl w:val="0"/>
          <w:numId w:val="3"/>
        </w:numPr>
      </w:pPr>
      <w:r w:rsidRPr="00335F2E">
        <w:t>Chi phi cho duy trì lớn, đặt đỏ.</w:t>
      </w:r>
    </w:p>
    <w:p w:rsidR="00335F2E" w:rsidRPr="00335F2E" w:rsidRDefault="00335F2E" w:rsidP="00D473EA">
      <w:pPr>
        <w:pStyle w:val="ListParagraph"/>
        <w:numPr>
          <w:ilvl w:val="0"/>
          <w:numId w:val="3"/>
        </w:numPr>
      </w:pPr>
      <w:r w:rsidRPr="00335F2E">
        <w:t>Khó khăn cho nhà cung cấp dịch vụ trong việc quản lý nhiều DB instance (cấu hình nhiều + tham số lớn)</w:t>
      </w:r>
      <w:r w:rsidR="009A3FAB">
        <w:t>.</w:t>
      </w:r>
    </w:p>
    <w:p w:rsidR="00335F2E" w:rsidRPr="00335F2E" w:rsidRDefault="009A3FAB" w:rsidP="00D473EA">
      <w:pPr>
        <w:pStyle w:val="ListParagraph"/>
        <w:numPr>
          <w:ilvl w:val="0"/>
          <w:numId w:val="3"/>
        </w:numPr>
      </w:pPr>
      <w:r>
        <w:t>Như</w:t>
      </w:r>
      <w:r w:rsidRPr="009A3FAB">
        <w:t>ợc</w:t>
      </w:r>
      <w:r>
        <w:t xml:space="preserve"> </w:t>
      </w:r>
      <w:r w:rsidRPr="009A3FAB">
        <w:t>đ</w:t>
      </w:r>
      <w:r>
        <w:t>i</w:t>
      </w:r>
      <w:r w:rsidRPr="009A3FAB">
        <w:t>ểm</w:t>
      </w:r>
      <w:r>
        <w:t xml:space="preserve"> l</w:t>
      </w:r>
      <w:r w:rsidRPr="009A3FAB">
        <w:t>ớn</w:t>
      </w:r>
      <w:r>
        <w:t xml:space="preserve"> nh</w:t>
      </w:r>
      <w:r w:rsidRPr="009A3FAB">
        <w:t>ất</w:t>
      </w:r>
      <w:r>
        <w:t xml:space="preserve"> trong </w:t>
      </w:r>
      <w:r w:rsidRPr="009A3FAB">
        <w:t>định</w:t>
      </w:r>
      <w:r>
        <w:t xml:space="preserve"> hư</w:t>
      </w:r>
      <w:r w:rsidRPr="009A3FAB">
        <w:t>ớng</w:t>
      </w:r>
      <w:r>
        <w:t xml:space="preserve"> Cloud </w:t>
      </w:r>
      <w:r w:rsidRPr="009A3FAB">
        <w:t>ở</w:t>
      </w:r>
      <w:r>
        <w:t xml:space="preserve"> ph</w:t>
      </w:r>
      <w:r w:rsidRPr="009A3FAB">
        <w:t>ươ</w:t>
      </w:r>
      <w:r>
        <w:t>ng th</w:t>
      </w:r>
      <w:r w:rsidRPr="009A3FAB">
        <w:t>ức</w:t>
      </w:r>
      <w:r>
        <w:t xml:space="preserve"> n</w:t>
      </w:r>
      <w:r w:rsidRPr="009A3FAB">
        <w:t>ày</w:t>
      </w:r>
      <w:r>
        <w:t xml:space="preserve"> </w:t>
      </w:r>
      <w:r w:rsidRPr="009A3FAB">
        <w:t>đó</w:t>
      </w:r>
      <w:r>
        <w:t xml:space="preserve"> l</w:t>
      </w:r>
      <w:r w:rsidRPr="009A3FAB">
        <w:t>à</w:t>
      </w:r>
      <w:r>
        <w:t xml:space="preserve"> </w:t>
      </w:r>
      <w:r w:rsidRPr="009A3FAB">
        <w:rPr>
          <w:b/>
          <w:color w:val="FF0000"/>
        </w:rPr>
        <w:t>k</w:t>
      </w:r>
      <w:r w:rsidR="00335F2E" w:rsidRPr="009A3FAB">
        <w:rPr>
          <w:b/>
          <w:color w:val="FF0000"/>
        </w:rPr>
        <w:t>hả năng mở rộng kém</w:t>
      </w:r>
      <w:r>
        <w:rPr>
          <w:b/>
          <w:color w:val="FF0000"/>
        </w:rPr>
        <w:t xml:space="preserve"> </w:t>
      </w:r>
      <w:r w:rsidRPr="009A3FAB">
        <w:t>(</w:t>
      </w:r>
      <w:r>
        <w:t>S</w:t>
      </w:r>
      <w:r w:rsidRPr="009A3FAB">
        <w:t>ố</w:t>
      </w:r>
      <w:r>
        <w:t xml:space="preserve"> lư</w:t>
      </w:r>
      <w:r w:rsidRPr="009A3FAB">
        <w:t>ợng</w:t>
      </w:r>
      <w:r>
        <w:t xml:space="preserve"> tenant </w:t>
      </w:r>
      <w:r w:rsidRPr="009A3FAB">
        <w:t>đáp</w:t>
      </w:r>
      <w:r>
        <w:t xml:space="preserve"> </w:t>
      </w:r>
      <w:r w:rsidRPr="009A3FAB">
        <w:t>ứng</w:t>
      </w:r>
      <w:r>
        <w:t xml:space="preserve"> </w:t>
      </w:r>
      <w:r w:rsidRPr="009A3FAB">
        <w:t>đ</w:t>
      </w:r>
      <w:r>
        <w:t>ư</w:t>
      </w:r>
      <w:r w:rsidRPr="009A3FAB">
        <w:t>ợc</w:t>
      </w:r>
      <w:r>
        <w:t xml:space="preserve"> th</w:t>
      </w:r>
      <w:r w:rsidRPr="009A3FAB">
        <w:t>ấp)</w:t>
      </w:r>
      <w:r>
        <w:t>. M</w:t>
      </w:r>
      <w:r w:rsidRPr="009A3FAB">
        <w:t>ột</w:t>
      </w:r>
      <w:r>
        <w:t xml:space="preserve"> v</w:t>
      </w:r>
      <w:r w:rsidRPr="009A3FAB">
        <w:t>í</w:t>
      </w:r>
      <w:r>
        <w:t xml:space="preserve"> d</w:t>
      </w:r>
      <w:r w:rsidRPr="009A3FAB">
        <w:t>ụ</w:t>
      </w:r>
      <w:r>
        <w:t xml:space="preserve"> r</w:t>
      </w:r>
      <w:r w:rsidRPr="009A3FAB">
        <w:t>õ</w:t>
      </w:r>
      <w:r>
        <w:t xml:space="preserve"> r</w:t>
      </w:r>
      <w:r w:rsidRPr="009A3FAB">
        <w:t>àng</w:t>
      </w:r>
      <w:r>
        <w:t xml:space="preserve"> nh</w:t>
      </w:r>
      <w:r w:rsidRPr="009A3FAB">
        <w:t>ư</w:t>
      </w:r>
      <w:r>
        <w:t xml:space="preserve"> sau: Khi s</w:t>
      </w:r>
      <w:r w:rsidRPr="009A3FAB">
        <w:t xml:space="preserve">ử </w:t>
      </w:r>
      <w:r>
        <w:t>d</w:t>
      </w:r>
      <w:r w:rsidRPr="009A3FAB">
        <w:t>ụng</w:t>
      </w:r>
      <w:r>
        <w:t xml:space="preserve"> M</w:t>
      </w:r>
      <w:r w:rsidRPr="009A3FAB">
        <w:t>ys</w:t>
      </w:r>
      <w:r>
        <w:t>ql s</w:t>
      </w:r>
      <w:r w:rsidRPr="009A3FAB">
        <w:t>er</w:t>
      </w:r>
      <w:r>
        <w:t>ver, m</w:t>
      </w:r>
      <w:r w:rsidR="00335F2E" w:rsidRPr="009A3FAB">
        <w:t xml:space="preserve">ỗi instance MySQL tiêu thụ 30M bộ nhớ. </w:t>
      </w:r>
      <w:r w:rsidR="00335F2E" w:rsidRPr="00335F2E">
        <w:t>Số instance này lại tỉ lệ</w:t>
      </w:r>
      <w:r>
        <w:t xml:space="preserve"> thu</w:t>
      </w:r>
      <w:r w:rsidRPr="009A3FAB">
        <w:t>ận</w:t>
      </w:r>
      <w:r w:rsidR="00335F2E" w:rsidRPr="00335F2E">
        <w:t xml:space="preserve"> với số tenant. Giả sử</w:t>
      </w:r>
      <w:r>
        <w:t xml:space="preserve"> khi h</w:t>
      </w:r>
      <w:r w:rsidRPr="009A3FAB">
        <w:t>ệ</w:t>
      </w:r>
      <w:r>
        <w:t xml:space="preserve"> th</w:t>
      </w:r>
      <w:r w:rsidRPr="009A3FAB">
        <w:t>ống</w:t>
      </w:r>
      <w:r>
        <w:t xml:space="preserve"> S</w:t>
      </w:r>
      <w:r w:rsidRPr="009A3FAB">
        <w:t>aa</w:t>
      </w:r>
      <w:r>
        <w:t>S ch</w:t>
      </w:r>
      <w:r w:rsidRPr="009A3FAB">
        <w:t>úng</w:t>
      </w:r>
      <w:r>
        <w:t xml:space="preserve"> ta ph</w:t>
      </w:r>
      <w:r w:rsidRPr="009A3FAB">
        <w:t>át</w:t>
      </w:r>
      <w:r>
        <w:t xml:space="preserve"> tri</w:t>
      </w:r>
      <w:r w:rsidRPr="009A3FAB">
        <w:t>ển</w:t>
      </w:r>
      <w:r w:rsidR="00335F2E" w:rsidRPr="00335F2E">
        <w:t xml:space="preserve"> </w:t>
      </w:r>
      <w:r>
        <w:t>m</w:t>
      </w:r>
      <w:r w:rsidRPr="009A3FAB">
        <w:t>ở</w:t>
      </w:r>
      <w:r>
        <w:t xml:space="preserve"> r</w:t>
      </w:r>
      <w:r w:rsidRPr="009A3FAB">
        <w:t>ộng</w:t>
      </w:r>
      <w:r>
        <w:t xml:space="preserve"> </w:t>
      </w:r>
      <w:r w:rsidRPr="009A3FAB">
        <w:t>đến</w:t>
      </w:r>
      <w:r w:rsidR="00335F2E" w:rsidRPr="00335F2E">
        <w:t xml:space="preserve"> 5000 tenant</w:t>
      </w:r>
      <w:r>
        <w:t xml:space="preserve"> s</w:t>
      </w:r>
      <w:r w:rsidRPr="009A3FAB">
        <w:t>ẽ</w:t>
      </w:r>
      <w:r>
        <w:t xml:space="preserve"> t</w:t>
      </w:r>
      <w:r w:rsidRPr="009A3FAB">
        <w:t>ươ</w:t>
      </w:r>
      <w:r>
        <w:t xml:space="preserve">ng </w:t>
      </w:r>
      <w:r w:rsidRPr="009A3FAB">
        <w:t>đươ</w:t>
      </w:r>
      <w:r>
        <w:t>ng v</w:t>
      </w:r>
      <w:r w:rsidRPr="009A3FAB">
        <w:t>ới</w:t>
      </w:r>
      <w:r>
        <w:t xml:space="preserve"> </w:t>
      </w:r>
      <w:r w:rsidR="00335F2E" w:rsidRPr="00335F2E">
        <w:t>5000 instances mysql</w:t>
      </w:r>
      <w:r>
        <w:t xml:space="preserve">, </w:t>
      </w:r>
      <w:r w:rsidRPr="009A3FAB">
        <w:t>đ</w:t>
      </w:r>
      <w:r>
        <w:t>i</w:t>
      </w:r>
      <w:r w:rsidRPr="009A3FAB">
        <w:t>ều</w:t>
      </w:r>
      <w:r>
        <w:t xml:space="preserve"> n</w:t>
      </w:r>
      <w:r w:rsidRPr="009A3FAB">
        <w:t>ày</w:t>
      </w:r>
      <w:r>
        <w:t xml:space="preserve"> d</w:t>
      </w:r>
      <w:r w:rsidRPr="009A3FAB">
        <w:t>ẫn</w:t>
      </w:r>
      <w:r>
        <w:t xml:space="preserve"> </w:t>
      </w:r>
      <w:r w:rsidRPr="009A3FAB">
        <w:t>đến</w:t>
      </w:r>
      <w:r>
        <w:t xml:space="preserve"> vi</w:t>
      </w:r>
      <w:r w:rsidRPr="009A3FAB">
        <w:t>ệc</w:t>
      </w:r>
      <w:r w:rsidR="00335F2E" w:rsidRPr="00335F2E">
        <w:t xml:space="preserve"> chi phí duy trì </w:t>
      </w:r>
      <w:r>
        <w:t>s</w:t>
      </w:r>
      <w:r w:rsidRPr="009A3FAB">
        <w:t>ẽ</w:t>
      </w:r>
      <w:r w:rsidR="00335F2E" w:rsidRPr="00335F2E">
        <w:t xml:space="preserve"> rất lớn</w:t>
      </w:r>
    </w:p>
    <w:p w:rsidR="00335F2E" w:rsidRPr="00335F2E" w:rsidRDefault="00335F2E" w:rsidP="00A928E2">
      <w:pPr>
        <w:pStyle w:val="Heading2"/>
      </w:pPr>
      <w:bookmarkStart w:id="4" w:name="_Toc427764967"/>
      <w:r w:rsidRPr="00335F2E">
        <w:lastRenderedPageBreak/>
        <w:t>Shared Database, Separate Schemas</w:t>
      </w:r>
      <w:bookmarkEnd w:id="4"/>
    </w:p>
    <w:p w:rsidR="00335F2E" w:rsidRPr="00923D85" w:rsidRDefault="00335F2E" w:rsidP="00335F2E">
      <w:pPr>
        <w:rPr>
          <w:lang w:val="fr-FR"/>
        </w:rPr>
      </w:pPr>
      <w:r w:rsidRPr="00335F2E">
        <w:t xml:space="preserve">Trong </w:t>
      </w:r>
      <w:r w:rsidR="009C20C0">
        <w:t>m</w:t>
      </w:r>
      <w:r w:rsidR="009C20C0" w:rsidRPr="009C20C0">
        <w:t>ô</w:t>
      </w:r>
      <w:r w:rsidR="009C20C0">
        <w:t xml:space="preserve"> h</w:t>
      </w:r>
      <w:r w:rsidR="009C20C0" w:rsidRPr="009C20C0">
        <w:t>ình</w:t>
      </w:r>
      <w:r w:rsidRPr="00335F2E">
        <w:t xml:space="preserve"> này,</w:t>
      </w:r>
      <w:r w:rsidR="00923D85">
        <w:t xml:space="preserve"> ch</w:t>
      </w:r>
      <w:r w:rsidR="00923D85" w:rsidRPr="00923D85">
        <w:t xml:space="preserve">úng </w:t>
      </w:r>
      <w:r w:rsidR="00923D85">
        <w:t xml:space="preserve"> ta s</w:t>
      </w:r>
      <w:r w:rsidR="00923D85" w:rsidRPr="00923D85">
        <w:t xml:space="preserve">ẽ </w:t>
      </w:r>
      <w:r w:rsidRPr="00335F2E">
        <w:t>sử dụng chung một database</w:t>
      </w:r>
      <w:r w:rsidR="00923D85">
        <w:t xml:space="preserve"> đ</w:t>
      </w:r>
      <w:r w:rsidR="00923D85" w:rsidRPr="00923D85">
        <w:t>ể</w:t>
      </w:r>
      <w:r w:rsidRPr="00335F2E">
        <w:t xml:space="preserve"> chia sẻ cho tất cả các tenant. Mỗi tenant sẽ </w:t>
      </w:r>
      <w:r w:rsidR="00923D85">
        <w:t>t</w:t>
      </w:r>
      <w:r w:rsidR="00923D85" w:rsidRPr="00923D85">
        <w:t>ươ</w:t>
      </w:r>
      <w:r w:rsidR="00923D85">
        <w:t xml:space="preserve">ng </w:t>
      </w:r>
      <w:r w:rsidR="00923D85" w:rsidRPr="00923D85">
        <w:t>ứng</w:t>
      </w:r>
      <w:r w:rsidR="00923D85">
        <w:t xml:space="preserve"> v</w:t>
      </w:r>
      <w:r w:rsidR="00923D85" w:rsidRPr="00923D85">
        <w:t>ới</w:t>
      </w:r>
      <w:r w:rsidR="00923D85">
        <w:t xml:space="preserve"> </w:t>
      </w:r>
      <w:r w:rsidRPr="00335F2E">
        <w:t>một schema.</w:t>
      </w:r>
      <w:r w:rsidR="00923D85">
        <w:t xml:space="preserve"> </w:t>
      </w:r>
      <w:r w:rsidRPr="00335F2E">
        <w:t>Khi một khách hàng đăng kí dịch vụ, hệ thống sẽ tạo ra một schema riêng cho tenant đó. Đồng thời tập hợp các table riêng biệt cho schema đó</w:t>
      </w:r>
      <w:r w:rsidR="00923D85">
        <w:t xml:space="preserve"> c</w:t>
      </w:r>
      <w:r w:rsidR="00923D85" w:rsidRPr="00923D85">
        <w:t>ũng</w:t>
      </w:r>
      <w:r w:rsidR="00923D85">
        <w:t xml:space="preserve"> s</w:t>
      </w:r>
      <w:r w:rsidR="00923D85" w:rsidRPr="00923D85">
        <w:t>ẽ</w:t>
      </w:r>
      <w:r w:rsidR="00923D85">
        <w:t xml:space="preserve"> đư</w:t>
      </w:r>
      <w:r w:rsidR="00923D85" w:rsidRPr="00923D85">
        <w:t>ợc</w:t>
      </w:r>
      <w:r w:rsidR="00923D85">
        <w:t xml:space="preserve"> t</w:t>
      </w:r>
      <w:r w:rsidR="00923D85" w:rsidRPr="00923D85">
        <w:t>ạo</w:t>
      </w:r>
      <w:r w:rsidR="00923D85">
        <w:t xml:space="preserve"> ra</w:t>
      </w:r>
      <w:r w:rsidRPr="00335F2E">
        <w:t>.</w:t>
      </w:r>
      <w:r w:rsidR="00923D85">
        <w:t xml:space="preserve"> </w:t>
      </w:r>
      <w:r w:rsidRPr="00923D85">
        <w:rPr>
          <w:lang w:val="fr-FR"/>
        </w:rPr>
        <w:t>Các tập hợp tables này là private đối với các tenants.</w:t>
      </w:r>
      <w:r w:rsidR="00923D85">
        <w:rPr>
          <w:lang w:val="fr-FR"/>
        </w:rPr>
        <w:t xml:space="preserve"> </w:t>
      </w:r>
    </w:p>
    <w:p w:rsidR="00923D85" w:rsidRDefault="00335F2E" w:rsidP="00923D85">
      <w:pPr>
        <w:keepNext/>
        <w:jc w:val="center"/>
      </w:pPr>
      <w:r w:rsidRPr="00335F2E">
        <w:rPr>
          <w:noProof/>
          <w:lang w:val="vi-VN" w:eastAsia="vi-VN"/>
        </w:rPr>
        <w:drawing>
          <wp:inline distT="0" distB="0" distL="0" distR="0" wp14:anchorId="47BA657E" wp14:editId="54D45BAD">
            <wp:extent cx="2419350" cy="2470514"/>
            <wp:effectExtent l="0" t="0" r="0" b="6350"/>
            <wp:docPr id="10" name="Picture 10" descr="Aa479086.mlttntda04(en-us,MSD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ttntda04" descr="Aa479086.mlttntda04(en-us,MSDN.10).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23993" cy="2475255"/>
                    </a:xfrm>
                    <a:prstGeom prst="rect">
                      <a:avLst/>
                    </a:prstGeom>
                    <a:noFill/>
                    <a:ln>
                      <a:noFill/>
                    </a:ln>
                  </pic:spPr>
                </pic:pic>
              </a:graphicData>
            </a:graphic>
          </wp:inline>
        </w:drawing>
      </w:r>
    </w:p>
    <w:p w:rsidR="00335F2E" w:rsidRPr="00335F2E" w:rsidRDefault="00923D85" w:rsidP="00923D85">
      <w:pPr>
        <w:pStyle w:val="Caption"/>
        <w:jc w:val="center"/>
      </w:pPr>
      <w:r>
        <w:t xml:space="preserve">Hình  </w:t>
      </w:r>
      <w:fldSimple w:instr=" SEQ Hình_ \* ARABIC ">
        <w:r w:rsidR="00C352FF">
          <w:rPr>
            <w:noProof/>
          </w:rPr>
          <w:t>6</w:t>
        </w:r>
      </w:fldSimple>
      <w:r>
        <w:t>:</w:t>
      </w:r>
      <w:r w:rsidRPr="00124640">
        <w:t xml:space="preserve"> </w:t>
      </w:r>
      <w:r>
        <w:t xml:space="preserve"> M</w:t>
      </w:r>
      <w:r w:rsidRPr="00923D85">
        <w:t xml:space="preserve">ô </w:t>
      </w:r>
      <w:r>
        <w:t xml:space="preserve"> h</w:t>
      </w:r>
      <w:r w:rsidRPr="00923D85">
        <w:t xml:space="preserve">ình </w:t>
      </w:r>
      <w:r w:rsidRPr="00124640">
        <w:t>Shared Database, Separate Schemas</w:t>
      </w:r>
    </w:p>
    <w:p w:rsidR="00335F2E" w:rsidRPr="003031CD" w:rsidRDefault="00335F2E" w:rsidP="00335F2E">
      <w:pPr>
        <w:rPr>
          <w:b/>
        </w:rPr>
      </w:pPr>
      <w:r w:rsidRPr="003031CD">
        <w:rPr>
          <w:b/>
        </w:rPr>
        <w:t>Ưu điểm:</w:t>
      </w:r>
    </w:p>
    <w:p w:rsidR="00335F2E" w:rsidRPr="00335F2E" w:rsidRDefault="00335F2E" w:rsidP="009C20C0">
      <w:pPr>
        <w:pStyle w:val="ListParagraph"/>
        <w:numPr>
          <w:ilvl w:val="0"/>
          <w:numId w:val="4"/>
        </w:numPr>
      </w:pPr>
      <w:r w:rsidRPr="00335F2E">
        <w:t>Giảm bớt chi phí duy trì so vớ</w:t>
      </w:r>
      <w:r w:rsidR="009C20C0">
        <w:t>i m</w:t>
      </w:r>
      <w:r w:rsidR="009C20C0" w:rsidRPr="009C20C0">
        <w:t>ô</w:t>
      </w:r>
      <w:r w:rsidR="009C20C0">
        <w:t xml:space="preserve"> h</w:t>
      </w:r>
      <w:r w:rsidR="009C20C0" w:rsidRPr="009C20C0">
        <w:t>ình</w:t>
      </w:r>
      <w:r w:rsidR="009C20C0">
        <w:t xml:space="preserve"> Separate D</w:t>
      </w:r>
      <w:r w:rsidR="009C20C0" w:rsidRPr="009C20C0">
        <w:t>ata</w:t>
      </w:r>
      <w:r w:rsidR="009C20C0">
        <w:t>bases</w:t>
      </w:r>
      <w:r w:rsidRPr="00335F2E">
        <w:t>.</w:t>
      </w:r>
    </w:p>
    <w:p w:rsidR="00335F2E" w:rsidRPr="00335F2E" w:rsidRDefault="00335F2E" w:rsidP="00E71FAB">
      <w:pPr>
        <w:pStyle w:val="ListParagraph"/>
        <w:numPr>
          <w:ilvl w:val="0"/>
          <w:numId w:val="4"/>
        </w:numPr>
      </w:pPr>
      <w:r w:rsidRPr="00335F2E">
        <w:t>Khả năng mở rộng</w:t>
      </w:r>
      <w:r w:rsidR="00E71FAB">
        <w:t xml:space="preserve"> (m</w:t>
      </w:r>
      <w:r w:rsidR="00E71FAB" w:rsidRPr="00E71FAB">
        <w:t>ở</w:t>
      </w:r>
      <w:r w:rsidR="00E71FAB">
        <w:t xml:space="preserve"> r</w:t>
      </w:r>
      <w:r w:rsidR="00E71FAB" w:rsidRPr="00E71FAB">
        <w:t>ộng</w:t>
      </w:r>
      <w:r w:rsidR="00E71FAB">
        <w:t xml:space="preserve"> s</w:t>
      </w:r>
      <w:r w:rsidR="00E71FAB" w:rsidRPr="00E71FAB">
        <w:t>ố</w:t>
      </w:r>
      <w:r w:rsidR="00E71FAB">
        <w:t xml:space="preserve"> tenant)</w:t>
      </w:r>
      <w:r w:rsidRPr="00335F2E">
        <w:t xml:space="preserve"> tốt hơn </w:t>
      </w:r>
      <w:r w:rsidR="009C20C0">
        <w:t>m</w:t>
      </w:r>
      <w:r w:rsidR="009C20C0" w:rsidRPr="009C20C0">
        <w:t>ô</w:t>
      </w:r>
      <w:r w:rsidR="009C20C0">
        <w:t xml:space="preserve"> h</w:t>
      </w:r>
      <w:r w:rsidR="009C20C0" w:rsidRPr="009C20C0">
        <w:t>ình</w:t>
      </w:r>
      <w:r w:rsidR="009C20C0">
        <w:t xml:space="preserve"> Separate D</w:t>
      </w:r>
      <w:r w:rsidR="009C20C0" w:rsidRPr="009C20C0">
        <w:t>ata</w:t>
      </w:r>
      <w:r w:rsidR="009C20C0">
        <w:t>bases</w:t>
      </w:r>
      <w:r w:rsidR="005B022D">
        <w:t xml:space="preserve"> (t</w:t>
      </w:r>
      <w:r w:rsidR="005B022D" w:rsidRPr="005B022D">
        <w:t>ă</w:t>
      </w:r>
      <w:r w:rsidR="005B022D">
        <w:t>ng schema</w:t>
      </w:r>
      <w:r w:rsidR="009A0F72">
        <w:t>s</w:t>
      </w:r>
      <w:r w:rsidR="005B022D">
        <w:t>)</w:t>
      </w:r>
      <w:r w:rsidR="009C20C0">
        <w:t>.</w:t>
      </w:r>
    </w:p>
    <w:p w:rsidR="00335F2E" w:rsidRPr="003031CD" w:rsidRDefault="00335F2E" w:rsidP="00335F2E">
      <w:pPr>
        <w:rPr>
          <w:b/>
        </w:rPr>
      </w:pPr>
      <w:r w:rsidRPr="003031CD">
        <w:rPr>
          <w:b/>
        </w:rPr>
        <w:t>Nhược điểm:</w:t>
      </w:r>
    </w:p>
    <w:p w:rsidR="00335F2E" w:rsidRPr="00335F2E" w:rsidRDefault="00E71FAB" w:rsidP="00E71FAB">
      <w:pPr>
        <w:pStyle w:val="ListParagraph"/>
        <w:numPr>
          <w:ilvl w:val="0"/>
          <w:numId w:val="5"/>
        </w:numPr>
      </w:pPr>
      <w:r>
        <w:t>D</w:t>
      </w:r>
      <w:r w:rsidRPr="00E71FAB">
        <w:t>ữ</w:t>
      </w:r>
      <w:r>
        <w:t xml:space="preserve"> li</w:t>
      </w:r>
      <w:r w:rsidRPr="00E71FAB">
        <w:t>ệu</w:t>
      </w:r>
      <w:r>
        <w:t xml:space="preserve"> c</w:t>
      </w:r>
      <w:r w:rsidRPr="00E71FAB">
        <w:t>ủa</w:t>
      </w:r>
      <w:r>
        <w:t xml:space="preserve"> m</w:t>
      </w:r>
      <w:r w:rsidRPr="00E71FAB">
        <w:t>ỗi</w:t>
      </w:r>
      <w:r>
        <w:t xml:space="preserve"> tenant s</w:t>
      </w:r>
      <w:r w:rsidRPr="00E71FAB">
        <w:t>ẽ</w:t>
      </w:r>
      <w:r>
        <w:t xml:space="preserve"> </w:t>
      </w:r>
      <w:r w:rsidRPr="00E71FAB">
        <w:t>đ</w:t>
      </w:r>
      <w:r>
        <w:t>ư</w:t>
      </w:r>
      <w:r w:rsidRPr="00E71FAB">
        <w:t>ợc</w:t>
      </w:r>
      <w:r>
        <w:t xml:space="preserve"> l</w:t>
      </w:r>
      <w:r w:rsidRPr="00E71FAB">
        <w:t>ư</w:t>
      </w:r>
      <w:r>
        <w:t>u tr</w:t>
      </w:r>
      <w:r w:rsidRPr="00E71FAB">
        <w:t>ữ</w:t>
      </w:r>
      <w:r>
        <w:t xml:space="preserve"> trong m</w:t>
      </w:r>
      <w:r w:rsidRPr="00E71FAB">
        <w:t>ột</w:t>
      </w:r>
      <w:r>
        <w:t xml:space="preserve"> schema ri</w:t>
      </w:r>
      <w:r w:rsidRPr="00E71FAB">
        <w:t>ê</w:t>
      </w:r>
      <w:r>
        <w:t>ng r</w:t>
      </w:r>
      <w:r w:rsidRPr="00E71FAB">
        <w:t>ẽ</w:t>
      </w:r>
      <w:r>
        <w:t xml:space="preserve">, do </w:t>
      </w:r>
      <w:r w:rsidRPr="00E71FAB">
        <w:t>đó</w:t>
      </w:r>
      <w:r>
        <w:t xml:space="preserve"> k</w:t>
      </w:r>
      <w:r w:rsidR="00335F2E" w:rsidRPr="00335F2E">
        <w:t>hả năng mở rộng</w:t>
      </w:r>
      <w:r>
        <w:t xml:space="preserve"> c</w:t>
      </w:r>
      <w:r w:rsidRPr="00E71FAB">
        <w:t>ủa</w:t>
      </w:r>
      <w:r>
        <w:t xml:space="preserve"> m</w:t>
      </w:r>
      <w:r w:rsidRPr="00E71FAB">
        <w:t>ô</w:t>
      </w:r>
      <w:r>
        <w:t xml:space="preserve"> h</w:t>
      </w:r>
      <w:r w:rsidRPr="00E71FAB">
        <w:t>ình</w:t>
      </w:r>
      <w:r>
        <w:t xml:space="preserve"> n</w:t>
      </w:r>
      <w:r w:rsidRPr="00E71FAB">
        <w:t>à</w:t>
      </w:r>
      <w:r>
        <w:t>y s</w:t>
      </w:r>
      <w:r w:rsidRPr="00E71FAB">
        <w:t>ẽ</w:t>
      </w:r>
      <w:r w:rsidR="00335F2E" w:rsidRPr="00335F2E">
        <w:t xml:space="preserve"> phụ thuộc vào số lượng tables hỗ trợ trên một DB.</w:t>
      </w:r>
    </w:p>
    <w:p w:rsidR="00335F2E" w:rsidRPr="00335F2E" w:rsidRDefault="00335F2E" w:rsidP="00E71FAB">
      <w:pPr>
        <w:pStyle w:val="ListParagraph"/>
      </w:pPr>
      <w:r w:rsidRPr="00335F2E">
        <w:t>Mỗi table sẽ sử dụng một buffer pages để thực hiện truy xuất tới tables đó</w:t>
      </w:r>
      <w:r w:rsidR="003031CD">
        <w:t xml:space="preserve">. </w:t>
      </w:r>
      <w:r w:rsidRPr="00335F2E">
        <w:t xml:space="preserve">Khi số lượng tables tăng </w:t>
      </w:r>
      <w:r w:rsidRPr="00335F2E">
        <w:sym w:font="Wingdings" w:char="F0E0"/>
      </w:r>
      <w:r w:rsidRPr="00335F2E">
        <w:t xml:space="preserve"> số lượng trang buffer pages tăng lên </w:t>
      </w:r>
      <w:r w:rsidRPr="00335F2E">
        <w:sym w:font="Wingdings" w:char="F0E0"/>
      </w:r>
      <w:r w:rsidRPr="00335F2E">
        <w:t xml:space="preserve"> hiệu năng server giảm xuống.</w:t>
      </w:r>
    </w:p>
    <w:p w:rsidR="00335F2E" w:rsidRDefault="00335F2E" w:rsidP="003031CD">
      <w:pPr>
        <w:pStyle w:val="ListParagraph"/>
      </w:pPr>
      <w:r w:rsidRPr="00335F2E">
        <w:t xml:space="preserve">Theo S. Aulbach, T. Grust, D. Jacobs, A. Kemper, and J. Rittinger, “Multi-tenant databases for software as a service: Schemamapping techniques,” inProc. SIGMOD, Vancouver, </w:t>
      </w:r>
      <w:r w:rsidR="003031CD">
        <w:t>BC, Canada, 2008, pp. 1195–1206, v</w:t>
      </w:r>
      <w:r w:rsidR="003031CD" w:rsidRPr="00335F2E">
        <w:t>ới</w:t>
      </w:r>
      <w:r w:rsidR="003031CD">
        <w:t xml:space="preserve"> c</w:t>
      </w:r>
      <w:r w:rsidR="003031CD" w:rsidRPr="003031CD">
        <w:t>ơ</w:t>
      </w:r>
      <w:r w:rsidR="003031CD">
        <w:t xml:space="preserve"> s</w:t>
      </w:r>
      <w:r w:rsidR="003031CD" w:rsidRPr="003031CD">
        <w:t>ở</w:t>
      </w:r>
      <w:r w:rsidR="003031CD">
        <w:t xml:space="preserve"> d</w:t>
      </w:r>
      <w:r w:rsidR="003031CD" w:rsidRPr="003031CD">
        <w:t>ữ</w:t>
      </w:r>
      <w:r w:rsidR="003031CD">
        <w:t xml:space="preserve"> li</w:t>
      </w:r>
      <w:r w:rsidR="003031CD" w:rsidRPr="003031CD">
        <w:t>ệu</w:t>
      </w:r>
      <w:r w:rsidR="003031CD" w:rsidRPr="00335F2E">
        <w:t xml:space="preserve"> mySQL, hiệu năng của server bắt đầu giảm xuống khi số lượng table vượt quá 50.000</w:t>
      </w:r>
      <w:r w:rsidR="003031CD">
        <w:t>.</w:t>
      </w:r>
    </w:p>
    <w:p w:rsidR="003031CD" w:rsidRPr="00335F2E" w:rsidRDefault="003031CD" w:rsidP="00D473EA">
      <w:pPr>
        <w:pStyle w:val="ListParagraph"/>
        <w:numPr>
          <w:ilvl w:val="0"/>
          <w:numId w:val="5"/>
        </w:numPr>
      </w:pPr>
      <w:r>
        <w:t>Kh</w:t>
      </w:r>
      <w:r w:rsidRPr="003031CD">
        <w:t>ả</w:t>
      </w:r>
      <w:r>
        <w:t xml:space="preserve"> n</w:t>
      </w:r>
      <w:r w:rsidRPr="003031CD">
        <w:t>ă</w:t>
      </w:r>
      <w:r>
        <w:t xml:space="preserve">ng </w:t>
      </w:r>
      <w:r w:rsidRPr="003031CD">
        <w:t>độc</w:t>
      </w:r>
      <w:r>
        <w:t xml:space="preserve"> l</w:t>
      </w:r>
      <w:r w:rsidRPr="003031CD">
        <w:t>ập</w:t>
      </w:r>
      <w:r>
        <w:t xml:space="preserve"> v</w:t>
      </w:r>
      <w:r w:rsidRPr="003031CD">
        <w:t>ề</w:t>
      </w:r>
      <w:r>
        <w:t xml:space="preserve"> th</w:t>
      </w:r>
      <w:r w:rsidRPr="003031CD">
        <w:t>ô</w:t>
      </w:r>
      <w:r>
        <w:t>ng tin k</w:t>
      </w:r>
      <w:r w:rsidRPr="003031CD">
        <w:t>ém</w:t>
      </w:r>
      <w:r>
        <w:t xml:space="preserve"> h</w:t>
      </w:r>
      <w:r w:rsidRPr="003031CD">
        <w:t>ơ</w:t>
      </w:r>
      <w:r>
        <w:t>n ph</w:t>
      </w:r>
      <w:r w:rsidRPr="003031CD">
        <w:t>ươ</w:t>
      </w:r>
      <w:r>
        <w:t>ng ph</w:t>
      </w:r>
      <w:r w:rsidRPr="003031CD">
        <w:t>áp</w:t>
      </w:r>
      <w:r>
        <w:t xml:space="preserve"> Separate D</w:t>
      </w:r>
      <w:r w:rsidRPr="003031CD">
        <w:t>ata</w:t>
      </w:r>
      <w:r>
        <w:t>bases.</w:t>
      </w:r>
    </w:p>
    <w:p w:rsidR="00335F2E" w:rsidRPr="00335F2E" w:rsidRDefault="00335F2E" w:rsidP="00A928E2">
      <w:pPr>
        <w:pStyle w:val="Heading2"/>
      </w:pPr>
      <w:bookmarkStart w:id="5" w:name="_Toc427764968"/>
      <w:r w:rsidRPr="00335F2E">
        <w:t>Shared Database, Shared Schema</w:t>
      </w:r>
      <w:bookmarkEnd w:id="5"/>
    </w:p>
    <w:p w:rsidR="00335F2E" w:rsidRPr="00335F2E" w:rsidRDefault="00393D1B" w:rsidP="00335F2E">
      <w:r>
        <w:t>M</w:t>
      </w:r>
      <w:r w:rsidRPr="00393D1B">
        <w:t xml:space="preserve">ô </w:t>
      </w:r>
      <w:r>
        <w:t xml:space="preserve"> h</w:t>
      </w:r>
      <w:r w:rsidRPr="00393D1B">
        <w:t xml:space="preserve">ình </w:t>
      </w:r>
      <w:r>
        <w:t xml:space="preserve"> thi</w:t>
      </w:r>
      <w:r w:rsidRPr="00393D1B">
        <w:t>ết</w:t>
      </w:r>
      <w:r>
        <w:t xml:space="preserve"> k</w:t>
      </w:r>
      <w:r w:rsidRPr="00393D1B">
        <w:t>ế</w:t>
      </w:r>
      <w:r>
        <w:t xml:space="preserve"> n</w:t>
      </w:r>
      <w:r w:rsidRPr="00393D1B">
        <w:t>ày</w:t>
      </w:r>
      <w:r>
        <w:t xml:space="preserve"> s</w:t>
      </w:r>
      <w:r w:rsidR="00335F2E" w:rsidRPr="00335F2E">
        <w:t>ử dụng chung một DB và tập hợp tables phục vụ cho nhiều tenant khác nhau.</w:t>
      </w:r>
      <w:r>
        <w:t xml:space="preserve"> Trong m</w:t>
      </w:r>
      <w:r w:rsidRPr="00393D1B">
        <w:t>ỗi</w:t>
      </w:r>
      <w:r>
        <w:t xml:space="preserve"> table s</w:t>
      </w:r>
      <w:r w:rsidRPr="00393D1B">
        <w:t>ẽ</w:t>
      </w:r>
      <w:r>
        <w:t xml:space="preserve"> ph</w:t>
      </w:r>
      <w:r w:rsidRPr="00393D1B">
        <w:t>â</w:t>
      </w:r>
      <w:r>
        <w:t>n t</w:t>
      </w:r>
      <w:r w:rsidRPr="00393D1B">
        <w:t>ách</w:t>
      </w:r>
      <w:r>
        <w:t xml:space="preserve"> d</w:t>
      </w:r>
      <w:r w:rsidRPr="00393D1B">
        <w:t>ữ</w:t>
      </w:r>
      <w:r>
        <w:t xml:space="preserve"> li</w:t>
      </w:r>
      <w:r w:rsidRPr="00393D1B">
        <w:t>ệu</w:t>
      </w:r>
      <w:r>
        <w:t xml:space="preserve"> c</w:t>
      </w:r>
      <w:r w:rsidRPr="00393D1B">
        <w:t>ác</w:t>
      </w:r>
      <w:r>
        <w:t xml:space="preserve"> tenant theo trư</w:t>
      </w:r>
      <w:r w:rsidRPr="00393D1B">
        <w:t>ờng</w:t>
      </w:r>
      <w:r>
        <w:t xml:space="preserve"> th</w:t>
      </w:r>
      <w:r w:rsidRPr="00393D1B">
        <w:t>ô</w:t>
      </w:r>
      <w:r>
        <w:t>ng tin tenant ID.</w:t>
      </w:r>
    </w:p>
    <w:p w:rsidR="00923D85" w:rsidRDefault="00335F2E" w:rsidP="003031CD">
      <w:pPr>
        <w:keepNext/>
        <w:jc w:val="center"/>
      </w:pPr>
      <w:r w:rsidRPr="00335F2E">
        <w:rPr>
          <w:noProof/>
          <w:lang w:val="vi-VN" w:eastAsia="vi-VN"/>
        </w:rPr>
        <w:drawing>
          <wp:inline distT="0" distB="0" distL="0" distR="0" wp14:anchorId="19765096" wp14:editId="6AFE4D40">
            <wp:extent cx="2409825" cy="1295400"/>
            <wp:effectExtent l="0" t="0" r="9525" b="0"/>
            <wp:docPr id="11" name="Picture 11" descr="Aa479086.mlttntda05(en-us,MSD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ttntda05" descr="Aa479086.mlttntda05(en-us,MSDN.10).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09825" cy="1295400"/>
                    </a:xfrm>
                    <a:prstGeom prst="rect">
                      <a:avLst/>
                    </a:prstGeom>
                    <a:noFill/>
                    <a:ln>
                      <a:noFill/>
                    </a:ln>
                  </pic:spPr>
                </pic:pic>
              </a:graphicData>
            </a:graphic>
          </wp:inline>
        </w:drawing>
      </w:r>
    </w:p>
    <w:p w:rsidR="00335F2E" w:rsidRPr="00335F2E" w:rsidRDefault="00923D85" w:rsidP="003031CD">
      <w:pPr>
        <w:pStyle w:val="Caption"/>
        <w:jc w:val="center"/>
      </w:pPr>
      <w:r>
        <w:t xml:space="preserve">Hình  </w:t>
      </w:r>
      <w:fldSimple w:instr=" SEQ Hình_ \* ARABIC ">
        <w:r w:rsidR="00C352FF">
          <w:rPr>
            <w:noProof/>
          </w:rPr>
          <w:t>7</w:t>
        </w:r>
      </w:fldSimple>
      <w:r>
        <w:t>: M</w:t>
      </w:r>
      <w:r w:rsidRPr="002231E5">
        <w:t>ô</w:t>
      </w:r>
      <w:r>
        <w:t xml:space="preserve"> h</w:t>
      </w:r>
      <w:r w:rsidRPr="00923D85">
        <w:t>ình</w:t>
      </w:r>
      <w:r w:rsidR="003031CD">
        <w:t xml:space="preserve"> Shared D</w:t>
      </w:r>
      <w:r w:rsidR="003031CD" w:rsidRPr="003031CD">
        <w:t>ata</w:t>
      </w:r>
      <w:r w:rsidR="003031CD">
        <w:t>base, Shared Schema.</w:t>
      </w:r>
    </w:p>
    <w:p w:rsidR="00335F2E" w:rsidRPr="003031CD" w:rsidRDefault="00335F2E" w:rsidP="00335F2E">
      <w:pPr>
        <w:rPr>
          <w:b/>
        </w:rPr>
      </w:pPr>
      <w:r w:rsidRPr="003031CD">
        <w:rPr>
          <w:b/>
        </w:rPr>
        <w:lastRenderedPageBreak/>
        <w:t>Ưu điểm:</w:t>
      </w:r>
    </w:p>
    <w:p w:rsidR="00335F2E" w:rsidRPr="00335F2E" w:rsidRDefault="00335F2E" w:rsidP="00D473EA">
      <w:pPr>
        <w:pStyle w:val="ListParagraph"/>
        <w:numPr>
          <w:ilvl w:val="0"/>
          <w:numId w:val="5"/>
        </w:numPr>
      </w:pPr>
      <w:r w:rsidRPr="00335F2E">
        <w:t>Chi phí về phần cứng, backup, duy trì thấp nhất.</w:t>
      </w:r>
    </w:p>
    <w:p w:rsidR="00335F2E" w:rsidRPr="00335F2E" w:rsidRDefault="00335F2E" w:rsidP="00E71FAB">
      <w:pPr>
        <w:pStyle w:val="ListParagraph"/>
        <w:numPr>
          <w:ilvl w:val="0"/>
          <w:numId w:val="5"/>
        </w:numPr>
      </w:pPr>
      <w:r w:rsidRPr="00335F2E">
        <w:t>Khả năng mở rộng</w:t>
      </w:r>
      <w:r w:rsidR="00E71FAB">
        <w:t xml:space="preserve"> (m</w:t>
      </w:r>
      <w:r w:rsidR="00E71FAB" w:rsidRPr="00E71FAB">
        <w:t>ở</w:t>
      </w:r>
      <w:r w:rsidR="00E71FAB">
        <w:t xml:space="preserve"> r</w:t>
      </w:r>
      <w:r w:rsidR="00E71FAB" w:rsidRPr="00E71FAB">
        <w:t>ộng</w:t>
      </w:r>
      <w:r w:rsidR="00E71FAB">
        <w:t xml:space="preserve"> s</w:t>
      </w:r>
      <w:r w:rsidR="00E71FAB" w:rsidRPr="00E71FAB">
        <w:t>ố</w:t>
      </w:r>
      <w:r w:rsidR="00E71FAB">
        <w:t xml:space="preserve"> tenant)</w:t>
      </w:r>
      <w:r w:rsidRPr="00335F2E">
        <w:t xml:space="preserve"> </w:t>
      </w:r>
      <w:r w:rsidR="00E71FAB">
        <w:t>t</w:t>
      </w:r>
      <w:r w:rsidR="00E71FAB" w:rsidRPr="00E71FAB">
        <w:t xml:space="preserve">ốt </w:t>
      </w:r>
      <w:r w:rsidRPr="00335F2E">
        <w:t>nhất</w:t>
      </w:r>
      <w:r w:rsidR="00E71FAB">
        <w:t xml:space="preserve"> trong 3 m</w:t>
      </w:r>
      <w:r w:rsidR="00E71FAB" w:rsidRPr="00E71FAB">
        <w:t>ô</w:t>
      </w:r>
      <w:r w:rsidR="00E71FAB">
        <w:t xml:space="preserve"> h</w:t>
      </w:r>
      <w:r w:rsidR="00E71FAB" w:rsidRPr="00E71FAB">
        <w:t>ình</w:t>
      </w:r>
      <w:r w:rsidR="00E71FAB">
        <w:t>.</w:t>
      </w:r>
    </w:p>
    <w:p w:rsidR="00335F2E" w:rsidRPr="003031CD" w:rsidRDefault="00335F2E" w:rsidP="00335F2E">
      <w:pPr>
        <w:rPr>
          <w:b/>
        </w:rPr>
      </w:pPr>
      <w:r w:rsidRPr="003031CD">
        <w:rPr>
          <w:b/>
        </w:rPr>
        <w:t>Nhược điểm:</w:t>
      </w:r>
    </w:p>
    <w:p w:rsidR="00335F2E" w:rsidRPr="00335F2E" w:rsidRDefault="00E71FAB" w:rsidP="00E71FAB">
      <w:pPr>
        <w:pStyle w:val="ListParagraph"/>
        <w:numPr>
          <w:ilvl w:val="0"/>
          <w:numId w:val="6"/>
        </w:numPr>
      </w:pPr>
      <w:r>
        <w:t>M</w:t>
      </w:r>
      <w:r w:rsidRPr="00E71FAB">
        <w:t>ột</w:t>
      </w:r>
      <w:r>
        <w:t xml:space="preserve"> nguy</w:t>
      </w:r>
      <w:r w:rsidRPr="00E71FAB">
        <w:t>ê</w:t>
      </w:r>
      <w:r>
        <w:t>n t</w:t>
      </w:r>
      <w:r w:rsidRPr="00E71FAB">
        <w:t>ắc</w:t>
      </w:r>
      <w:r>
        <w:t xml:space="preserve"> b</w:t>
      </w:r>
      <w:r w:rsidRPr="00E71FAB">
        <w:t>ắt</w:t>
      </w:r>
      <w:r>
        <w:t xml:space="preserve"> bu</w:t>
      </w:r>
      <w:r w:rsidRPr="00E71FAB">
        <w:t>ộc</w:t>
      </w:r>
      <w:r>
        <w:t xml:space="preserve"> trong c</w:t>
      </w:r>
      <w:r w:rsidRPr="00E71FAB">
        <w:t>ác</w:t>
      </w:r>
      <w:r>
        <w:t xml:space="preserve"> h</w:t>
      </w:r>
      <w:r w:rsidRPr="00E71FAB">
        <w:t>ệ</w:t>
      </w:r>
      <w:r>
        <w:t xml:space="preserve"> th</w:t>
      </w:r>
      <w:r w:rsidRPr="00E71FAB">
        <w:t>ống</w:t>
      </w:r>
      <w:r>
        <w:t xml:space="preserve"> S</w:t>
      </w:r>
      <w:r w:rsidRPr="00E71FAB">
        <w:t>aa</w:t>
      </w:r>
      <w:r>
        <w:t>S l</w:t>
      </w:r>
      <w:r w:rsidRPr="00E71FAB">
        <w:t>à</w:t>
      </w:r>
      <w:r>
        <w:t xml:space="preserve"> </w:t>
      </w:r>
      <w:r w:rsidRPr="00335F2E">
        <w:t>các tenant</w:t>
      </w:r>
      <w:r>
        <w:t xml:space="preserve"> </w:t>
      </w:r>
      <w:r w:rsidRPr="00335F2E">
        <w:t xml:space="preserve">không được biết thông tin của nhau ngay cả trong trường hợp hệ thống lỗi </w:t>
      </w:r>
      <w:r>
        <w:t>ho</w:t>
      </w:r>
      <w:r w:rsidRPr="00E71FAB">
        <w:t>ặc</w:t>
      </w:r>
      <w:r w:rsidRPr="00335F2E">
        <w:t xml:space="preserve"> bị tấn công</w:t>
      </w:r>
      <w:r>
        <w:t>.</w:t>
      </w:r>
      <w:r w:rsidRPr="00335F2E">
        <w:t xml:space="preserve"> </w:t>
      </w:r>
      <w:r w:rsidR="00335F2E" w:rsidRPr="00335F2E">
        <w:t xml:space="preserve">Do tất cả các dữ liệu của các tenant đều lưu trữ trên </w:t>
      </w:r>
      <w:r>
        <w:t>c</w:t>
      </w:r>
      <w:r w:rsidRPr="00E71FAB">
        <w:t>ùng</w:t>
      </w:r>
      <w:r>
        <w:t xml:space="preserve"> c</w:t>
      </w:r>
      <w:r w:rsidRPr="00E71FAB">
        <w:t>ác</w:t>
      </w:r>
      <w:r w:rsidR="00335F2E" w:rsidRPr="00335F2E">
        <w:t xml:space="preserve"> tables, do đó </w:t>
      </w:r>
      <w:r>
        <w:t>kh</w:t>
      </w:r>
      <w:r w:rsidRPr="00E71FAB">
        <w:t>ả</w:t>
      </w:r>
      <w:r>
        <w:t xml:space="preserve"> n</w:t>
      </w:r>
      <w:r w:rsidRPr="00E71FAB">
        <w:t>ă</w:t>
      </w:r>
      <w:r>
        <w:t xml:space="preserve">ng </w:t>
      </w:r>
      <w:r w:rsidRPr="00E71FAB">
        <w:t>độc</w:t>
      </w:r>
      <w:r>
        <w:t xml:space="preserve"> l</w:t>
      </w:r>
      <w:r w:rsidRPr="00E71FAB">
        <w:t>ập</w:t>
      </w:r>
      <w:r>
        <w:t xml:space="preserve"> v</w:t>
      </w:r>
      <w:r w:rsidRPr="00E71FAB">
        <w:t>ề</w:t>
      </w:r>
      <w:r>
        <w:t xml:space="preserve"> m</w:t>
      </w:r>
      <w:r w:rsidRPr="00E71FAB">
        <w:t>ặt</w:t>
      </w:r>
      <w:r>
        <w:t xml:space="preserve"> th</w:t>
      </w:r>
      <w:r w:rsidRPr="00E71FAB">
        <w:t>ô</w:t>
      </w:r>
      <w:r>
        <w:t>ng tin c</w:t>
      </w:r>
      <w:r w:rsidRPr="00E71FAB">
        <w:t>ủa</w:t>
      </w:r>
      <w:r>
        <w:t xml:space="preserve"> n</w:t>
      </w:r>
      <w:r w:rsidRPr="00E71FAB">
        <w:t>ó</w:t>
      </w:r>
      <w:r>
        <w:t xml:space="preserve"> s</w:t>
      </w:r>
      <w:r w:rsidRPr="00E71FAB">
        <w:t>ẽ</w:t>
      </w:r>
      <w:r>
        <w:t xml:space="preserve"> k</w:t>
      </w:r>
      <w:r w:rsidRPr="00E71FAB">
        <w:t>ém</w:t>
      </w:r>
      <w:r>
        <w:t xml:space="preserve"> h</w:t>
      </w:r>
      <w:r w:rsidRPr="00E71FAB">
        <w:t>ơ</w:t>
      </w:r>
      <w:r>
        <w:t>n c</w:t>
      </w:r>
      <w:r w:rsidRPr="00E71FAB">
        <w:t>ác</w:t>
      </w:r>
      <w:r>
        <w:t xml:space="preserve"> m</w:t>
      </w:r>
      <w:r w:rsidRPr="00E71FAB">
        <w:t>ô</w:t>
      </w:r>
      <w:r>
        <w:t xml:space="preserve"> h</w:t>
      </w:r>
      <w:r w:rsidRPr="00E71FAB">
        <w:t>ình</w:t>
      </w:r>
      <w:r>
        <w:t xml:space="preserve"> kh</w:t>
      </w:r>
      <w:r w:rsidRPr="00E71FAB">
        <w:t>ác</w:t>
      </w:r>
      <w:r>
        <w:t>.</w:t>
      </w:r>
    </w:p>
    <w:p w:rsidR="00335F2E" w:rsidRPr="00335F2E" w:rsidRDefault="00E71FAB" w:rsidP="003B1EAB">
      <w:pPr>
        <w:pStyle w:val="ListParagraph"/>
        <w:numPr>
          <w:ilvl w:val="0"/>
          <w:numId w:val="6"/>
        </w:numPr>
      </w:pPr>
      <w:r>
        <w:t>Nhu c</w:t>
      </w:r>
      <w:r w:rsidRPr="00E71FAB">
        <w:t>ầu</w:t>
      </w:r>
      <w:r>
        <w:t xml:space="preserve"> t</w:t>
      </w:r>
      <w:r w:rsidRPr="00E71FAB">
        <w:t>ùy</w:t>
      </w:r>
      <w:r>
        <w:t xml:space="preserve"> ch</w:t>
      </w:r>
      <w:r w:rsidRPr="00E71FAB">
        <w:t>ỉnh</w:t>
      </w:r>
      <w:r>
        <w:t xml:space="preserve"> th</w:t>
      </w:r>
      <w:r w:rsidRPr="00E71FAB">
        <w:t>ô</w:t>
      </w:r>
      <w:r>
        <w:t xml:space="preserve">ng tin </w:t>
      </w:r>
      <w:r w:rsidRPr="00E71FAB">
        <w:t>đối</w:t>
      </w:r>
      <w:r>
        <w:t xml:space="preserve"> v</w:t>
      </w:r>
      <w:r w:rsidRPr="00E71FAB">
        <w:t>ới</w:t>
      </w:r>
      <w:r>
        <w:t xml:space="preserve"> t</w:t>
      </w:r>
      <w:r w:rsidRPr="00E71FAB">
        <w:t>ừng</w:t>
      </w:r>
      <w:r>
        <w:t xml:space="preserve"> tenant l</w:t>
      </w:r>
      <w:r w:rsidRPr="00E71FAB">
        <w:t>à</w:t>
      </w:r>
      <w:r>
        <w:t xml:space="preserve"> b</w:t>
      </w:r>
      <w:r w:rsidRPr="00E71FAB">
        <w:t>ức</w:t>
      </w:r>
      <w:r>
        <w:t xml:space="preserve"> thi</w:t>
      </w:r>
      <w:r w:rsidRPr="00E71FAB">
        <w:t>ết</w:t>
      </w:r>
      <w:r>
        <w:t xml:space="preserve">, do </w:t>
      </w:r>
      <w:r w:rsidRPr="00E71FAB">
        <w:t>đó</w:t>
      </w:r>
      <w:r>
        <w:t xml:space="preserve"> </w:t>
      </w:r>
      <w:r w:rsidR="003B1EAB">
        <w:t>s</w:t>
      </w:r>
      <w:r w:rsidR="003B1EAB" w:rsidRPr="003B1EAB">
        <w:t>ẽ</w:t>
      </w:r>
      <w:r w:rsidR="003B1EAB">
        <w:t xml:space="preserve"> t</w:t>
      </w:r>
      <w:r w:rsidR="003B1EAB" w:rsidRPr="003B1EAB">
        <w:t>ồn</w:t>
      </w:r>
      <w:r w:rsidR="003B1EAB">
        <w:t xml:space="preserve"> t</w:t>
      </w:r>
      <w:r w:rsidR="003B1EAB" w:rsidRPr="003B1EAB">
        <w:t>ại</w:t>
      </w:r>
      <w:r w:rsidR="003B1EAB">
        <w:t xml:space="preserve"> nhi</w:t>
      </w:r>
      <w:r w:rsidR="003B1EAB" w:rsidRPr="003B1EAB">
        <w:t>ều</w:t>
      </w:r>
      <w:r w:rsidR="003B1EAB">
        <w:t xml:space="preserve"> </w:t>
      </w:r>
      <w:r w:rsidR="00335F2E" w:rsidRPr="00335F2E">
        <w:t xml:space="preserve">thông tin thừa đối với các tenant </w:t>
      </w:r>
      <w:r w:rsidR="003B1EAB">
        <w:t>kh</w:t>
      </w:r>
      <w:r w:rsidR="003B1EAB" w:rsidRPr="003B1EAB">
        <w:t>ác</w:t>
      </w:r>
      <w:r w:rsidR="003B1EAB">
        <w:t xml:space="preserve"> nhau.</w:t>
      </w:r>
    </w:p>
    <w:p w:rsidR="00335F2E" w:rsidRPr="00335F2E" w:rsidRDefault="00335F2E" w:rsidP="00D473EA">
      <w:pPr>
        <w:pStyle w:val="ListParagraph"/>
        <w:numPr>
          <w:ilvl w:val="0"/>
          <w:numId w:val="6"/>
        </w:numPr>
      </w:pPr>
      <w:r w:rsidRPr="00335F2E">
        <w:t xml:space="preserve">Truy vấn chậm khi bảng dữ liệu lớn, số lượng các thuộc tính nhiều (việc đánh index, các thuộc tính ràng buộc không áp dụng được một cách hiệu quả) </w:t>
      </w:r>
    </w:p>
    <w:p w:rsidR="00335F2E" w:rsidRPr="00335F2E" w:rsidRDefault="003B1EAB" w:rsidP="003B1EAB">
      <w:pPr>
        <w:pStyle w:val="ListParagraph"/>
        <w:numPr>
          <w:ilvl w:val="0"/>
          <w:numId w:val="6"/>
        </w:numPr>
      </w:pPr>
      <w:r>
        <w:t>M</w:t>
      </w:r>
      <w:r w:rsidRPr="003B1EAB">
        <w:t>ô</w:t>
      </w:r>
      <w:r>
        <w:t xml:space="preserve"> h</w:t>
      </w:r>
      <w:r w:rsidRPr="003B1EAB">
        <w:t>ình</w:t>
      </w:r>
      <w:r>
        <w:t xml:space="preserve"> thi</w:t>
      </w:r>
      <w:r w:rsidRPr="003B1EAB">
        <w:t>ết</w:t>
      </w:r>
      <w:r>
        <w:t xml:space="preserve"> k</w:t>
      </w:r>
      <w:r w:rsidRPr="003B1EAB">
        <w:t>ế</w:t>
      </w:r>
      <w:r>
        <w:t xml:space="preserve"> DB ph</w:t>
      </w:r>
      <w:r w:rsidRPr="003B1EAB">
        <w:t>ức</w:t>
      </w:r>
      <w:r>
        <w:t xml:space="preserve"> t</w:t>
      </w:r>
      <w:r w:rsidRPr="003B1EAB">
        <w:t>ạp</w:t>
      </w:r>
      <w:r>
        <w:t xml:space="preserve"> h</w:t>
      </w:r>
      <w:r w:rsidRPr="003B1EAB">
        <w:t>ơ</w:t>
      </w:r>
      <w:r>
        <w:t xml:space="preserve">n do </w:t>
      </w:r>
      <w:r w:rsidRPr="003B1EAB">
        <w:t xml:space="preserve">đó </w:t>
      </w:r>
      <w:r>
        <w:t>n</w:t>
      </w:r>
      <w:r w:rsidR="00335F2E" w:rsidRPr="00335F2E">
        <w:t xml:space="preserve">ỗ lực dành cho việc lập trình </w:t>
      </w:r>
      <w:r>
        <w:t>s</w:t>
      </w:r>
      <w:r w:rsidRPr="003B1EAB">
        <w:t>ẽ</w:t>
      </w:r>
      <w:r>
        <w:t xml:space="preserve"> l</w:t>
      </w:r>
      <w:r w:rsidRPr="003B1EAB">
        <w:t>ớn</w:t>
      </w:r>
      <w:r>
        <w:t xml:space="preserve"> h</w:t>
      </w:r>
      <w:r w:rsidRPr="003B1EAB">
        <w:t>ơ</w:t>
      </w:r>
      <w:r>
        <w:t>n so v</w:t>
      </w:r>
      <w:r w:rsidRPr="003B1EAB">
        <w:t>ới</w:t>
      </w:r>
      <w:r>
        <w:t xml:space="preserve"> 2 m</w:t>
      </w:r>
      <w:r w:rsidRPr="003B1EAB">
        <w:t>ô</w:t>
      </w:r>
      <w:r>
        <w:t xml:space="preserve"> h</w:t>
      </w:r>
      <w:r w:rsidRPr="003B1EAB">
        <w:t>ình</w:t>
      </w:r>
      <w:r>
        <w:t xml:space="preserve"> kia.</w:t>
      </w:r>
    </w:p>
    <w:p w:rsidR="00335F2E" w:rsidRPr="00335F2E" w:rsidRDefault="00335F2E" w:rsidP="006F2662">
      <w:pPr>
        <w:pStyle w:val="Heading2"/>
      </w:pPr>
      <w:bookmarkStart w:id="6" w:name="_Toc427764969"/>
      <w:bookmarkStart w:id="7" w:name="_GoBack"/>
      <w:bookmarkEnd w:id="7"/>
      <w:r w:rsidRPr="00335F2E">
        <w:t>Cân nhắc lựu chọn mô hình phát triển:</w:t>
      </w:r>
      <w:bookmarkEnd w:id="6"/>
    </w:p>
    <w:p w:rsidR="006F2662" w:rsidRDefault="006F2662" w:rsidP="00335F2E">
      <w:r>
        <w:t>M</w:t>
      </w:r>
      <w:r w:rsidRPr="006F2662">
        <w:t>ỗi</w:t>
      </w:r>
      <w:r>
        <w:t xml:space="preserve"> m</w:t>
      </w:r>
      <w:r w:rsidRPr="006F2662">
        <w:t>ô</w:t>
      </w:r>
      <w:r>
        <w:t xml:space="preserve"> h</w:t>
      </w:r>
      <w:r w:rsidRPr="006F2662">
        <w:t>ình</w:t>
      </w:r>
      <w:r>
        <w:t xml:space="preserve"> thi</w:t>
      </w:r>
      <w:r w:rsidRPr="006F2662">
        <w:t>ết</w:t>
      </w:r>
      <w:r>
        <w:t xml:space="preserve"> k</w:t>
      </w:r>
      <w:r w:rsidRPr="006F2662">
        <w:t>ế</w:t>
      </w:r>
      <w:r>
        <w:t xml:space="preserve"> ki</w:t>
      </w:r>
      <w:r w:rsidRPr="006F2662">
        <w:t>ến</w:t>
      </w:r>
      <w:r>
        <w:t xml:space="preserve"> tr</w:t>
      </w:r>
      <w:r w:rsidRPr="006F2662">
        <w:t>úc</w:t>
      </w:r>
      <w:r>
        <w:t xml:space="preserve"> c</w:t>
      </w:r>
      <w:r w:rsidRPr="006F2662">
        <w:t>ó</w:t>
      </w:r>
      <w:r>
        <w:t xml:space="preserve"> </w:t>
      </w:r>
      <w:r w:rsidRPr="006F2662">
        <w:t>ư</w:t>
      </w:r>
      <w:r>
        <w:t>u như</w:t>
      </w:r>
      <w:r w:rsidRPr="006F2662">
        <w:t>ợc</w:t>
      </w:r>
      <w:r>
        <w:t xml:space="preserve"> </w:t>
      </w:r>
      <w:r w:rsidRPr="006F2662">
        <w:t>đ</w:t>
      </w:r>
      <w:r>
        <w:t>i</w:t>
      </w:r>
      <w:r w:rsidRPr="006F2662">
        <w:t>ểm</w:t>
      </w:r>
      <w:r>
        <w:t xml:space="preserve"> ri</w:t>
      </w:r>
      <w:r w:rsidRPr="006F2662">
        <w:t>ê</w:t>
      </w:r>
      <w:r>
        <w:t>ng kh</w:t>
      </w:r>
      <w:r w:rsidRPr="006F2662">
        <w:t>ác</w:t>
      </w:r>
      <w:r>
        <w:t xml:space="preserve"> nhau. Vi</w:t>
      </w:r>
      <w:r w:rsidRPr="006F2662">
        <w:t>ệc</w:t>
      </w:r>
      <w:r>
        <w:t xml:space="preserve"> l</w:t>
      </w:r>
      <w:r w:rsidRPr="006F2662">
        <w:t>ựa</w:t>
      </w:r>
      <w:r>
        <w:t xml:space="preserve"> ch</w:t>
      </w:r>
      <w:r w:rsidRPr="006F2662">
        <w:t>ọn</w:t>
      </w:r>
      <w:r>
        <w:t xml:space="preserve"> m</w:t>
      </w:r>
      <w:r w:rsidRPr="006F2662">
        <w:t>ô</w:t>
      </w:r>
      <w:r>
        <w:t xml:space="preserve"> h</w:t>
      </w:r>
      <w:r w:rsidRPr="006F2662">
        <w:t>ình</w:t>
      </w:r>
      <w:r>
        <w:t xml:space="preserve"> ph</w:t>
      </w:r>
      <w:r w:rsidRPr="006F2662">
        <w:t>át</w:t>
      </w:r>
      <w:r>
        <w:t xml:space="preserve"> tri</w:t>
      </w:r>
      <w:r w:rsidRPr="006F2662">
        <w:t>ển</w:t>
      </w:r>
      <w:r>
        <w:t xml:space="preserve"> c</w:t>
      </w:r>
      <w:r w:rsidRPr="006F2662">
        <w:t>ần</w:t>
      </w:r>
      <w:r>
        <w:t xml:space="preserve"> d</w:t>
      </w:r>
      <w:r w:rsidRPr="006F2662">
        <w:t>ự</w:t>
      </w:r>
      <w:r>
        <w:t>a tr</w:t>
      </w:r>
      <w:r w:rsidRPr="006F2662">
        <w:t>ê</w:t>
      </w:r>
      <w:r>
        <w:t>n c</w:t>
      </w:r>
      <w:r w:rsidRPr="006F2662">
        <w:t>ác</w:t>
      </w:r>
      <w:r>
        <w:t xml:space="preserve"> y</w:t>
      </w:r>
      <w:r w:rsidRPr="006F2662">
        <w:t>ếu</w:t>
      </w:r>
      <w:r>
        <w:t xml:space="preserve"> t</w:t>
      </w:r>
      <w:r w:rsidRPr="006F2662">
        <w:t>ố</w:t>
      </w:r>
      <w:r>
        <w:t xml:space="preserve"> sau:</w:t>
      </w:r>
    </w:p>
    <w:p w:rsidR="00335F2E" w:rsidRPr="006F2662" w:rsidRDefault="00563E8B" w:rsidP="00335F2E">
      <w:pPr>
        <w:rPr>
          <w:b/>
        </w:rPr>
      </w:pPr>
      <w:r>
        <w:rPr>
          <w:b/>
        </w:rPr>
        <w:t>C</w:t>
      </w:r>
      <w:r w:rsidRPr="00563E8B">
        <w:rPr>
          <w:b/>
        </w:rPr>
        <w:t>â</w:t>
      </w:r>
      <w:r>
        <w:rPr>
          <w:b/>
        </w:rPr>
        <w:t>n nh</w:t>
      </w:r>
      <w:r w:rsidRPr="00563E8B">
        <w:rPr>
          <w:b/>
        </w:rPr>
        <w:t>ắc</w:t>
      </w:r>
      <w:r>
        <w:rPr>
          <w:b/>
        </w:rPr>
        <w:t xml:space="preserve"> v</w:t>
      </w:r>
      <w:r w:rsidRPr="00563E8B">
        <w:rPr>
          <w:b/>
        </w:rPr>
        <w:t>ề</w:t>
      </w:r>
      <w:r>
        <w:rPr>
          <w:b/>
        </w:rPr>
        <w:t xml:space="preserve"> y</w:t>
      </w:r>
      <w:r w:rsidRPr="00563E8B">
        <w:rPr>
          <w:b/>
        </w:rPr>
        <w:t>ếu</w:t>
      </w:r>
      <w:r>
        <w:rPr>
          <w:b/>
        </w:rPr>
        <w:t xml:space="preserve"> t</w:t>
      </w:r>
      <w:r w:rsidRPr="00563E8B">
        <w:rPr>
          <w:b/>
        </w:rPr>
        <w:t>ố</w:t>
      </w:r>
      <w:r>
        <w:rPr>
          <w:b/>
        </w:rPr>
        <w:t xml:space="preserve"> kinh t</w:t>
      </w:r>
      <w:r w:rsidRPr="00563E8B">
        <w:rPr>
          <w:b/>
        </w:rPr>
        <w:t>ế</w:t>
      </w:r>
    </w:p>
    <w:p w:rsidR="00335F2E" w:rsidRPr="00335F2E" w:rsidRDefault="00335F2E" w:rsidP="006F2662">
      <w:pPr>
        <w:jc w:val="center"/>
      </w:pPr>
      <w:r w:rsidRPr="00335F2E">
        <w:rPr>
          <w:noProof/>
          <w:lang w:val="vi-VN" w:eastAsia="vi-VN"/>
        </w:rPr>
        <w:drawing>
          <wp:inline distT="0" distB="0" distL="0" distR="0" wp14:anchorId="60300B88" wp14:editId="2E3759A4">
            <wp:extent cx="4210050" cy="1726121"/>
            <wp:effectExtent l="0" t="0" r="0" b="7620"/>
            <wp:docPr id="12" name="Picture 12" descr="Aa479086.mlttntda06(en-us,MSD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ttntda06" descr="Aa479086.mlttntda06(en-us,MSDN.10).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18490" cy="1729581"/>
                    </a:xfrm>
                    <a:prstGeom prst="rect">
                      <a:avLst/>
                    </a:prstGeom>
                    <a:noFill/>
                    <a:ln>
                      <a:noFill/>
                    </a:ln>
                  </pic:spPr>
                </pic:pic>
              </a:graphicData>
            </a:graphic>
          </wp:inline>
        </w:drawing>
      </w:r>
    </w:p>
    <w:p w:rsidR="00335F2E" w:rsidRPr="00335F2E" w:rsidRDefault="001A782B" w:rsidP="001A782B">
      <w:r>
        <w:t>Y</w:t>
      </w:r>
      <w:r w:rsidRPr="001A782B">
        <w:t>ếu</w:t>
      </w:r>
      <w:r>
        <w:t xml:space="preserve"> t</w:t>
      </w:r>
      <w:r w:rsidRPr="001A782B">
        <w:t>ố</w:t>
      </w:r>
      <w:r>
        <w:t xml:space="preserve"> kinh t</w:t>
      </w:r>
      <w:r w:rsidRPr="001A782B">
        <w:t>ế</w:t>
      </w:r>
      <w:r>
        <w:t xml:space="preserve"> l</w:t>
      </w:r>
      <w:r w:rsidRPr="001A782B">
        <w:t>à</w:t>
      </w:r>
      <w:r>
        <w:t xml:space="preserve"> r</w:t>
      </w:r>
      <w:r w:rsidRPr="001A782B">
        <w:t>àng</w:t>
      </w:r>
      <w:r>
        <w:t xml:space="preserve"> bu</w:t>
      </w:r>
      <w:r w:rsidRPr="001A782B">
        <w:t>ộc</w:t>
      </w:r>
      <w:r>
        <w:t xml:space="preserve"> đ</w:t>
      </w:r>
      <w:r w:rsidRPr="001A782B">
        <w:t>ầu</w:t>
      </w:r>
      <w:r>
        <w:t xml:space="preserve"> ti</w:t>
      </w:r>
      <w:r w:rsidRPr="001A782B">
        <w:t>ê</w:t>
      </w:r>
      <w:r>
        <w:t>n. V</w:t>
      </w:r>
      <w:r w:rsidRPr="001A782B">
        <w:t>ới</w:t>
      </w:r>
      <w:r>
        <w:t xml:space="preserve"> m</w:t>
      </w:r>
      <w:r w:rsidRPr="001A782B">
        <w:t>ô</w:t>
      </w:r>
      <w:r>
        <w:t xml:space="preserve"> h</w:t>
      </w:r>
      <w:r w:rsidRPr="001A782B">
        <w:t>ình</w:t>
      </w:r>
      <w:r>
        <w:t xml:space="preserve"> </w:t>
      </w:r>
      <w:r w:rsidRPr="001A782B">
        <w:t>đ</w:t>
      </w:r>
      <w:r>
        <w:t>i theo hư</w:t>
      </w:r>
      <w:r w:rsidRPr="001A782B">
        <w:t>ớng</w:t>
      </w:r>
      <w:r>
        <w:t xml:space="preserve"> c</w:t>
      </w:r>
      <w:r w:rsidRPr="001A782B">
        <w:t>ô</w:t>
      </w:r>
      <w:r>
        <w:t xml:space="preserve"> l</w:t>
      </w:r>
      <w:r w:rsidRPr="001A782B">
        <w:t>ập</w:t>
      </w:r>
      <w:r>
        <w:t xml:space="preserve"> d</w:t>
      </w:r>
      <w:r w:rsidRPr="001A782B">
        <w:t>ữ</w:t>
      </w:r>
      <w:r>
        <w:t xml:space="preserve"> li</w:t>
      </w:r>
      <w:r w:rsidRPr="001A782B">
        <w:t>ệu</w:t>
      </w:r>
      <w:r>
        <w:t xml:space="preserve"> chi ph</w:t>
      </w:r>
      <w:r w:rsidRPr="001A782B">
        <w:t>í</w:t>
      </w:r>
      <w:r>
        <w:t xml:space="preserve"> b</w:t>
      </w:r>
      <w:r w:rsidRPr="001A782B">
        <w:t>ỏ</w:t>
      </w:r>
      <w:r>
        <w:t xml:space="preserve"> ra ban đ</w:t>
      </w:r>
      <w:r w:rsidRPr="001A782B">
        <w:t>ầu</w:t>
      </w:r>
      <w:r>
        <w:t xml:space="preserve"> l</w:t>
      </w:r>
      <w:r w:rsidRPr="001A782B">
        <w:t>à</w:t>
      </w:r>
      <w:r>
        <w:t xml:space="preserve"> th</w:t>
      </w:r>
      <w:r w:rsidRPr="001A782B">
        <w:t>ấp</w:t>
      </w:r>
      <w:r>
        <w:t xml:space="preserve"> h</w:t>
      </w:r>
      <w:r w:rsidRPr="001A782B">
        <w:t>ơ</w:t>
      </w:r>
      <w:r>
        <w:t>n so v</w:t>
      </w:r>
      <w:r w:rsidRPr="001A782B">
        <w:t>ới</w:t>
      </w:r>
      <w:r>
        <w:t xml:space="preserve"> m</w:t>
      </w:r>
      <w:r w:rsidRPr="001A782B">
        <w:t>ô</w:t>
      </w:r>
      <w:r>
        <w:t xml:space="preserve"> h</w:t>
      </w:r>
      <w:r w:rsidRPr="001A782B">
        <w:t>ình</w:t>
      </w:r>
      <w:r>
        <w:t xml:space="preserve"> chia s</w:t>
      </w:r>
      <w:r w:rsidRPr="001A782B">
        <w:t>ẻ</w:t>
      </w:r>
      <w:r>
        <w:t xml:space="preserve"> d</w:t>
      </w:r>
      <w:r w:rsidRPr="001A782B">
        <w:t>ữ</w:t>
      </w:r>
      <w:r>
        <w:t xml:space="preserve"> li</w:t>
      </w:r>
      <w:r w:rsidRPr="001A782B">
        <w:t>ệu</w:t>
      </w:r>
      <w:r>
        <w:t>, tuy nhi</w:t>
      </w:r>
      <w:r w:rsidRPr="001A782B">
        <w:t>ê</w:t>
      </w:r>
      <w:r>
        <w:t>n v</w:t>
      </w:r>
      <w:r w:rsidRPr="001A782B">
        <w:t>ề</w:t>
      </w:r>
      <w:r>
        <w:t xml:space="preserve"> l</w:t>
      </w:r>
      <w:r w:rsidRPr="001A782B">
        <w:t>â</w:t>
      </w:r>
      <w:r>
        <w:t>u d</w:t>
      </w:r>
      <w:r w:rsidRPr="001A782B">
        <w:t>ài</w:t>
      </w:r>
      <w:r>
        <w:t xml:space="preserve"> m</w:t>
      </w:r>
      <w:r w:rsidRPr="001A782B">
        <w:t>ô</w:t>
      </w:r>
      <w:r>
        <w:t xml:space="preserve"> h</w:t>
      </w:r>
      <w:r w:rsidRPr="001A782B">
        <w:t>ình</w:t>
      </w:r>
      <w:r>
        <w:t xml:space="preserve"> c</w:t>
      </w:r>
      <w:r w:rsidRPr="001A782B">
        <w:t>ô</w:t>
      </w:r>
      <w:r>
        <w:t xml:space="preserve"> l</w:t>
      </w:r>
      <w:r w:rsidRPr="001A782B">
        <w:t>ập</w:t>
      </w:r>
      <w:r>
        <w:t xml:space="preserve"> d</w:t>
      </w:r>
      <w:r w:rsidRPr="001A782B">
        <w:t>ữ</w:t>
      </w:r>
      <w:r>
        <w:t xml:space="preserve"> li</w:t>
      </w:r>
      <w:r w:rsidRPr="001A782B">
        <w:t>ệu</w:t>
      </w:r>
      <w:r>
        <w:t xml:space="preserve"> s</w:t>
      </w:r>
      <w:r w:rsidRPr="001A782B">
        <w:t>ẽ</w:t>
      </w:r>
      <w:r>
        <w:t xml:space="preserve"> t</w:t>
      </w:r>
      <w:r w:rsidRPr="001A782B">
        <w:t>ốn</w:t>
      </w:r>
      <w:r>
        <w:t xml:space="preserve"> nhi</w:t>
      </w:r>
      <w:r w:rsidRPr="001A782B">
        <w:t>ều</w:t>
      </w:r>
      <w:r>
        <w:t xml:space="preserve"> chi ph</w:t>
      </w:r>
      <w:r w:rsidRPr="001A782B">
        <w:t>í</w:t>
      </w:r>
      <w:r>
        <w:t xml:space="preserve"> v</w:t>
      </w:r>
      <w:r w:rsidRPr="001A782B">
        <w:t>ận</w:t>
      </w:r>
      <w:r>
        <w:t xml:space="preserve"> h</w:t>
      </w:r>
      <w:r w:rsidRPr="001A782B">
        <w:t>ành</w:t>
      </w:r>
      <w:r>
        <w:t xml:space="preserve"> v</w:t>
      </w:r>
      <w:r w:rsidRPr="001A782B">
        <w:t>à</w:t>
      </w:r>
      <w:r>
        <w:t xml:space="preserve"> duy tr</w:t>
      </w:r>
      <w:r w:rsidRPr="001A782B">
        <w:t>ì</w:t>
      </w:r>
      <w:r>
        <w:t xml:space="preserve"> h</w:t>
      </w:r>
      <w:r w:rsidRPr="001A782B">
        <w:t>ơ</w:t>
      </w:r>
      <w:r>
        <w:t>n.</w:t>
      </w:r>
      <w:r w:rsidR="00335F2E" w:rsidRPr="00335F2E">
        <w:t xml:space="preserve"> </w:t>
      </w:r>
      <w:r>
        <w:t>C</w:t>
      </w:r>
      <w:r w:rsidRPr="001A782B">
        <w:t>ác ứ</w:t>
      </w:r>
      <w:r w:rsidR="00335F2E" w:rsidRPr="00335F2E">
        <w:t xml:space="preserve">ng dụng phát triển nhanh sẽ thích hợp với mô hình </w:t>
      </w:r>
      <w:r>
        <w:t>c</w:t>
      </w:r>
      <w:r w:rsidRPr="001A782B">
        <w:t>ô</w:t>
      </w:r>
      <w:r>
        <w:t xml:space="preserve"> l</w:t>
      </w:r>
      <w:r w:rsidRPr="001A782B">
        <w:t>ập</w:t>
      </w:r>
      <w:r w:rsidR="00335F2E" w:rsidRPr="00335F2E">
        <w:t xml:space="preserve"> dữ liệu nhưng chi phí sẽ lớn hơn.</w:t>
      </w:r>
    </w:p>
    <w:p w:rsidR="00335F2E" w:rsidRPr="006F2662" w:rsidRDefault="00335F2E" w:rsidP="00335F2E">
      <w:pPr>
        <w:rPr>
          <w:b/>
        </w:rPr>
      </w:pPr>
      <w:r w:rsidRPr="006F2662">
        <w:rPr>
          <w:b/>
        </w:rPr>
        <w:t xml:space="preserve">Cân nhắc về bảo mật (Security): </w:t>
      </w:r>
    </w:p>
    <w:p w:rsidR="00335F2E" w:rsidRPr="00335F2E" w:rsidRDefault="00563E8B" w:rsidP="00335F2E">
      <w:r>
        <w:t>T</w:t>
      </w:r>
      <w:r w:rsidRPr="00563E8B">
        <w:t>ùy</w:t>
      </w:r>
      <w:r>
        <w:t xml:space="preserve"> theo nhu c</w:t>
      </w:r>
      <w:r w:rsidRPr="00563E8B">
        <w:t>ầu</w:t>
      </w:r>
      <w:r>
        <w:t xml:space="preserve"> b</w:t>
      </w:r>
      <w:r w:rsidRPr="00563E8B">
        <w:t>ảo</w:t>
      </w:r>
      <w:r>
        <w:t xml:space="preserve"> m</w:t>
      </w:r>
      <w:r w:rsidRPr="00563E8B">
        <w:t>ật</w:t>
      </w:r>
      <w:r>
        <w:t>, đ</w:t>
      </w:r>
      <w:r w:rsidRPr="00563E8B">
        <w:t>ộc</w:t>
      </w:r>
      <w:r>
        <w:t xml:space="preserve"> l</w:t>
      </w:r>
      <w:r w:rsidRPr="00563E8B">
        <w:t>ập</w:t>
      </w:r>
      <w:r>
        <w:t xml:space="preserve"> v</w:t>
      </w:r>
      <w:r w:rsidRPr="00563E8B">
        <w:t>ề</w:t>
      </w:r>
      <w:r>
        <w:t xml:space="preserve"> d</w:t>
      </w:r>
      <w:r w:rsidRPr="00563E8B">
        <w:t>ữ</w:t>
      </w:r>
      <w:r>
        <w:t xml:space="preserve"> li</w:t>
      </w:r>
      <w:r w:rsidRPr="00563E8B">
        <w:t>ệu</w:t>
      </w:r>
      <w:r>
        <w:t xml:space="preserve"> ngư</w:t>
      </w:r>
      <w:r w:rsidRPr="00563E8B">
        <w:t>ời</w:t>
      </w:r>
      <w:r>
        <w:t xml:space="preserve"> d</w:t>
      </w:r>
      <w:r w:rsidRPr="00563E8B">
        <w:t>ùng</w:t>
      </w:r>
      <w:r>
        <w:t xml:space="preserve"> ch</w:t>
      </w:r>
      <w:r w:rsidRPr="00563E8B">
        <w:t>úng</w:t>
      </w:r>
      <w:r>
        <w:t xml:space="preserve"> ta s</w:t>
      </w:r>
      <w:r w:rsidRPr="00563E8B">
        <w:t>ẽ</w:t>
      </w:r>
      <w:r>
        <w:t xml:space="preserve"> l</w:t>
      </w:r>
      <w:r w:rsidRPr="00563E8B">
        <w:t>ựa</w:t>
      </w:r>
      <w:r>
        <w:t xml:space="preserve"> ch</w:t>
      </w:r>
      <w:r w:rsidRPr="00563E8B">
        <w:t>ọn</w:t>
      </w:r>
      <w:r>
        <w:t xml:space="preserve"> </w:t>
      </w:r>
    </w:p>
    <w:p w:rsidR="00335F2E" w:rsidRPr="006F2662" w:rsidRDefault="00563E8B" w:rsidP="00335F2E">
      <w:pPr>
        <w:rPr>
          <w:b/>
        </w:rPr>
      </w:pPr>
      <w:r>
        <w:rPr>
          <w:b/>
        </w:rPr>
        <w:t>Kh</w:t>
      </w:r>
      <w:r w:rsidRPr="00563E8B">
        <w:rPr>
          <w:b/>
        </w:rPr>
        <w:t xml:space="preserve">ả </w:t>
      </w:r>
      <w:r>
        <w:rPr>
          <w:b/>
        </w:rPr>
        <w:t xml:space="preserve"> n</w:t>
      </w:r>
      <w:r w:rsidRPr="00563E8B">
        <w:rPr>
          <w:b/>
        </w:rPr>
        <w:t>ă</w:t>
      </w:r>
      <w:r>
        <w:rPr>
          <w:b/>
        </w:rPr>
        <w:t>ng m</w:t>
      </w:r>
      <w:r w:rsidRPr="00563E8B">
        <w:rPr>
          <w:b/>
        </w:rPr>
        <w:t>ở</w:t>
      </w:r>
      <w:r>
        <w:rPr>
          <w:b/>
        </w:rPr>
        <w:t xml:space="preserve"> r</w:t>
      </w:r>
      <w:r w:rsidRPr="00563E8B">
        <w:rPr>
          <w:b/>
        </w:rPr>
        <w:t>ộng</w:t>
      </w:r>
      <w:r>
        <w:rPr>
          <w:b/>
        </w:rPr>
        <w:t xml:space="preserve"> t</w:t>
      </w:r>
      <w:r w:rsidR="00335F2E" w:rsidRPr="006F2662">
        <w:rPr>
          <w:b/>
        </w:rPr>
        <w:t xml:space="preserve">enant: </w:t>
      </w:r>
    </w:p>
    <w:p w:rsidR="00335F2E" w:rsidRPr="00335F2E" w:rsidRDefault="00563E8B" w:rsidP="00335F2E">
      <w:r>
        <w:t>S</w:t>
      </w:r>
      <w:r w:rsidRPr="00563E8B">
        <w:t>ố</w:t>
      </w:r>
      <w:r w:rsidR="00335F2E" w:rsidRPr="00335F2E">
        <w:t xml:space="preserve"> lượng tenant</w:t>
      </w:r>
      <w:r>
        <w:t xml:space="preserve"> d</w:t>
      </w:r>
      <w:r w:rsidRPr="00563E8B">
        <w:t>ự</w:t>
      </w:r>
      <w:r>
        <w:t xml:space="preserve"> ki</w:t>
      </w:r>
      <w:r w:rsidRPr="00563E8B">
        <w:t>ến</w:t>
      </w:r>
      <w:r>
        <w:t xml:space="preserve"> </w:t>
      </w:r>
      <w:r w:rsidRPr="00563E8B">
        <w:t>đáp</w:t>
      </w:r>
      <w:r>
        <w:t xml:space="preserve"> </w:t>
      </w:r>
      <w:r w:rsidRPr="00563E8B">
        <w:t>ứng</w:t>
      </w:r>
      <w:r>
        <w:t xml:space="preserve"> c</w:t>
      </w:r>
      <w:r w:rsidRPr="00563E8B">
        <w:t>ủa</w:t>
      </w:r>
      <w:r>
        <w:t xml:space="preserve"> h</w:t>
      </w:r>
      <w:r w:rsidRPr="00563E8B">
        <w:t>ệ</w:t>
      </w:r>
      <w:r>
        <w:t xml:space="preserve"> th</w:t>
      </w:r>
      <w:r w:rsidRPr="00563E8B">
        <w:t>ống</w:t>
      </w:r>
      <w:r>
        <w:t xml:space="preserve"> </w:t>
      </w:r>
      <w:r w:rsidR="00335F2E" w:rsidRPr="00335F2E">
        <w:t>quyết định lớn</w:t>
      </w:r>
      <w:r>
        <w:t xml:space="preserve"> nh</w:t>
      </w:r>
      <w:r w:rsidRPr="00563E8B">
        <w:t>ất</w:t>
      </w:r>
      <w:r>
        <w:t xml:space="preserve"> đ</w:t>
      </w:r>
      <w:r w:rsidRPr="00563E8B">
        <w:t>ến</w:t>
      </w:r>
      <w:r>
        <w:t xml:space="preserve"> vi</w:t>
      </w:r>
      <w:r w:rsidRPr="00563E8B">
        <w:t>ệc</w:t>
      </w:r>
      <w:r>
        <w:t xml:space="preserve"> l</w:t>
      </w:r>
      <w:r w:rsidRPr="00563E8B">
        <w:t>ựa</w:t>
      </w:r>
      <w:r>
        <w:t xml:space="preserve"> ch</w:t>
      </w:r>
      <w:r w:rsidRPr="00563E8B">
        <w:t>ọn</w:t>
      </w:r>
      <w:r>
        <w:t xml:space="preserve"> ki</w:t>
      </w:r>
      <w:r w:rsidRPr="00563E8B">
        <w:t>ến</w:t>
      </w:r>
      <w:r>
        <w:t xml:space="preserve"> tr</w:t>
      </w:r>
      <w:r w:rsidRPr="00563E8B">
        <w:t>úc</w:t>
      </w:r>
      <w:r>
        <w:t xml:space="preserve"> DB. Đ</w:t>
      </w:r>
      <w:r w:rsidRPr="00563E8B">
        <w:t>ối</w:t>
      </w:r>
      <w:r>
        <w:t xml:space="preserve"> v</w:t>
      </w:r>
      <w:r w:rsidRPr="00563E8B">
        <w:t>ới</w:t>
      </w:r>
      <w:r>
        <w:t xml:space="preserve"> c</w:t>
      </w:r>
      <w:r w:rsidRPr="00563E8B">
        <w:t>ác</w:t>
      </w:r>
      <w:r>
        <w:t xml:space="preserve"> </w:t>
      </w:r>
      <w:r w:rsidRPr="00563E8B">
        <w:t>ứng</w:t>
      </w:r>
      <w:r>
        <w:t xml:space="preserve"> d</w:t>
      </w:r>
      <w:r w:rsidRPr="00563E8B">
        <w:t>ụng</w:t>
      </w:r>
      <w:r>
        <w:t xml:space="preserve"> mu</w:t>
      </w:r>
      <w:r w:rsidRPr="00563E8B">
        <w:t>ốn</w:t>
      </w:r>
      <w:r>
        <w:t xml:space="preserve"> </w:t>
      </w:r>
      <w:r w:rsidRPr="00563E8B">
        <w:t>đáp</w:t>
      </w:r>
      <w:r>
        <w:t xml:space="preserve"> </w:t>
      </w:r>
      <w:r w:rsidRPr="00563E8B">
        <w:t>ứng</w:t>
      </w:r>
      <w:r>
        <w:t xml:space="preserve"> đư</w:t>
      </w:r>
      <w:r w:rsidRPr="00563E8B">
        <w:t>ợc</w:t>
      </w:r>
      <w:r>
        <w:t xml:space="preserve"> cho s</w:t>
      </w:r>
      <w:r w:rsidRPr="00563E8B">
        <w:t>ố</w:t>
      </w:r>
      <w:r>
        <w:t xml:space="preserve"> lư</w:t>
      </w:r>
      <w:r w:rsidRPr="00563E8B">
        <w:t>ợng</w:t>
      </w:r>
      <w:r>
        <w:t xml:space="preserve"> tenant l</w:t>
      </w:r>
      <w:r w:rsidRPr="00563E8B">
        <w:t>ớn</w:t>
      </w:r>
      <w:r>
        <w:t xml:space="preserve"> th</w:t>
      </w:r>
      <w:r w:rsidRPr="00563E8B">
        <w:t>ì</w:t>
      </w:r>
      <w:r>
        <w:t xml:space="preserve"> m</w:t>
      </w:r>
      <w:r w:rsidRPr="00563E8B">
        <w:t>ô</w:t>
      </w:r>
      <w:r>
        <w:t xml:space="preserve"> h</w:t>
      </w:r>
      <w:r w:rsidRPr="00563E8B">
        <w:t>ình</w:t>
      </w:r>
      <w:r>
        <w:t xml:space="preserve"> shared l</w:t>
      </w:r>
      <w:r w:rsidRPr="00563E8B">
        <w:t>à</w:t>
      </w:r>
      <w:r>
        <w:t xml:space="preserve"> s</w:t>
      </w:r>
      <w:r w:rsidRPr="00563E8B">
        <w:t>ự</w:t>
      </w:r>
      <w:r>
        <w:t xml:space="preserve"> l</w:t>
      </w:r>
      <w:r w:rsidRPr="00563E8B">
        <w:t>ựa</w:t>
      </w:r>
      <w:r>
        <w:t xml:space="preserve"> ch</w:t>
      </w:r>
      <w:r w:rsidRPr="00563E8B">
        <w:t>ọn</w:t>
      </w:r>
      <w:r>
        <w:t xml:space="preserve"> t</w:t>
      </w:r>
      <w:r w:rsidRPr="00563E8B">
        <w:t>ốt</w:t>
      </w:r>
      <w:r>
        <w:t xml:space="preserve"> nh</w:t>
      </w:r>
      <w:r w:rsidRPr="00563E8B">
        <w:t>ấ</w:t>
      </w:r>
      <w:r>
        <w:t>t. Ngư</w:t>
      </w:r>
      <w:r w:rsidRPr="00563E8B">
        <w:t>ợc</w:t>
      </w:r>
      <w:r>
        <w:t xml:space="preserve"> l</w:t>
      </w:r>
      <w:r w:rsidRPr="00563E8B">
        <w:t>ại</w:t>
      </w:r>
      <w:r>
        <w:t xml:space="preserve"> đ</w:t>
      </w:r>
      <w:r w:rsidRPr="00563E8B">
        <w:t>ối</w:t>
      </w:r>
      <w:r>
        <w:t xml:space="preserve"> v</w:t>
      </w:r>
      <w:r w:rsidRPr="00563E8B">
        <w:t>ới</w:t>
      </w:r>
      <w:r>
        <w:t xml:space="preserve"> c</w:t>
      </w:r>
      <w:r w:rsidRPr="00563E8B">
        <w:t>á</w:t>
      </w:r>
      <w:r>
        <w:t xml:space="preserve">c </w:t>
      </w:r>
      <w:r w:rsidRPr="00563E8B">
        <w:t>ứng</w:t>
      </w:r>
      <w:r>
        <w:t xml:space="preserve"> d</w:t>
      </w:r>
      <w:r w:rsidRPr="00563E8B">
        <w:t>ụng</w:t>
      </w:r>
      <w:r>
        <w:t xml:space="preserve"> c</w:t>
      </w:r>
      <w:r w:rsidRPr="00563E8B">
        <w:t>ó</w:t>
      </w:r>
      <w:r>
        <w:t xml:space="preserve"> k</w:t>
      </w:r>
      <w:r w:rsidRPr="00563E8B">
        <w:t>ích</w:t>
      </w:r>
      <w:r>
        <w:t xml:space="preserve"> thư</w:t>
      </w:r>
      <w:r w:rsidRPr="00563E8B">
        <w:t>ớc</w:t>
      </w:r>
      <w:r>
        <w:t xml:space="preserve"> DB, s</w:t>
      </w:r>
      <w:r w:rsidRPr="00563E8B">
        <w:t>ố</w:t>
      </w:r>
      <w:r>
        <w:t xml:space="preserve"> lư</w:t>
      </w:r>
      <w:r w:rsidRPr="00563E8B">
        <w:t>ợng</w:t>
      </w:r>
      <w:r>
        <w:t xml:space="preserve"> ngư</w:t>
      </w:r>
      <w:r w:rsidRPr="00563E8B">
        <w:t>ời</w:t>
      </w:r>
      <w:r>
        <w:t xml:space="preserve"> d</w:t>
      </w:r>
      <w:r w:rsidRPr="00563E8B">
        <w:t>ùng</w:t>
      </w:r>
      <w:r>
        <w:t xml:space="preserve"> tr</w:t>
      </w:r>
      <w:r w:rsidRPr="00563E8B">
        <w:t>ê</w:t>
      </w:r>
      <w:r>
        <w:t>n m</w:t>
      </w:r>
      <w:r w:rsidRPr="00563E8B">
        <w:t>ột</w:t>
      </w:r>
      <w:r>
        <w:t xml:space="preserve"> tenant l</w:t>
      </w:r>
      <w:r w:rsidRPr="00563E8B">
        <w:t>ớn</w:t>
      </w:r>
      <w:r>
        <w:t xml:space="preserve"> th</w:t>
      </w:r>
      <w:r w:rsidRPr="00563E8B">
        <w:t>ì</w:t>
      </w:r>
      <w:r>
        <w:t xml:space="preserve"> l</w:t>
      </w:r>
      <w:r w:rsidRPr="00563E8B">
        <w:t>ựa</w:t>
      </w:r>
      <w:r>
        <w:t xml:space="preserve"> ch</w:t>
      </w:r>
      <w:r w:rsidRPr="00563E8B">
        <w:t>ọn</w:t>
      </w:r>
      <w:r>
        <w:t xml:space="preserve"> m</w:t>
      </w:r>
      <w:r w:rsidRPr="00563E8B">
        <w:t>ô</w:t>
      </w:r>
      <w:r>
        <w:t xml:space="preserve"> h</w:t>
      </w:r>
      <w:r w:rsidRPr="00563E8B">
        <w:t>ình</w:t>
      </w:r>
      <w:r>
        <w:t xml:space="preserve"> c</w:t>
      </w:r>
      <w:r w:rsidRPr="00563E8B">
        <w:t>ô</w:t>
      </w:r>
      <w:r>
        <w:t xml:space="preserve"> l</w:t>
      </w:r>
      <w:r w:rsidRPr="00563E8B">
        <w:t>ập</w:t>
      </w:r>
      <w:r>
        <w:t xml:space="preserve"> d</w:t>
      </w:r>
      <w:r w:rsidRPr="00563E8B">
        <w:t>ữ</w:t>
      </w:r>
      <w:r>
        <w:t xml:space="preserve"> li</w:t>
      </w:r>
      <w:r w:rsidRPr="00563E8B">
        <w:t>ệu</w:t>
      </w:r>
      <w:r>
        <w:t xml:space="preserve"> l</w:t>
      </w:r>
      <w:r w:rsidRPr="00563E8B">
        <w:t>à</w:t>
      </w:r>
      <w:r>
        <w:t xml:space="preserve"> h</w:t>
      </w:r>
      <w:r w:rsidRPr="00563E8B">
        <w:t>ợp</w:t>
      </w:r>
      <w:r>
        <w:t xml:space="preserve"> l</w:t>
      </w:r>
      <w:r w:rsidRPr="00563E8B">
        <w:t>ý</w:t>
      </w:r>
      <w:r>
        <w:t>.</w:t>
      </w:r>
    </w:p>
    <w:p w:rsidR="006F2662" w:rsidRDefault="00335F2E" w:rsidP="006F2662">
      <w:pPr>
        <w:keepNext/>
        <w:jc w:val="center"/>
      </w:pPr>
      <w:r w:rsidRPr="00335F2E">
        <w:rPr>
          <w:noProof/>
          <w:lang w:val="vi-VN" w:eastAsia="vi-VN"/>
        </w:rPr>
        <w:lastRenderedPageBreak/>
        <w:drawing>
          <wp:inline distT="0" distB="0" distL="0" distR="0" wp14:anchorId="6E02FFA3" wp14:editId="04160B53">
            <wp:extent cx="4051300" cy="2456180"/>
            <wp:effectExtent l="0" t="0" r="6350" b="1270"/>
            <wp:docPr id="13" name="Picture 13" descr="Aa479086.mlttntda07(en-us,MSDN.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ttntda07" descr="Aa479086.mlttntda07(en-us,MSDN.10).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51300" cy="2456180"/>
                    </a:xfrm>
                    <a:prstGeom prst="rect">
                      <a:avLst/>
                    </a:prstGeom>
                    <a:noFill/>
                    <a:ln>
                      <a:noFill/>
                    </a:ln>
                  </pic:spPr>
                </pic:pic>
              </a:graphicData>
            </a:graphic>
          </wp:inline>
        </w:drawing>
      </w:r>
    </w:p>
    <w:p w:rsidR="007A1723" w:rsidRPr="00335F2E" w:rsidRDefault="006F2662" w:rsidP="002B354A">
      <w:pPr>
        <w:pStyle w:val="Caption"/>
        <w:jc w:val="center"/>
      </w:pPr>
      <w:r>
        <w:t xml:space="preserve">Hình  </w:t>
      </w:r>
      <w:fldSimple w:instr=" SEQ Hình_ \* ARABIC ">
        <w:r w:rsidR="00C352FF">
          <w:rPr>
            <w:noProof/>
          </w:rPr>
          <w:t>8</w:t>
        </w:r>
      </w:fldSimple>
      <w:r>
        <w:t>: S</w:t>
      </w:r>
      <w:r w:rsidRPr="006F2662">
        <w:t>ố</w:t>
      </w:r>
      <w:r>
        <w:t xml:space="preserve"> lư</w:t>
      </w:r>
      <w:r w:rsidRPr="006F2662">
        <w:t>ợng</w:t>
      </w:r>
      <w:r>
        <w:t xml:space="preserve"> tenant </w:t>
      </w:r>
      <w:r w:rsidRPr="006F2662">
        <w:t>ảnh</w:t>
      </w:r>
      <w:r>
        <w:t xml:space="preserve"> hư</w:t>
      </w:r>
      <w:r w:rsidRPr="006F2662">
        <w:t>ởng</w:t>
      </w:r>
      <w:r>
        <w:t xml:space="preserve"> đ</w:t>
      </w:r>
      <w:r w:rsidRPr="006F2662">
        <w:t>ến</w:t>
      </w:r>
      <w:r>
        <w:t xml:space="preserve"> vi</w:t>
      </w:r>
      <w:r w:rsidRPr="006F2662">
        <w:t>ệc</w:t>
      </w:r>
      <w:r>
        <w:t xml:space="preserve"> l</w:t>
      </w:r>
      <w:r w:rsidRPr="006F2662">
        <w:t>ựa</w:t>
      </w:r>
      <w:r>
        <w:t xml:space="preserve"> ch</w:t>
      </w:r>
      <w:r w:rsidRPr="006F2662">
        <w:t>ọn</w:t>
      </w:r>
      <w:r>
        <w:t xml:space="preserve"> m</w:t>
      </w:r>
      <w:r w:rsidRPr="006F2662">
        <w:t>ô</w:t>
      </w:r>
      <w:r>
        <w:t xml:space="preserve"> h</w:t>
      </w:r>
      <w:r w:rsidRPr="006F2662">
        <w:t>ình</w:t>
      </w:r>
      <w:r>
        <w:t xml:space="preserve"> ki</w:t>
      </w:r>
      <w:r w:rsidRPr="006F2662">
        <w:t>ến</w:t>
      </w:r>
      <w:r>
        <w:t xml:space="preserve"> tr</w:t>
      </w:r>
      <w:r w:rsidRPr="006F2662">
        <w:t>úc</w:t>
      </w:r>
      <w:r>
        <w:t xml:space="preserve"> S</w:t>
      </w:r>
      <w:r w:rsidRPr="006F2662">
        <w:t>aa</w:t>
      </w:r>
      <w:r>
        <w:t>S.</w:t>
      </w:r>
    </w:p>
    <w:p w:rsidR="00BC096B" w:rsidRPr="00E76246" w:rsidRDefault="00BC096B" w:rsidP="003B348E">
      <w:pPr>
        <w:rPr>
          <w:b/>
          <w:color w:val="C00000"/>
        </w:rPr>
      </w:pPr>
    </w:p>
    <w:p w:rsidR="00EB456F" w:rsidRPr="003B348E" w:rsidRDefault="00EB456F" w:rsidP="003B348E">
      <w:pPr>
        <w:rPr>
          <w:b/>
        </w:rPr>
      </w:pPr>
    </w:p>
    <w:p w:rsidR="007251FC" w:rsidRDefault="007251FC" w:rsidP="00C91B1B">
      <w:pPr>
        <w:tabs>
          <w:tab w:val="left" w:pos="1728"/>
        </w:tabs>
      </w:pPr>
    </w:p>
    <w:p w:rsidR="007251FC" w:rsidRDefault="007251FC" w:rsidP="00922B84"/>
    <w:sectPr w:rsidR="007251FC" w:rsidSect="00D2606A">
      <w:headerReference w:type="default" r:id="rId20"/>
      <w:footerReference w:type="default" r:id="rId21"/>
      <w:pgSz w:w="11907" w:h="16839" w:code="9"/>
      <w:pgMar w:top="1134" w:right="1134" w:bottom="1134" w:left="1134" w:header="720" w:footer="284"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5DD5" w:rsidRDefault="00A15DD5" w:rsidP="000247AA">
      <w:pPr>
        <w:spacing w:after="0"/>
      </w:pPr>
      <w:r>
        <w:separator/>
      </w:r>
    </w:p>
  </w:endnote>
  <w:endnote w:type="continuationSeparator" w:id="0">
    <w:p w:rsidR="00A15DD5" w:rsidRDefault="00A15DD5" w:rsidP="000247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3"/>
    <w:family w:val="swiss"/>
    <w:pitch w:val="variable"/>
    <w:sig w:usb0="E10002FF" w:usb1="4000ACFF" w:usb2="00000009" w:usb3="00000000" w:csb0="0000019F"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A3"/>
    <w:family w:val="roman"/>
    <w:pitch w:val="variable"/>
    <w:sig w:usb0="E0000287" w:usb1="40000013" w:usb2="00000000" w:usb3="00000000" w:csb0="0000019F" w:csb1="00000000"/>
  </w:font>
  <w:font w:name="Cambria">
    <w:panose1 w:val="02040503050406030204"/>
    <w:charset w:val="A3"/>
    <w:family w:val="roman"/>
    <w:pitch w:val="variable"/>
    <w:sig w:usb0="E00002FF" w:usb1="4000045F" w:usb2="00000000" w:usb3="00000000" w:csb0="0000019F"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E8B" w:rsidRDefault="00563E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5DD5" w:rsidRDefault="00A15DD5" w:rsidP="000247AA">
      <w:pPr>
        <w:spacing w:after="0"/>
      </w:pPr>
      <w:r>
        <w:separator/>
      </w:r>
    </w:p>
  </w:footnote>
  <w:footnote w:type="continuationSeparator" w:id="0">
    <w:p w:rsidR="00A15DD5" w:rsidRDefault="00A15DD5" w:rsidP="000247A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3E8B" w:rsidRDefault="00563E8B" w:rsidP="008D0B79">
    <w:pPr>
      <w:pStyle w:val="Header"/>
      <w:tabs>
        <w:tab w:val="clear" w:pos="4680"/>
        <w:tab w:val="clear" w:pos="9360"/>
        <w:tab w:val="left" w:pos="5622"/>
      </w:tabs>
    </w:pPr>
    <w:sdt>
      <w:sdtPr>
        <w:id w:val="23200580"/>
        <w:docPartObj>
          <w:docPartGallery w:val="Page Numbers (Margins)"/>
          <w:docPartUnique/>
        </w:docPartObj>
      </w:sdtPr>
      <w:sdtContent>
        <w:r>
          <w:rPr>
            <w:noProof/>
            <w:lang w:val="vi-VN" w:eastAsia="vi-VN"/>
          </w:rPr>
          <mc:AlternateContent>
            <mc:Choice Requires="wps">
              <w:drawing>
                <wp:anchor distT="0" distB="0" distL="114300" distR="114300" simplePos="0" relativeHeight="251660288" behindDoc="0" locked="0" layoutInCell="0" allowOverlap="1" wp14:anchorId="266B8553" wp14:editId="05E68916">
                  <wp:simplePos x="0" y="0"/>
                  <wp:positionH relativeFrom="leftMargin">
                    <wp:align>center</wp:align>
                  </wp:positionH>
                  <wp:positionV relativeFrom="margin">
                    <wp:align>bottom</wp:align>
                  </wp:positionV>
                  <wp:extent cx="551815" cy="2183130"/>
                  <wp:effectExtent l="0" t="0" r="4445"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63E8B" w:rsidRPr="00AA273F" w:rsidRDefault="00563E8B">
                              <w:pPr>
                                <w:pStyle w:val="Footer"/>
                                <w:rPr>
                                  <w:rFonts w:asciiTheme="majorHAnsi" w:hAnsiTheme="majorHAnsi"/>
                                  <w:color w:val="0070C0"/>
                                  <w:sz w:val="42"/>
                                  <w:szCs w:val="44"/>
                                </w:rPr>
                              </w:pPr>
                              <w:r w:rsidRPr="00AA273F">
                                <w:rPr>
                                  <w:rFonts w:asciiTheme="majorHAnsi" w:hAnsiTheme="majorHAnsi"/>
                                  <w:color w:val="0070C0"/>
                                  <w:sz w:val="20"/>
                                </w:rPr>
                                <w:t xml:space="preserve">Page </w:t>
                              </w:r>
                              <w:r w:rsidRPr="00AA273F">
                                <w:rPr>
                                  <w:color w:val="0070C0"/>
                                  <w:sz w:val="20"/>
                                </w:rPr>
                                <w:fldChar w:fldCharType="begin"/>
                              </w:r>
                              <w:r w:rsidRPr="00AA273F">
                                <w:rPr>
                                  <w:color w:val="0070C0"/>
                                  <w:sz w:val="20"/>
                                </w:rPr>
                                <w:instrText xml:space="preserve"> PAGE    \* MERGEFORMAT </w:instrText>
                              </w:r>
                              <w:r w:rsidRPr="00AA273F">
                                <w:rPr>
                                  <w:color w:val="0070C0"/>
                                  <w:sz w:val="20"/>
                                </w:rPr>
                                <w:fldChar w:fldCharType="separate"/>
                              </w:r>
                              <w:r w:rsidR="002B354A" w:rsidRPr="002B354A">
                                <w:rPr>
                                  <w:rFonts w:asciiTheme="majorHAnsi" w:hAnsiTheme="majorHAnsi"/>
                                  <w:noProof/>
                                  <w:color w:val="0070C0"/>
                                  <w:sz w:val="42"/>
                                  <w:szCs w:val="44"/>
                                </w:rPr>
                                <w:t>6</w:t>
                              </w:r>
                              <w:r w:rsidRPr="00AA273F">
                                <w:rPr>
                                  <w:color w:val="0070C0"/>
                                  <w:sz w:val="20"/>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266B8553" id="Rectangle 4" o:spid="_x0000_s1026" style="position:absolute;left:0;text-align:left;margin-left:0;margin-top:0;width:43.45pt;height:171.9pt;z-index:251660288;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" o:allowincell="f" filled="f" stroked="f">
                  <v:textbox style="layout-flow:vertical;mso-layout-flow-alt:bottom-to-top;mso-fit-shape-to-text:t">
                    <w:txbxContent>
                      <w:p w:rsidR="00563E8B" w:rsidRPr="00AA273F" w:rsidRDefault="00563E8B">
                        <w:pPr>
                          <w:pStyle w:val="Footer"/>
                          <w:rPr>
                            <w:rFonts w:asciiTheme="majorHAnsi" w:hAnsiTheme="majorHAnsi"/>
                            <w:color w:val="0070C0"/>
                            <w:sz w:val="42"/>
                            <w:szCs w:val="44"/>
                          </w:rPr>
                        </w:pPr>
                        <w:r w:rsidRPr="00AA273F">
                          <w:rPr>
                            <w:rFonts w:asciiTheme="majorHAnsi" w:hAnsiTheme="majorHAnsi"/>
                            <w:color w:val="0070C0"/>
                            <w:sz w:val="20"/>
                          </w:rPr>
                          <w:t xml:space="preserve">Page </w:t>
                        </w:r>
                        <w:r w:rsidRPr="00AA273F">
                          <w:rPr>
                            <w:color w:val="0070C0"/>
                            <w:sz w:val="20"/>
                          </w:rPr>
                          <w:fldChar w:fldCharType="begin"/>
                        </w:r>
                        <w:r w:rsidRPr="00AA273F">
                          <w:rPr>
                            <w:color w:val="0070C0"/>
                            <w:sz w:val="20"/>
                          </w:rPr>
                          <w:instrText xml:space="preserve"> PAGE    \* MERGEFORMAT </w:instrText>
                        </w:r>
                        <w:r w:rsidRPr="00AA273F">
                          <w:rPr>
                            <w:color w:val="0070C0"/>
                            <w:sz w:val="20"/>
                          </w:rPr>
                          <w:fldChar w:fldCharType="separate"/>
                        </w:r>
                        <w:r w:rsidR="002B354A" w:rsidRPr="002B354A">
                          <w:rPr>
                            <w:rFonts w:asciiTheme="majorHAnsi" w:hAnsiTheme="majorHAnsi"/>
                            <w:noProof/>
                            <w:color w:val="0070C0"/>
                            <w:sz w:val="42"/>
                            <w:szCs w:val="44"/>
                          </w:rPr>
                          <w:t>6</w:t>
                        </w:r>
                        <w:r w:rsidRPr="00AA273F">
                          <w:rPr>
                            <w:color w:val="0070C0"/>
                            <w:sz w:val="20"/>
                          </w:rPr>
                          <w:fldChar w:fldCharType="end"/>
                        </w:r>
                      </w:p>
                    </w:txbxContent>
                  </v:textbox>
                  <w10:wrap anchorx="margin" anchory="margin"/>
                </v:rect>
              </w:pict>
            </mc:Fallback>
          </mc:AlternateConten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50A6B"/>
    <w:multiLevelType w:val="hybridMultilevel"/>
    <w:tmpl w:val="C988DCB6"/>
    <w:lvl w:ilvl="0" w:tplc="4C8AD11E">
      <w:numFmt w:val="bullet"/>
      <w:pStyle w:val="List1"/>
      <w:lvlText w:val="-"/>
      <w:lvlJc w:val="left"/>
      <w:pPr>
        <w:ind w:left="709" w:hanging="360"/>
      </w:pPr>
      <w:rPr>
        <w:rFonts w:ascii="Calibri" w:eastAsiaTheme="minorHAnsi" w:hAnsi="Calibri" w:cstheme="minorBidi" w:hint="default"/>
      </w:rPr>
    </w:lvl>
    <w:lvl w:ilvl="1" w:tplc="042A0003" w:tentative="1">
      <w:start w:val="1"/>
      <w:numFmt w:val="bullet"/>
      <w:lvlText w:val="o"/>
      <w:lvlJc w:val="left"/>
      <w:pPr>
        <w:ind w:left="1429" w:hanging="360"/>
      </w:pPr>
      <w:rPr>
        <w:rFonts w:ascii="Courier New" w:hAnsi="Courier New" w:cs="Courier New" w:hint="default"/>
      </w:rPr>
    </w:lvl>
    <w:lvl w:ilvl="2" w:tplc="042A0005" w:tentative="1">
      <w:start w:val="1"/>
      <w:numFmt w:val="bullet"/>
      <w:lvlText w:val=""/>
      <w:lvlJc w:val="left"/>
      <w:pPr>
        <w:ind w:left="2149" w:hanging="360"/>
      </w:pPr>
      <w:rPr>
        <w:rFonts w:ascii="Wingdings" w:hAnsi="Wingdings" w:hint="default"/>
      </w:rPr>
    </w:lvl>
    <w:lvl w:ilvl="3" w:tplc="042A0001" w:tentative="1">
      <w:start w:val="1"/>
      <w:numFmt w:val="bullet"/>
      <w:lvlText w:val=""/>
      <w:lvlJc w:val="left"/>
      <w:pPr>
        <w:ind w:left="2869" w:hanging="360"/>
      </w:pPr>
      <w:rPr>
        <w:rFonts w:ascii="Symbol" w:hAnsi="Symbol" w:hint="default"/>
      </w:rPr>
    </w:lvl>
    <w:lvl w:ilvl="4" w:tplc="042A0003" w:tentative="1">
      <w:start w:val="1"/>
      <w:numFmt w:val="bullet"/>
      <w:lvlText w:val="o"/>
      <w:lvlJc w:val="left"/>
      <w:pPr>
        <w:ind w:left="3589" w:hanging="360"/>
      </w:pPr>
      <w:rPr>
        <w:rFonts w:ascii="Courier New" w:hAnsi="Courier New" w:cs="Courier New" w:hint="default"/>
      </w:rPr>
    </w:lvl>
    <w:lvl w:ilvl="5" w:tplc="042A0005" w:tentative="1">
      <w:start w:val="1"/>
      <w:numFmt w:val="bullet"/>
      <w:lvlText w:val=""/>
      <w:lvlJc w:val="left"/>
      <w:pPr>
        <w:ind w:left="4309" w:hanging="360"/>
      </w:pPr>
      <w:rPr>
        <w:rFonts w:ascii="Wingdings" w:hAnsi="Wingdings" w:hint="default"/>
      </w:rPr>
    </w:lvl>
    <w:lvl w:ilvl="6" w:tplc="042A0001" w:tentative="1">
      <w:start w:val="1"/>
      <w:numFmt w:val="bullet"/>
      <w:lvlText w:val=""/>
      <w:lvlJc w:val="left"/>
      <w:pPr>
        <w:ind w:left="5029" w:hanging="360"/>
      </w:pPr>
      <w:rPr>
        <w:rFonts w:ascii="Symbol" w:hAnsi="Symbol" w:hint="default"/>
      </w:rPr>
    </w:lvl>
    <w:lvl w:ilvl="7" w:tplc="042A0003" w:tentative="1">
      <w:start w:val="1"/>
      <w:numFmt w:val="bullet"/>
      <w:lvlText w:val="o"/>
      <w:lvlJc w:val="left"/>
      <w:pPr>
        <w:ind w:left="5749" w:hanging="360"/>
      </w:pPr>
      <w:rPr>
        <w:rFonts w:ascii="Courier New" w:hAnsi="Courier New" w:cs="Courier New" w:hint="default"/>
      </w:rPr>
    </w:lvl>
    <w:lvl w:ilvl="8" w:tplc="042A0005" w:tentative="1">
      <w:start w:val="1"/>
      <w:numFmt w:val="bullet"/>
      <w:lvlText w:val=""/>
      <w:lvlJc w:val="left"/>
      <w:pPr>
        <w:ind w:left="6469" w:hanging="360"/>
      </w:pPr>
      <w:rPr>
        <w:rFonts w:ascii="Wingdings" w:hAnsi="Wingdings" w:hint="default"/>
      </w:rPr>
    </w:lvl>
  </w:abstractNum>
  <w:abstractNum w:abstractNumId="1">
    <w:nsid w:val="0A7B466F"/>
    <w:multiLevelType w:val="hybridMultilevel"/>
    <w:tmpl w:val="966406FA"/>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nsid w:val="0C386A97"/>
    <w:multiLevelType w:val="hybridMultilevel"/>
    <w:tmpl w:val="8CC8770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1B7A4DDE"/>
    <w:multiLevelType w:val="hybridMultilevel"/>
    <w:tmpl w:val="0FBCE57A"/>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nsid w:val="4DF859F2"/>
    <w:multiLevelType w:val="hybridMultilevel"/>
    <w:tmpl w:val="DE10C226"/>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6C676972"/>
    <w:multiLevelType w:val="multilevel"/>
    <w:tmpl w:val="3BAA5386"/>
    <w:lvl w:ilvl="0">
      <w:start w:val="1"/>
      <w:numFmt w:val="decimal"/>
      <w:pStyle w:val="Heading1"/>
      <w:isLgl/>
      <w:suff w:val="space"/>
      <w:lvlText w:val="%1."/>
      <w:lvlJc w:val="left"/>
      <w:pPr>
        <w:ind w:left="0" w:firstLine="0"/>
      </w:pPr>
      <w:rPr>
        <w:rFonts w:hint="default"/>
        <w:b/>
        <w:i w:val="0"/>
        <w:color w:val="auto"/>
        <w:sz w:val="24"/>
      </w:rPr>
    </w:lvl>
    <w:lvl w:ilvl="1">
      <w:start w:val="1"/>
      <w:numFmt w:val="decimal"/>
      <w:pStyle w:val="Heading2"/>
      <w:suff w:val="space"/>
      <w:lvlText w:val="%1.%2."/>
      <w:lvlJc w:val="left"/>
      <w:pPr>
        <w:ind w:left="0" w:firstLine="0"/>
      </w:pPr>
      <w:rPr>
        <w:rFonts w:ascii="Arial Unicode MS" w:eastAsia="Arial Unicode MS" w:hAnsi="Arial Unicode MS" w:cs="Arial Unicode MS" w:hint="eastAsia"/>
        <w:color w:val="C00000"/>
        <w:sz w:val="22"/>
      </w:rPr>
    </w:lvl>
    <w:lvl w:ilvl="2">
      <w:start w:val="1"/>
      <w:numFmt w:val="decimal"/>
      <w:pStyle w:val="Heading3"/>
      <w:suff w:val="space"/>
      <w:lvlText w:val="%1.%2.%3."/>
      <w:lvlJc w:val="left"/>
      <w:pPr>
        <w:ind w:left="720" w:hanging="720"/>
      </w:pPr>
      <w:rPr>
        <w:rFonts w:ascii="Arial Unicode MS" w:eastAsia="Arial Unicode MS" w:hAnsi="Arial Unicode MS" w:cs="Arial Unicode MS" w:hint="eastAsia"/>
        <w:b/>
        <w:i w:val="0"/>
        <w:sz w:val="20"/>
      </w:rPr>
    </w:lvl>
    <w:lvl w:ilvl="3">
      <w:start w:val="1"/>
      <w:numFmt w:val="lowerRoman"/>
      <w:lvlText w:val="(%4)"/>
      <w:lvlJc w:val="right"/>
      <w:pPr>
        <w:ind w:left="864" w:hanging="144"/>
      </w:pPr>
      <w:rPr>
        <w:rFonts w:hint="default"/>
      </w:rPr>
    </w:lvl>
    <w:lvl w:ilvl="4">
      <w:start w:val="1"/>
      <w:numFmt w:val="decimal"/>
      <w:pStyle w:val="Heading5"/>
      <w:lvlText w:val="%5)"/>
      <w:lvlJc w:val="left"/>
      <w:pPr>
        <w:ind w:left="1008" w:hanging="432"/>
      </w:pPr>
      <w:rPr>
        <w:rFonts w:hint="default"/>
      </w:rPr>
    </w:lvl>
    <w:lvl w:ilvl="5">
      <w:start w:val="1"/>
      <w:numFmt w:val="lowerLetter"/>
      <w:pStyle w:val="Heading6"/>
      <w:lvlText w:val="%6)"/>
      <w:lvlJc w:val="left"/>
      <w:pPr>
        <w:ind w:left="1152" w:hanging="432"/>
      </w:pPr>
      <w:rPr>
        <w:rFonts w:hint="default"/>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6">
    <w:nsid w:val="6FCA6A4B"/>
    <w:multiLevelType w:val="hybridMultilevel"/>
    <w:tmpl w:val="4086DE2C"/>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79F612C7"/>
    <w:multiLevelType w:val="hybridMultilevel"/>
    <w:tmpl w:val="1618F794"/>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1"/>
  </w:num>
  <w:num w:numId="5">
    <w:abstractNumId w:val="2"/>
  </w:num>
  <w:num w:numId="6">
    <w:abstractNumId w:val="6"/>
  </w:num>
  <w:num w:numId="7">
    <w:abstractNumId w:val="7"/>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9BF"/>
    <w:rsid w:val="00000971"/>
    <w:rsid w:val="00003078"/>
    <w:rsid w:val="00003CEC"/>
    <w:rsid w:val="00004F79"/>
    <w:rsid w:val="0000587B"/>
    <w:rsid w:val="00010CAE"/>
    <w:rsid w:val="00011C7F"/>
    <w:rsid w:val="00012463"/>
    <w:rsid w:val="000128C8"/>
    <w:rsid w:val="00014D47"/>
    <w:rsid w:val="0001736E"/>
    <w:rsid w:val="00020462"/>
    <w:rsid w:val="00021BAE"/>
    <w:rsid w:val="000230C4"/>
    <w:rsid w:val="00023ADC"/>
    <w:rsid w:val="000247AA"/>
    <w:rsid w:val="00030DDF"/>
    <w:rsid w:val="0003230A"/>
    <w:rsid w:val="000334FC"/>
    <w:rsid w:val="00033A9F"/>
    <w:rsid w:val="00033F1B"/>
    <w:rsid w:val="00035CD3"/>
    <w:rsid w:val="00036B2E"/>
    <w:rsid w:val="00042981"/>
    <w:rsid w:val="00042F34"/>
    <w:rsid w:val="00043676"/>
    <w:rsid w:val="000436A4"/>
    <w:rsid w:val="000457CC"/>
    <w:rsid w:val="00045E85"/>
    <w:rsid w:val="00046E49"/>
    <w:rsid w:val="000476D3"/>
    <w:rsid w:val="00050EDF"/>
    <w:rsid w:val="00053041"/>
    <w:rsid w:val="0005320B"/>
    <w:rsid w:val="00054609"/>
    <w:rsid w:val="00054B7B"/>
    <w:rsid w:val="000550E2"/>
    <w:rsid w:val="00057002"/>
    <w:rsid w:val="00057657"/>
    <w:rsid w:val="000600BA"/>
    <w:rsid w:val="00060765"/>
    <w:rsid w:val="00062693"/>
    <w:rsid w:val="000629DF"/>
    <w:rsid w:val="00062C26"/>
    <w:rsid w:val="00062E00"/>
    <w:rsid w:val="00063294"/>
    <w:rsid w:val="0006356F"/>
    <w:rsid w:val="00063CB9"/>
    <w:rsid w:val="0006402A"/>
    <w:rsid w:val="00065014"/>
    <w:rsid w:val="00070C14"/>
    <w:rsid w:val="00070CA3"/>
    <w:rsid w:val="000713E9"/>
    <w:rsid w:val="00072887"/>
    <w:rsid w:val="00073BBD"/>
    <w:rsid w:val="00074BD5"/>
    <w:rsid w:val="00077B53"/>
    <w:rsid w:val="000803B3"/>
    <w:rsid w:val="00081798"/>
    <w:rsid w:val="00082F1F"/>
    <w:rsid w:val="000839F6"/>
    <w:rsid w:val="000856C5"/>
    <w:rsid w:val="000872FF"/>
    <w:rsid w:val="000933BD"/>
    <w:rsid w:val="00093A1F"/>
    <w:rsid w:val="0009524F"/>
    <w:rsid w:val="0009711F"/>
    <w:rsid w:val="00097231"/>
    <w:rsid w:val="000A0C30"/>
    <w:rsid w:val="000A316A"/>
    <w:rsid w:val="000A54A1"/>
    <w:rsid w:val="000A558F"/>
    <w:rsid w:val="000A6211"/>
    <w:rsid w:val="000B1CF3"/>
    <w:rsid w:val="000B4A87"/>
    <w:rsid w:val="000B4E54"/>
    <w:rsid w:val="000B582C"/>
    <w:rsid w:val="000B5B27"/>
    <w:rsid w:val="000B5E08"/>
    <w:rsid w:val="000B64A1"/>
    <w:rsid w:val="000C157D"/>
    <w:rsid w:val="000C1F6E"/>
    <w:rsid w:val="000D2291"/>
    <w:rsid w:val="000D27B1"/>
    <w:rsid w:val="000D2BBD"/>
    <w:rsid w:val="000D5410"/>
    <w:rsid w:val="000D5AF4"/>
    <w:rsid w:val="000D6A25"/>
    <w:rsid w:val="000D77B5"/>
    <w:rsid w:val="000D7913"/>
    <w:rsid w:val="000E11A8"/>
    <w:rsid w:val="000E2DA5"/>
    <w:rsid w:val="000E7148"/>
    <w:rsid w:val="000E76F9"/>
    <w:rsid w:val="000E782D"/>
    <w:rsid w:val="000F0CAD"/>
    <w:rsid w:val="000F33DD"/>
    <w:rsid w:val="000F356A"/>
    <w:rsid w:val="000F51D2"/>
    <w:rsid w:val="000F6909"/>
    <w:rsid w:val="000F690C"/>
    <w:rsid w:val="000F6D7C"/>
    <w:rsid w:val="000F6DC2"/>
    <w:rsid w:val="000F74E2"/>
    <w:rsid w:val="001008AF"/>
    <w:rsid w:val="00101038"/>
    <w:rsid w:val="0010112C"/>
    <w:rsid w:val="0010365E"/>
    <w:rsid w:val="00104CD0"/>
    <w:rsid w:val="00105914"/>
    <w:rsid w:val="00106910"/>
    <w:rsid w:val="00106F9E"/>
    <w:rsid w:val="0011331E"/>
    <w:rsid w:val="001138D6"/>
    <w:rsid w:val="00125FEB"/>
    <w:rsid w:val="001271DA"/>
    <w:rsid w:val="00130F78"/>
    <w:rsid w:val="0013273B"/>
    <w:rsid w:val="0013370B"/>
    <w:rsid w:val="00133E8F"/>
    <w:rsid w:val="001348FD"/>
    <w:rsid w:val="00134D74"/>
    <w:rsid w:val="00137746"/>
    <w:rsid w:val="001437A9"/>
    <w:rsid w:val="00145A68"/>
    <w:rsid w:val="00145EB1"/>
    <w:rsid w:val="00147907"/>
    <w:rsid w:val="0015184F"/>
    <w:rsid w:val="00152563"/>
    <w:rsid w:val="00152F53"/>
    <w:rsid w:val="00155659"/>
    <w:rsid w:val="00157909"/>
    <w:rsid w:val="00157B50"/>
    <w:rsid w:val="00160AF4"/>
    <w:rsid w:val="00160FFE"/>
    <w:rsid w:val="00161F6F"/>
    <w:rsid w:val="00163740"/>
    <w:rsid w:val="00164008"/>
    <w:rsid w:val="001656F1"/>
    <w:rsid w:val="00166A89"/>
    <w:rsid w:val="00171B6F"/>
    <w:rsid w:val="00171C8A"/>
    <w:rsid w:val="00171FF2"/>
    <w:rsid w:val="0017707B"/>
    <w:rsid w:val="00180E5B"/>
    <w:rsid w:val="00181961"/>
    <w:rsid w:val="001830CB"/>
    <w:rsid w:val="001833D7"/>
    <w:rsid w:val="00184CD4"/>
    <w:rsid w:val="00190CF3"/>
    <w:rsid w:val="00193F73"/>
    <w:rsid w:val="00194317"/>
    <w:rsid w:val="00194971"/>
    <w:rsid w:val="00195BFA"/>
    <w:rsid w:val="0019695B"/>
    <w:rsid w:val="001A0E4E"/>
    <w:rsid w:val="001A40E3"/>
    <w:rsid w:val="001A4285"/>
    <w:rsid w:val="001A4925"/>
    <w:rsid w:val="001A5616"/>
    <w:rsid w:val="001A6141"/>
    <w:rsid w:val="001A782B"/>
    <w:rsid w:val="001B13E4"/>
    <w:rsid w:val="001B16B9"/>
    <w:rsid w:val="001B221C"/>
    <w:rsid w:val="001B4324"/>
    <w:rsid w:val="001B4642"/>
    <w:rsid w:val="001C161A"/>
    <w:rsid w:val="001C29CB"/>
    <w:rsid w:val="001C413C"/>
    <w:rsid w:val="001C4511"/>
    <w:rsid w:val="001C5528"/>
    <w:rsid w:val="001C7A80"/>
    <w:rsid w:val="001D0DED"/>
    <w:rsid w:val="001D106F"/>
    <w:rsid w:val="001D3546"/>
    <w:rsid w:val="001D3926"/>
    <w:rsid w:val="001D3DE0"/>
    <w:rsid w:val="001D4E1B"/>
    <w:rsid w:val="001D5029"/>
    <w:rsid w:val="001D5EBA"/>
    <w:rsid w:val="001D6FB7"/>
    <w:rsid w:val="001D7660"/>
    <w:rsid w:val="001E1EAC"/>
    <w:rsid w:val="001E2A6E"/>
    <w:rsid w:val="001E34EE"/>
    <w:rsid w:val="001E747D"/>
    <w:rsid w:val="001E7761"/>
    <w:rsid w:val="001E7D49"/>
    <w:rsid w:val="001F2141"/>
    <w:rsid w:val="00200957"/>
    <w:rsid w:val="00200D09"/>
    <w:rsid w:val="00201C99"/>
    <w:rsid w:val="002026A6"/>
    <w:rsid w:val="0020294D"/>
    <w:rsid w:val="00203FF0"/>
    <w:rsid w:val="00205568"/>
    <w:rsid w:val="00207EC3"/>
    <w:rsid w:val="00210490"/>
    <w:rsid w:val="00211939"/>
    <w:rsid w:val="00211E1E"/>
    <w:rsid w:val="00212712"/>
    <w:rsid w:val="002161DD"/>
    <w:rsid w:val="00216B9D"/>
    <w:rsid w:val="00216EFB"/>
    <w:rsid w:val="0021738B"/>
    <w:rsid w:val="00217573"/>
    <w:rsid w:val="0022039E"/>
    <w:rsid w:val="00220AD7"/>
    <w:rsid w:val="00220E5D"/>
    <w:rsid w:val="00221921"/>
    <w:rsid w:val="0022278B"/>
    <w:rsid w:val="002227A5"/>
    <w:rsid w:val="00222A4F"/>
    <w:rsid w:val="00224E50"/>
    <w:rsid w:val="00230A53"/>
    <w:rsid w:val="00231A28"/>
    <w:rsid w:val="002335D3"/>
    <w:rsid w:val="00233E36"/>
    <w:rsid w:val="002346E7"/>
    <w:rsid w:val="00234F1D"/>
    <w:rsid w:val="00236841"/>
    <w:rsid w:val="002373B8"/>
    <w:rsid w:val="002375E1"/>
    <w:rsid w:val="0024134D"/>
    <w:rsid w:val="00242C71"/>
    <w:rsid w:val="00244F23"/>
    <w:rsid w:val="00245AD9"/>
    <w:rsid w:val="00245D08"/>
    <w:rsid w:val="00246B00"/>
    <w:rsid w:val="00246C0D"/>
    <w:rsid w:val="00251445"/>
    <w:rsid w:val="00252081"/>
    <w:rsid w:val="00257BE4"/>
    <w:rsid w:val="00260005"/>
    <w:rsid w:val="00260716"/>
    <w:rsid w:val="00264DCE"/>
    <w:rsid w:val="002661F6"/>
    <w:rsid w:val="002665D5"/>
    <w:rsid w:val="00270CDB"/>
    <w:rsid w:val="002711FF"/>
    <w:rsid w:val="00272816"/>
    <w:rsid w:val="00272DBE"/>
    <w:rsid w:val="00273972"/>
    <w:rsid w:val="00273EF7"/>
    <w:rsid w:val="00273F07"/>
    <w:rsid w:val="002747D3"/>
    <w:rsid w:val="00276F4F"/>
    <w:rsid w:val="00280228"/>
    <w:rsid w:val="002802BB"/>
    <w:rsid w:val="002803D2"/>
    <w:rsid w:val="0028124C"/>
    <w:rsid w:val="00283176"/>
    <w:rsid w:val="0028325C"/>
    <w:rsid w:val="0028548C"/>
    <w:rsid w:val="00286381"/>
    <w:rsid w:val="00286E98"/>
    <w:rsid w:val="00287181"/>
    <w:rsid w:val="002900ED"/>
    <w:rsid w:val="00290454"/>
    <w:rsid w:val="00290F78"/>
    <w:rsid w:val="0029128D"/>
    <w:rsid w:val="00292165"/>
    <w:rsid w:val="00293967"/>
    <w:rsid w:val="00294F40"/>
    <w:rsid w:val="002953E5"/>
    <w:rsid w:val="0029557A"/>
    <w:rsid w:val="002971A0"/>
    <w:rsid w:val="0029772D"/>
    <w:rsid w:val="0029790E"/>
    <w:rsid w:val="002A140F"/>
    <w:rsid w:val="002A2428"/>
    <w:rsid w:val="002A66B4"/>
    <w:rsid w:val="002A6D73"/>
    <w:rsid w:val="002B00A4"/>
    <w:rsid w:val="002B2BB6"/>
    <w:rsid w:val="002B2F70"/>
    <w:rsid w:val="002B354A"/>
    <w:rsid w:val="002B48DA"/>
    <w:rsid w:val="002B70F4"/>
    <w:rsid w:val="002C03F4"/>
    <w:rsid w:val="002C17AC"/>
    <w:rsid w:val="002C25DF"/>
    <w:rsid w:val="002C3A2F"/>
    <w:rsid w:val="002C449F"/>
    <w:rsid w:val="002C5BF6"/>
    <w:rsid w:val="002C5C67"/>
    <w:rsid w:val="002C6478"/>
    <w:rsid w:val="002C70FB"/>
    <w:rsid w:val="002D0EFC"/>
    <w:rsid w:val="002D0F72"/>
    <w:rsid w:val="002D2C6B"/>
    <w:rsid w:val="002D2E6B"/>
    <w:rsid w:val="002D4466"/>
    <w:rsid w:val="002D623D"/>
    <w:rsid w:val="002D664E"/>
    <w:rsid w:val="002D7A3A"/>
    <w:rsid w:val="002E133A"/>
    <w:rsid w:val="002E13F7"/>
    <w:rsid w:val="002E1EC8"/>
    <w:rsid w:val="002E2CD2"/>
    <w:rsid w:val="002E7265"/>
    <w:rsid w:val="002E7DC9"/>
    <w:rsid w:val="002F1656"/>
    <w:rsid w:val="002F2997"/>
    <w:rsid w:val="002F3A94"/>
    <w:rsid w:val="002F3EBF"/>
    <w:rsid w:val="002F50C8"/>
    <w:rsid w:val="002F6358"/>
    <w:rsid w:val="002F73F5"/>
    <w:rsid w:val="002F7D61"/>
    <w:rsid w:val="00300002"/>
    <w:rsid w:val="0030123A"/>
    <w:rsid w:val="003031CD"/>
    <w:rsid w:val="00304DA8"/>
    <w:rsid w:val="00305638"/>
    <w:rsid w:val="003057C1"/>
    <w:rsid w:val="00306AA0"/>
    <w:rsid w:val="00306EF7"/>
    <w:rsid w:val="003108C1"/>
    <w:rsid w:val="003109BB"/>
    <w:rsid w:val="003131C7"/>
    <w:rsid w:val="0031630C"/>
    <w:rsid w:val="00316825"/>
    <w:rsid w:val="003178A5"/>
    <w:rsid w:val="00317A90"/>
    <w:rsid w:val="003218C2"/>
    <w:rsid w:val="00321CA0"/>
    <w:rsid w:val="00321E09"/>
    <w:rsid w:val="00323A68"/>
    <w:rsid w:val="00324DCD"/>
    <w:rsid w:val="0032537F"/>
    <w:rsid w:val="0032563D"/>
    <w:rsid w:val="00325FC3"/>
    <w:rsid w:val="0032764D"/>
    <w:rsid w:val="00327C25"/>
    <w:rsid w:val="00335F2E"/>
    <w:rsid w:val="00337FB9"/>
    <w:rsid w:val="0034007D"/>
    <w:rsid w:val="00342232"/>
    <w:rsid w:val="0034233C"/>
    <w:rsid w:val="00344255"/>
    <w:rsid w:val="00347786"/>
    <w:rsid w:val="00347E10"/>
    <w:rsid w:val="00350606"/>
    <w:rsid w:val="0035254C"/>
    <w:rsid w:val="003530EC"/>
    <w:rsid w:val="00353D0C"/>
    <w:rsid w:val="00356904"/>
    <w:rsid w:val="0035727F"/>
    <w:rsid w:val="00357723"/>
    <w:rsid w:val="00360661"/>
    <w:rsid w:val="00361E7E"/>
    <w:rsid w:val="00370283"/>
    <w:rsid w:val="00374D42"/>
    <w:rsid w:val="0037704A"/>
    <w:rsid w:val="00377779"/>
    <w:rsid w:val="00380743"/>
    <w:rsid w:val="00381A81"/>
    <w:rsid w:val="00381B20"/>
    <w:rsid w:val="00382046"/>
    <w:rsid w:val="00382577"/>
    <w:rsid w:val="00382588"/>
    <w:rsid w:val="00383797"/>
    <w:rsid w:val="00387D35"/>
    <w:rsid w:val="00390595"/>
    <w:rsid w:val="003908E9"/>
    <w:rsid w:val="00390953"/>
    <w:rsid w:val="0039303C"/>
    <w:rsid w:val="00393D1B"/>
    <w:rsid w:val="00394BA0"/>
    <w:rsid w:val="00395BA9"/>
    <w:rsid w:val="00396B15"/>
    <w:rsid w:val="003A086F"/>
    <w:rsid w:val="003A1C7F"/>
    <w:rsid w:val="003A2189"/>
    <w:rsid w:val="003A3B0E"/>
    <w:rsid w:val="003A4007"/>
    <w:rsid w:val="003A5D39"/>
    <w:rsid w:val="003A5F87"/>
    <w:rsid w:val="003A6681"/>
    <w:rsid w:val="003A699C"/>
    <w:rsid w:val="003A749D"/>
    <w:rsid w:val="003A7D90"/>
    <w:rsid w:val="003A7DEC"/>
    <w:rsid w:val="003B05B9"/>
    <w:rsid w:val="003B1EAB"/>
    <w:rsid w:val="003B29A7"/>
    <w:rsid w:val="003B348E"/>
    <w:rsid w:val="003B3A33"/>
    <w:rsid w:val="003B5594"/>
    <w:rsid w:val="003B5643"/>
    <w:rsid w:val="003B7D46"/>
    <w:rsid w:val="003C2683"/>
    <w:rsid w:val="003C26A0"/>
    <w:rsid w:val="003C47B2"/>
    <w:rsid w:val="003C4B4A"/>
    <w:rsid w:val="003C5580"/>
    <w:rsid w:val="003C59A7"/>
    <w:rsid w:val="003C65D1"/>
    <w:rsid w:val="003D00A9"/>
    <w:rsid w:val="003D1B2D"/>
    <w:rsid w:val="003D1D17"/>
    <w:rsid w:val="003D3005"/>
    <w:rsid w:val="003D5BB7"/>
    <w:rsid w:val="003D6ED6"/>
    <w:rsid w:val="003E0CF1"/>
    <w:rsid w:val="003E3284"/>
    <w:rsid w:val="003E5392"/>
    <w:rsid w:val="003E684E"/>
    <w:rsid w:val="003E6A83"/>
    <w:rsid w:val="003F1C1C"/>
    <w:rsid w:val="003F20DB"/>
    <w:rsid w:val="003F336C"/>
    <w:rsid w:val="003F3504"/>
    <w:rsid w:val="003F4571"/>
    <w:rsid w:val="003F50DA"/>
    <w:rsid w:val="003F785F"/>
    <w:rsid w:val="004000EA"/>
    <w:rsid w:val="00402332"/>
    <w:rsid w:val="004042DD"/>
    <w:rsid w:val="00404B1E"/>
    <w:rsid w:val="00404DD4"/>
    <w:rsid w:val="00407D88"/>
    <w:rsid w:val="004100E9"/>
    <w:rsid w:val="00411058"/>
    <w:rsid w:val="00411B26"/>
    <w:rsid w:val="00413A88"/>
    <w:rsid w:val="00416261"/>
    <w:rsid w:val="0041680B"/>
    <w:rsid w:val="00417967"/>
    <w:rsid w:val="00425EBC"/>
    <w:rsid w:val="004265D7"/>
    <w:rsid w:val="00426A9B"/>
    <w:rsid w:val="00430FAA"/>
    <w:rsid w:val="004319D7"/>
    <w:rsid w:val="00431F2C"/>
    <w:rsid w:val="004327B9"/>
    <w:rsid w:val="004331BF"/>
    <w:rsid w:val="00433860"/>
    <w:rsid w:val="00435BE8"/>
    <w:rsid w:val="00435EEC"/>
    <w:rsid w:val="00440C6B"/>
    <w:rsid w:val="0044361C"/>
    <w:rsid w:val="00443AC8"/>
    <w:rsid w:val="00444461"/>
    <w:rsid w:val="00446BFB"/>
    <w:rsid w:val="004509FE"/>
    <w:rsid w:val="0045122B"/>
    <w:rsid w:val="00451B89"/>
    <w:rsid w:val="00452F05"/>
    <w:rsid w:val="00453FA3"/>
    <w:rsid w:val="004547D9"/>
    <w:rsid w:val="004553D6"/>
    <w:rsid w:val="00455D5D"/>
    <w:rsid w:val="004616C0"/>
    <w:rsid w:val="00462EF5"/>
    <w:rsid w:val="00463AC8"/>
    <w:rsid w:val="00464D44"/>
    <w:rsid w:val="00466874"/>
    <w:rsid w:val="004670D5"/>
    <w:rsid w:val="004671DE"/>
    <w:rsid w:val="00471732"/>
    <w:rsid w:val="00472194"/>
    <w:rsid w:val="00472E97"/>
    <w:rsid w:val="00474C46"/>
    <w:rsid w:val="0047597D"/>
    <w:rsid w:val="00477BDB"/>
    <w:rsid w:val="00480B2D"/>
    <w:rsid w:val="00481D82"/>
    <w:rsid w:val="00482616"/>
    <w:rsid w:val="00490E5F"/>
    <w:rsid w:val="00493D9F"/>
    <w:rsid w:val="004945BE"/>
    <w:rsid w:val="00494BFA"/>
    <w:rsid w:val="00494CCC"/>
    <w:rsid w:val="0049580F"/>
    <w:rsid w:val="00495BD2"/>
    <w:rsid w:val="004A3E23"/>
    <w:rsid w:val="004A5252"/>
    <w:rsid w:val="004A58C7"/>
    <w:rsid w:val="004A5A09"/>
    <w:rsid w:val="004A6243"/>
    <w:rsid w:val="004A7AE3"/>
    <w:rsid w:val="004B0D5C"/>
    <w:rsid w:val="004B0F9A"/>
    <w:rsid w:val="004B1ED8"/>
    <w:rsid w:val="004B27E4"/>
    <w:rsid w:val="004B4C1D"/>
    <w:rsid w:val="004B5E77"/>
    <w:rsid w:val="004B6D1C"/>
    <w:rsid w:val="004B726A"/>
    <w:rsid w:val="004B7A4A"/>
    <w:rsid w:val="004C10E6"/>
    <w:rsid w:val="004C28D2"/>
    <w:rsid w:val="004C2E0A"/>
    <w:rsid w:val="004C49E7"/>
    <w:rsid w:val="004C63B5"/>
    <w:rsid w:val="004C6EF6"/>
    <w:rsid w:val="004D0045"/>
    <w:rsid w:val="004D27A2"/>
    <w:rsid w:val="004D4CC1"/>
    <w:rsid w:val="004D5408"/>
    <w:rsid w:val="004D7DEB"/>
    <w:rsid w:val="004E15BB"/>
    <w:rsid w:val="004E33B8"/>
    <w:rsid w:val="004E3941"/>
    <w:rsid w:val="004E4284"/>
    <w:rsid w:val="004E4494"/>
    <w:rsid w:val="004E52F1"/>
    <w:rsid w:val="004E5879"/>
    <w:rsid w:val="004F39B2"/>
    <w:rsid w:val="00501806"/>
    <w:rsid w:val="00501A5C"/>
    <w:rsid w:val="00502ACF"/>
    <w:rsid w:val="0050636E"/>
    <w:rsid w:val="005102F9"/>
    <w:rsid w:val="00511295"/>
    <w:rsid w:val="005128A4"/>
    <w:rsid w:val="00513AD2"/>
    <w:rsid w:val="00513F77"/>
    <w:rsid w:val="00514434"/>
    <w:rsid w:val="00515366"/>
    <w:rsid w:val="0052010C"/>
    <w:rsid w:val="005226B0"/>
    <w:rsid w:val="00522BA4"/>
    <w:rsid w:val="00523752"/>
    <w:rsid w:val="00524200"/>
    <w:rsid w:val="005246B4"/>
    <w:rsid w:val="00526361"/>
    <w:rsid w:val="00530501"/>
    <w:rsid w:val="00531DD0"/>
    <w:rsid w:val="00532047"/>
    <w:rsid w:val="00532F42"/>
    <w:rsid w:val="00533102"/>
    <w:rsid w:val="005350DB"/>
    <w:rsid w:val="00535A34"/>
    <w:rsid w:val="00541620"/>
    <w:rsid w:val="0054331F"/>
    <w:rsid w:val="0054479F"/>
    <w:rsid w:val="0054719C"/>
    <w:rsid w:val="005473F2"/>
    <w:rsid w:val="00550345"/>
    <w:rsid w:val="005506F5"/>
    <w:rsid w:val="00550A0F"/>
    <w:rsid w:val="00551A29"/>
    <w:rsid w:val="005530FA"/>
    <w:rsid w:val="00556178"/>
    <w:rsid w:val="00556E61"/>
    <w:rsid w:val="00560AAF"/>
    <w:rsid w:val="005625D2"/>
    <w:rsid w:val="00563C95"/>
    <w:rsid w:val="00563E68"/>
    <w:rsid w:val="00563E8B"/>
    <w:rsid w:val="00565253"/>
    <w:rsid w:val="005668FD"/>
    <w:rsid w:val="005676E2"/>
    <w:rsid w:val="0057162F"/>
    <w:rsid w:val="005732E4"/>
    <w:rsid w:val="00573620"/>
    <w:rsid w:val="00574D63"/>
    <w:rsid w:val="005770F1"/>
    <w:rsid w:val="00580D00"/>
    <w:rsid w:val="0058189D"/>
    <w:rsid w:val="005822F5"/>
    <w:rsid w:val="0058561A"/>
    <w:rsid w:val="00586AED"/>
    <w:rsid w:val="00590237"/>
    <w:rsid w:val="005918A2"/>
    <w:rsid w:val="00596118"/>
    <w:rsid w:val="00596EB6"/>
    <w:rsid w:val="005973CB"/>
    <w:rsid w:val="005A0105"/>
    <w:rsid w:val="005A0198"/>
    <w:rsid w:val="005A21E4"/>
    <w:rsid w:val="005A45A8"/>
    <w:rsid w:val="005A5236"/>
    <w:rsid w:val="005A645D"/>
    <w:rsid w:val="005A7FC2"/>
    <w:rsid w:val="005B022D"/>
    <w:rsid w:val="005B281F"/>
    <w:rsid w:val="005B3563"/>
    <w:rsid w:val="005C23AD"/>
    <w:rsid w:val="005C2BCF"/>
    <w:rsid w:val="005C39E8"/>
    <w:rsid w:val="005C55DE"/>
    <w:rsid w:val="005C7CA8"/>
    <w:rsid w:val="005D0C91"/>
    <w:rsid w:val="005D0FC3"/>
    <w:rsid w:val="005D38C8"/>
    <w:rsid w:val="005D4B5A"/>
    <w:rsid w:val="005D4BCA"/>
    <w:rsid w:val="005D5C04"/>
    <w:rsid w:val="005D66C5"/>
    <w:rsid w:val="005D692B"/>
    <w:rsid w:val="005D7B8E"/>
    <w:rsid w:val="005E149E"/>
    <w:rsid w:val="005E20BD"/>
    <w:rsid w:val="005E2522"/>
    <w:rsid w:val="005E25E8"/>
    <w:rsid w:val="005E2AE2"/>
    <w:rsid w:val="005E303A"/>
    <w:rsid w:val="005E4A67"/>
    <w:rsid w:val="005F021A"/>
    <w:rsid w:val="005F6555"/>
    <w:rsid w:val="005F6731"/>
    <w:rsid w:val="005F7EF9"/>
    <w:rsid w:val="006014B3"/>
    <w:rsid w:val="00602707"/>
    <w:rsid w:val="00604AF1"/>
    <w:rsid w:val="006052FA"/>
    <w:rsid w:val="006053C0"/>
    <w:rsid w:val="00605BFC"/>
    <w:rsid w:val="00607C6B"/>
    <w:rsid w:val="00614AE2"/>
    <w:rsid w:val="00615521"/>
    <w:rsid w:val="006208E9"/>
    <w:rsid w:val="006239DE"/>
    <w:rsid w:val="00623B5C"/>
    <w:rsid w:val="0063022D"/>
    <w:rsid w:val="00630AFB"/>
    <w:rsid w:val="006318A2"/>
    <w:rsid w:val="006351FD"/>
    <w:rsid w:val="00635C03"/>
    <w:rsid w:val="00641266"/>
    <w:rsid w:val="0064170E"/>
    <w:rsid w:val="0064271C"/>
    <w:rsid w:val="006430D6"/>
    <w:rsid w:val="00647E16"/>
    <w:rsid w:val="00650678"/>
    <w:rsid w:val="006527E9"/>
    <w:rsid w:val="0065383B"/>
    <w:rsid w:val="0066186F"/>
    <w:rsid w:val="00662089"/>
    <w:rsid w:val="00662400"/>
    <w:rsid w:val="00665626"/>
    <w:rsid w:val="00665CCC"/>
    <w:rsid w:val="00666974"/>
    <w:rsid w:val="006707A9"/>
    <w:rsid w:val="00672667"/>
    <w:rsid w:val="006728C0"/>
    <w:rsid w:val="0067471C"/>
    <w:rsid w:val="00674D1A"/>
    <w:rsid w:val="0067573A"/>
    <w:rsid w:val="0067640E"/>
    <w:rsid w:val="00677CE3"/>
    <w:rsid w:val="0068066A"/>
    <w:rsid w:val="00683C8D"/>
    <w:rsid w:val="00684E98"/>
    <w:rsid w:val="00686856"/>
    <w:rsid w:val="0068757D"/>
    <w:rsid w:val="00687F76"/>
    <w:rsid w:val="006948CB"/>
    <w:rsid w:val="00695032"/>
    <w:rsid w:val="006967B2"/>
    <w:rsid w:val="00696A8B"/>
    <w:rsid w:val="00697651"/>
    <w:rsid w:val="006978A5"/>
    <w:rsid w:val="006979AF"/>
    <w:rsid w:val="006979BF"/>
    <w:rsid w:val="006A19B2"/>
    <w:rsid w:val="006A1E35"/>
    <w:rsid w:val="006A2AE4"/>
    <w:rsid w:val="006A4337"/>
    <w:rsid w:val="006A584E"/>
    <w:rsid w:val="006A5A39"/>
    <w:rsid w:val="006A5DF3"/>
    <w:rsid w:val="006A7EF5"/>
    <w:rsid w:val="006B0AF0"/>
    <w:rsid w:val="006B1D4E"/>
    <w:rsid w:val="006B3EB4"/>
    <w:rsid w:val="006B4303"/>
    <w:rsid w:val="006B6A31"/>
    <w:rsid w:val="006C0FD8"/>
    <w:rsid w:val="006C5ECD"/>
    <w:rsid w:val="006D051C"/>
    <w:rsid w:val="006D0F4B"/>
    <w:rsid w:val="006D12FC"/>
    <w:rsid w:val="006D76D2"/>
    <w:rsid w:val="006E1637"/>
    <w:rsid w:val="006E1EE4"/>
    <w:rsid w:val="006E20F3"/>
    <w:rsid w:val="006F1042"/>
    <w:rsid w:val="006F1B9D"/>
    <w:rsid w:val="006F2662"/>
    <w:rsid w:val="006F2898"/>
    <w:rsid w:val="006F31A1"/>
    <w:rsid w:val="006F35F7"/>
    <w:rsid w:val="006F3708"/>
    <w:rsid w:val="006F434D"/>
    <w:rsid w:val="006F4D64"/>
    <w:rsid w:val="006F4ED6"/>
    <w:rsid w:val="006F7118"/>
    <w:rsid w:val="007014D3"/>
    <w:rsid w:val="0070187A"/>
    <w:rsid w:val="0070339F"/>
    <w:rsid w:val="00705681"/>
    <w:rsid w:val="007071F4"/>
    <w:rsid w:val="00707B0C"/>
    <w:rsid w:val="007103E4"/>
    <w:rsid w:val="00710CA8"/>
    <w:rsid w:val="0071104F"/>
    <w:rsid w:val="007114F6"/>
    <w:rsid w:val="007144E9"/>
    <w:rsid w:val="00717FE3"/>
    <w:rsid w:val="00720BCA"/>
    <w:rsid w:val="00720C13"/>
    <w:rsid w:val="0072247A"/>
    <w:rsid w:val="007233BB"/>
    <w:rsid w:val="00724CE2"/>
    <w:rsid w:val="007251FC"/>
    <w:rsid w:val="00727A7F"/>
    <w:rsid w:val="00727F54"/>
    <w:rsid w:val="0073235B"/>
    <w:rsid w:val="007344FC"/>
    <w:rsid w:val="00735659"/>
    <w:rsid w:val="00736C97"/>
    <w:rsid w:val="0073742D"/>
    <w:rsid w:val="0073757F"/>
    <w:rsid w:val="00740D32"/>
    <w:rsid w:val="007413F6"/>
    <w:rsid w:val="007417CE"/>
    <w:rsid w:val="0074189F"/>
    <w:rsid w:val="007476C4"/>
    <w:rsid w:val="00750351"/>
    <w:rsid w:val="00750823"/>
    <w:rsid w:val="0075211F"/>
    <w:rsid w:val="00752520"/>
    <w:rsid w:val="00754A50"/>
    <w:rsid w:val="00755CAE"/>
    <w:rsid w:val="00755F45"/>
    <w:rsid w:val="0075615A"/>
    <w:rsid w:val="00757141"/>
    <w:rsid w:val="00757D25"/>
    <w:rsid w:val="007612FD"/>
    <w:rsid w:val="00762FBB"/>
    <w:rsid w:val="00763595"/>
    <w:rsid w:val="007659BC"/>
    <w:rsid w:val="00766371"/>
    <w:rsid w:val="00766B98"/>
    <w:rsid w:val="00767D0A"/>
    <w:rsid w:val="00770168"/>
    <w:rsid w:val="00773936"/>
    <w:rsid w:val="00773D6C"/>
    <w:rsid w:val="00774979"/>
    <w:rsid w:val="00775CE5"/>
    <w:rsid w:val="0077748B"/>
    <w:rsid w:val="0077784D"/>
    <w:rsid w:val="007820A5"/>
    <w:rsid w:val="007822A4"/>
    <w:rsid w:val="0078379B"/>
    <w:rsid w:val="00785F03"/>
    <w:rsid w:val="00785F60"/>
    <w:rsid w:val="0078712C"/>
    <w:rsid w:val="00790206"/>
    <w:rsid w:val="007908D9"/>
    <w:rsid w:val="00790EAB"/>
    <w:rsid w:val="007916C0"/>
    <w:rsid w:val="00791B2E"/>
    <w:rsid w:val="007936BA"/>
    <w:rsid w:val="00796B93"/>
    <w:rsid w:val="00797477"/>
    <w:rsid w:val="007974BF"/>
    <w:rsid w:val="00797D9C"/>
    <w:rsid w:val="007A12F1"/>
    <w:rsid w:val="007A1723"/>
    <w:rsid w:val="007A1ECB"/>
    <w:rsid w:val="007A297F"/>
    <w:rsid w:val="007A2F8D"/>
    <w:rsid w:val="007A5152"/>
    <w:rsid w:val="007A6181"/>
    <w:rsid w:val="007A64ED"/>
    <w:rsid w:val="007A6572"/>
    <w:rsid w:val="007A6A5E"/>
    <w:rsid w:val="007A6AB1"/>
    <w:rsid w:val="007A7E37"/>
    <w:rsid w:val="007B1805"/>
    <w:rsid w:val="007B2604"/>
    <w:rsid w:val="007B3D1C"/>
    <w:rsid w:val="007B5A78"/>
    <w:rsid w:val="007B61F7"/>
    <w:rsid w:val="007B7383"/>
    <w:rsid w:val="007B7C58"/>
    <w:rsid w:val="007C0FA0"/>
    <w:rsid w:val="007C170F"/>
    <w:rsid w:val="007C3CB1"/>
    <w:rsid w:val="007C49A4"/>
    <w:rsid w:val="007C5E61"/>
    <w:rsid w:val="007C70C5"/>
    <w:rsid w:val="007C7514"/>
    <w:rsid w:val="007C76B5"/>
    <w:rsid w:val="007C7749"/>
    <w:rsid w:val="007D05F5"/>
    <w:rsid w:val="007D647F"/>
    <w:rsid w:val="007E1CA5"/>
    <w:rsid w:val="007E5473"/>
    <w:rsid w:val="007F0393"/>
    <w:rsid w:val="007F0C48"/>
    <w:rsid w:val="007F1921"/>
    <w:rsid w:val="007F1F3C"/>
    <w:rsid w:val="007F7E52"/>
    <w:rsid w:val="00803E0E"/>
    <w:rsid w:val="008056D4"/>
    <w:rsid w:val="00806221"/>
    <w:rsid w:val="00807977"/>
    <w:rsid w:val="00810DEA"/>
    <w:rsid w:val="008111C5"/>
    <w:rsid w:val="00811419"/>
    <w:rsid w:val="00811868"/>
    <w:rsid w:val="0081193A"/>
    <w:rsid w:val="008131B0"/>
    <w:rsid w:val="008146EC"/>
    <w:rsid w:val="0081485A"/>
    <w:rsid w:val="0081624E"/>
    <w:rsid w:val="00820BD1"/>
    <w:rsid w:val="0082244E"/>
    <w:rsid w:val="0082316E"/>
    <w:rsid w:val="008249F5"/>
    <w:rsid w:val="00825850"/>
    <w:rsid w:val="00832917"/>
    <w:rsid w:val="00832C20"/>
    <w:rsid w:val="00834A43"/>
    <w:rsid w:val="008410CA"/>
    <w:rsid w:val="00842571"/>
    <w:rsid w:val="008426CC"/>
    <w:rsid w:val="00845CBD"/>
    <w:rsid w:val="00851A08"/>
    <w:rsid w:val="00851CAD"/>
    <w:rsid w:val="00851D1B"/>
    <w:rsid w:val="00851DFF"/>
    <w:rsid w:val="00851E8E"/>
    <w:rsid w:val="00854B7C"/>
    <w:rsid w:val="008568B3"/>
    <w:rsid w:val="00856A0B"/>
    <w:rsid w:val="0085747C"/>
    <w:rsid w:val="00857EBA"/>
    <w:rsid w:val="00860844"/>
    <w:rsid w:val="00861094"/>
    <w:rsid w:val="00862456"/>
    <w:rsid w:val="00863548"/>
    <w:rsid w:val="00863F39"/>
    <w:rsid w:val="008657B1"/>
    <w:rsid w:val="0086591A"/>
    <w:rsid w:val="008671CC"/>
    <w:rsid w:val="008675A2"/>
    <w:rsid w:val="00870FDC"/>
    <w:rsid w:val="00876C56"/>
    <w:rsid w:val="00880EC3"/>
    <w:rsid w:val="008837D0"/>
    <w:rsid w:val="00884059"/>
    <w:rsid w:val="0088459B"/>
    <w:rsid w:val="0088693D"/>
    <w:rsid w:val="00887E65"/>
    <w:rsid w:val="00890D3D"/>
    <w:rsid w:val="00891CA2"/>
    <w:rsid w:val="00891EC8"/>
    <w:rsid w:val="008922BD"/>
    <w:rsid w:val="0089245B"/>
    <w:rsid w:val="008938C7"/>
    <w:rsid w:val="00894601"/>
    <w:rsid w:val="008A029F"/>
    <w:rsid w:val="008A14BF"/>
    <w:rsid w:val="008A1E99"/>
    <w:rsid w:val="008A1F3E"/>
    <w:rsid w:val="008A229D"/>
    <w:rsid w:val="008A4732"/>
    <w:rsid w:val="008A5E6F"/>
    <w:rsid w:val="008A6381"/>
    <w:rsid w:val="008A6661"/>
    <w:rsid w:val="008A719E"/>
    <w:rsid w:val="008A79D8"/>
    <w:rsid w:val="008B05AC"/>
    <w:rsid w:val="008B1AD0"/>
    <w:rsid w:val="008B2E35"/>
    <w:rsid w:val="008B5B33"/>
    <w:rsid w:val="008B5FFD"/>
    <w:rsid w:val="008B65C5"/>
    <w:rsid w:val="008B75BE"/>
    <w:rsid w:val="008C2562"/>
    <w:rsid w:val="008C5C85"/>
    <w:rsid w:val="008D0B79"/>
    <w:rsid w:val="008D1F25"/>
    <w:rsid w:val="008D2169"/>
    <w:rsid w:val="008D59F8"/>
    <w:rsid w:val="008D7F4C"/>
    <w:rsid w:val="008E34A8"/>
    <w:rsid w:val="008E3941"/>
    <w:rsid w:val="008E3EC6"/>
    <w:rsid w:val="008E46D9"/>
    <w:rsid w:val="008E53BC"/>
    <w:rsid w:val="008E5880"/>
    <w:rsid w:val="008E7E0A"/>
    <w:rsid w:val="008F0E96"/>
    <w:rsid w:val="008F1B3B"/>
    <w:rsid w:val="008F35F2"/>
    <w:rsid w:val="008F37AA"/>
    <w:rsid w:val="008F65F3"/>
    <w:rsid w:val="008F79E9"/>
    <w:rsid w:val="00901491"/>
    <w:rsid w:val="00902F15"/>
    <w:rsid w:val="00903178"/>
    <w:rsid w:val="00904B8A"/>
    <w:rsid w:val="009062CA"/>
    <w:rsid w:val="00906DB4"/>
    <w:rsid w:val="00907140"/>
    <w:rsid w:val="00907966"/>
    <w:rsid w:val="00912B1B"/>
    <w:rsid w:val="00912CC8"/>
    <w:rsid w:val="009155D6"/>
    <w:rsid w:val="00915AC9"/>
    <w:rsid w:val="00916F12"/>
    <w:rsid w:val="00917276"/>
    <w:rsid w:val="00920CBB"/>
    <w:rsid w:val="0092116A"/>
    <w:rsid w:val="0092120D"/>
    <w:rsid w:val="00922282"/>
    <w:rsid w:val="00922B84"/>
    <w:rsid w:val="00923D85"/>
    <w:rsid w:val="0092422E"/>
    <w:rsid w:val="009252DD"/>
    <w:rsid w:val="009261CA"/>
    <w:rsid w:val="0092624C"/>
    <w:rsid w:val="0092787D"/>
    <w:rsid w:val="00932FAB"/>
    <w:rsid w:val="0093380B"/>
    <w:rsid w:val="00936CA6"/>
    <w:rsid w:val="0093743E"/>
    <w:rsid w:val="00940EE8"/>
    <w:rsid w:val="00941E4F"/>
    <w:rsid w:val="00942112"/>
    <w:rsid w:val="00942961"/>
    <w:rsid w:val="009430C3"/>
    <w:rsid w:val="0094396A"/>
    <w:rsid w:val="0094402C"/>
    <w:rsid w:val="00944EF8"/>
    <w:rsid w:val="00946D23"/>
    <w:rsid w:val="00952705"/>
    <w:rsid w:val="009537C2"/>
    <w:rsid w:val="00953D23"/>
    <w:rsid w:val="00953F4D"/>
    <w:rsid w:val="0095451F"/>
    <w:rsid w:val="009559A3"/>
    <w:rsid w:val="00961026"/>
    <w:rsid w:val="00962949"/>
    <w:rsid w:val="0096349C"/>
    <w:rsid w:val="00964122"/>
    <w:rsid w:val="00965CA3"/>
    <w:rsid w:val="00970804"/>
    <w:rsid w:val="00970CF4"/>
    <w:rsid w:val="00970FC3"/>
    <w:rsid w:val="009729A2"/>
    <w:rsid w:val="00975164"/>
    <w:rsid w:val="009752CB"/>
    <w:rsid w:val="00976955"/>
    <w:rsid w:val="009769A9"/>
    <w:rsid w:val="00976E68"/>
    <w:rsid w:val="00977C78"/>
    <w:rsid w:val="00980F57"/>
    <w:rsid w:val="009814A5"/>
    <w:rsid w:val="00982100"/>
    <w:rsid w:val="00982B02"/>
    <w:rsid w:val="00984270"/>
    <w:rsid w:val="009858C1"/>
    <w:rsid w:val="00986AA8"/>
    <w:rsid w:val="009908B7"/>
    <w:rsid w:val="00990EAB"/>
    <w:rsid w:val="00991163"/>
    <w:rsid w:val="00991A9E"/>
    <w:rsid w:val="00991AA9"/>
    <w:rsid w:val="00992E10"/>
    <w:rsid w:val="0099390D"/>
    <w:rsid w:val="00994F00"/>
    <w:rsid w:val="009976AF"/>
    <w:rsid w:val="009A035F"/>
    <w:rsid w:val="009A0F72"/>
    <w:rsid w:val="009A1819"/>
    <w:rsid w:val="009A1C7D"/>
    <w:rsid w:val="009A1DDD"/>
    <w:rsid w:val="009A25E2"/>
    <w:rsid w:val="009A3FAB"/>
    <w:rsid w:val="009A5F33"/>
    <w:rsid w:val="009B233E"/>
    <w:rsid w:val="009B235E"/>
    <w:rsid w:val="009C0673"/>
    <w:rsid w:val="009C18C0"/>
    <w:rsid w:val="009C1CFF"/>
    <w:rsid w:val="009C20C0"/>
    <w:rsid w:val="009C2524"/>
    <w:rsid w:val="009C44D2"/>
    <w:rsid w:val="009C473C"/>
    <w:rsid w:val="009C6B36"/>
    <w:rsid w:val="009C6BA4"/>
    <w:rsid w:val="009C7C9E"/>
    <w:rsid w:val="009D0E00"/>
    <w:rsid w:val="009D178F"/>
    <w:rsid w:val="009D1877"/>
    <w:rsid w:val="009D358D"/>
    <w:rsid w:val="009D4543"/>
    <w:rsid w:val="009D5CAA"/>
    <w:rsid w:val="009D6F73"/>
    <w:rsid w:val="009E0390"/>
    <w:rsid w:val="009E03E4"/>
    <w:rsid w:val="009E1061"/>
    <w:rsid w:val="009E2316"/>
    <w:rsid w:val="009E24CA"/>
    <w:rsid w:val="009E40EF"/>
    <w:rsid w:val="009E4CD9"/>
    <w:rsid w:val="009E5956"/>
    <w:rsid w:val="009F0982"/>
    <w:rsid w:val="009F09BE"/>
    <w:rsid w:val="009F2BB9"/>
    <w:rsid w:val="009F4B0B"/>
    <w:rsid w:val="009F4C93"/>
    <w:rsid w:val="009F59C8"/>
    <w:rsid w:val="009F65D7"/>
    <w:rsid w:val="009F7DEE"/>
    <w:rsid w:val="009F7E66"/>
    <w:rsid w:val="00A00AFC"/>
    <w:rsid w:val="00A00F2E"/>
    <w:rsid w:val="00A040A0"/>
    <w:rsid w:val="00A042DC"/>
    <w:rsid w:val="00A043AC"/>
    <w:rsid w:val="00A115F0"/>
    <w:rsid w:val="00A14C26"/>
    <w:rsid w:val="00A15DD5"/>
    <w:rsid w:val="00A179B7"/>
    <w:rsid w:val="00A20471"/>
    <w:rsid w:val="00A23FFA"/>
    <w:rsid w:val="00A2439B"/>
    <w:rsid w:val="00A25D89"/>
    <w:rsid w:val="00A26CA4"/>
    <w:rsid w:val="00A2749D"/>
    <w:rsid w:val="00A30C97"/>
    <w:rsid w:val="00A31F1E"/>
    <w:rsid w:val="00A3263E"/>
    <w:rsid w:val="00A33540"/>
    <w:rsid w:val="00A3363E"/>
    <w:rsid w:val="00A340DB"/>
    <w:rsid w:val="00A347D4"/>
    <w:rsid w:val="00A35DBB"/>
    <w:rsid w:val="00A361F0"/>
    <w:rsid w:val="00A36350"/>
    <w:rsid w:val="00A42202"/>
    <w:rsid w:val="00A42C7C"/>
    <w:rsid w:val="00A4429E"/>
    <w:rsid w:val="00A451FD"/>
    <w:rsid w:val="00A4639A"/>
    <w:rsid w:val="00A46AAC"/>
    <w:rsid w:val="00A514F1"/>
    <w:rsid w:val="00A53062"/>
    <w:rsid w:val="00A553A8"/>
    <w:rsid w:val="00A557D9"/>
    <w:rsid w:val="00A55EAE"/>
    <w:rsid w:val="00A5641A"/>
    <w:rsid w:val="00A566B0"/>
    <w:rsid w:val="00A56898"/>
    <w:rsid w:val="00A62E67"/>
    <w:rsid w:val="00A63FAE"/>
    <w:rsid w:val="00A6401E"/>
    <w:rsid w:val="00A66CBA"/>
    <w:rsid w:val="00A67679"/>
    <w:rsid w:val="00A7174E"/>
    <w:rsid w:val="00A718A5"/>
    <w:rsid w:val="00A72758"/>
    <w:rsid w:val="00A75449"/>
    <w:rsid w:val="00A77C92"/>
    <w:rsid w:val="00A80079"/>
    <w:rsid w:val="00A837AF"/>
    <w:rsid w:val="00A840F6"/>
    <w:rsid w:val="00A84109"/>
    <w:rsid w:val="00A91201"/>
    <w:rsid w:val="00A91FB7"/>
    <w:rsid w:val="00A928E2"/>
    <w:rsid w:val="00A93D05"/>
    <w:rsid w:val="00A94556"/>
    <w:rsid w:val="00A94E6B"/>
    <w:rsid w:val="00A9799D"/>
    <w:rsid w:val="00AA2057"/>
    <w:rsid w:val="00AA20A3"/>
    <w:rsid w:val="00AA273F"/>
    <w:rsid w:val="00AA378F"/>
    <w:rsid w:val="00AA39F5"/>
    <w:rsid w:val="00AA648B"/>
    <w:rsid w:val="00AA68CF"/>
    <w:rsid w:val="00AA6BC3"/>
    <w:rsid w:val="00AA6CE5"/>
    <w:rsid w:val="00AB0F7B"/>
    <w:rsid w:val="00AB1ECC"/>
    <w:rsid w:val="00AB2241"/>
    <w:rsid w:val="00AB3C94"/>
    <w:rsid w:val="00AB4F81"/>
    <w:rsid w:val="00AB5674"/>
    <w:rsid w:val="00AC10CE"/>
    <w:rsid w:val="00AC1C68"/>
    <w:rsid w:val="00AC578F"/>
    <w:rsid w:val="00AC5C2A"/>
    <w:rsid w:val="00AC6989"/>
    <w:rsid w:val="00AD06FA"/>
    <w:rsid w:val="00AD28D3"/>
    <w:rsid w:val="00AE0942"/>
    <w:rsid w:val="00AE13AF"/>
    <w:rsid w:val="00AE2519"/>
    <w:rsid w:val="00AE5814"/>
    <w:rsid w:val="00AE6D0E"/>
    <w:rsid w:val="00AF0040"/>
    <w:rsid w:val="00AF09F9"/>
    <w:rsid w:val="00AF1C7D"/>
    <w:rsid w:val="00AF3D7C"/>
    <w:rsid w:val="00B01FD0"/>
    <w:rsid w:val="00B02159"/>
    <w:rsid w:val="00B05854"/>
    <w:rsid w:val="00B0601B"/>
    <w:rsid w:val="00B06345"/>
    <w:rsid w:val="00B063CA"/>
    <w:rsid w:val="00B06A49"/>
    <w:rsid w:val="00B11B2C"/>
    <w:rsid w:val="00B15B92"/>
    <w:rsid w:val="00B169CE"/>
    <w:rsid w:val="00B16BAC"/>
    <w:rsid w:val="00B17143"/>
    <w:rsid w:val="00B223B3"/>
    <w:rsid w:val="00B226F7"/>
    <w:rsid w:val="00B23CAB"/>
    <w:rsid w:val="00B24EB0"/>
    <w:rsid w:val="00B26506"/>
    <w:rsid w:val="00B26803"/>
    <w:rsid w:val="00B2697C"/>
    <w:rsid w:val="00B277D6"/>
    <w:rsid w:val="00B32018"/>
    <w:rsid w:val="00B33CA1"/>
    <w:rsid w:val="00B33CAB"/>
    <w:rsid w:val="00B34D04"/>
    <w:rsid w:val="00B3538A"/>
    <w:rsid w:val="00B3679C"/>
    <w:rsid w:val="00B41EFA"/>
    <w:rsid w:val="00B4508E"/>
    <w:rsid w:val="00B47EBF"/>
    <w:rsid w:val="00B50929"/>
    <w:rsid w:val="00B5334F"/>
    <w:rsid w:val="00B53C76"/>
    <w:rsid w:val="00B54245"/>
    <w:rsid w:val="00B54EBE"/>
    <w:rsid w:val="00B556D0"/>
    <w:rsid w:val="00B568E3"/>
    <w:rsid w:val="00B60ED2"/>
    <w:rsid w:val="00B64301"/>
    <w:rsid w:val="00B64FB2"/>
    <w:rsid w:val="00B6589B"/>
    <w:rsid w:val="00B70059"/>
    <w:rsid w:val="00B745AA"/>
    <w:rsid w:val="00B75154"/>
    <w:rsid w:val="00B75CE8"/>
    <w:rsid w:val="00B77D3B"/>
    <w:rsid w:val="00B80456"/>
    <w:rsid w:val="00B81222"/>
    <w:rsid w:val="00B81E50"/>
    <w:rsid w:val="00B822FC"/>
    <w:rsid w:val="00B84494"/>
    <w:rsid w:val="00B84FA1"/>
    <w:rsid w:val="00B853C3"/>
    <w:rsid w:val="00B91012"/>
    <w:rsid w:val="00B91B05"/>
    <w:rsid w:val="00B92C1B"/>
    <w:rsid w:val="00B95590"/>
    <w:rsid w:val="00B97723"/>
    <w:rsid w:val="00BA7961"/>
    <w:rsid w:val="00BB0647"/>
    <w:rsid w:val="00BB0BCB"/>
    <w:rsid w:val="00BB193A"/>
    <w:rsid w:val="00BB309C"/>
    <w:rsid w:val="00BC096B"/>
    <w:rsid w:val="00BC4049"/>
    <w:rsid w:val="00BC544C"/>
    <w:rsid w:val="00BD0DA7"/>
    <w:rsid w:val="00BD11F8"/>
    <w:rsid w:val="00BD126F"/>
    <w:rsid w:val="00BD2742"/>
    <w:rsid w:val="00BD2939"/>
    <w:rsid w:val="00BD30D9"/>
    <w:rsid w:val="00BD3D2C"/>
    <w:rsid w:val="00BD64DB"/>
    <w:rsid w:val="00BD6933"/>
    <w:rsid w:val="00BD6966"/>
    <w:rsid w:val="00BE14AE"/>
    <w:rsid w:val="00BE3A18"/>
    <w:rsid w:val="00BE5545"/>
    <w:rsid w:val="00BE5842"/>
    <w:rsid w:val="00BE690A"/>
    <w:rsid w:val="00BE6A1E"/>
    <w:rsid w:val="00BF1E32"/>
    <w:rsid w:val="00BF27DB"/>
    <w:rsid w:val="00BF71F9"/>
    <w:rsid w:val="00C01109"/>
    <w:rsid w:val="00C01A30"/>
    <w:rsid w:val="00C01EBC"/>
    <w:rsid w:val="00C02E4F"/>
    <w:rsid w:val="00C0368A"/>
    <w:rsid w:val="00C05D1B"/>
    <w:rsid w:val="00C07A74"/>
    <w:rsid w:val="00C07FB4"/>
    <w:rsid w:val="00C13E47"/>
    <w:rsid w:val="00C17B8F"/>
    <w:rsid w:val="00C218D7"/>
    <w:rsid w:val="00C21BE1"/>
    <w:rsid w:val="00C24093"/>
    <w:rsid w:val="00C27DF4"/>
    <w:rsid w:val="00C27FB9"/>
    <w:rsid w:val="00C30256"/>
    <w:rsid w:val="00C30D8C"/>
    <w:rsid w:val="00C30E62"/>
    <w:rsid w:val="00C32AB1"/>
    <w:rsid w:val="00C340CE"/>
    <w:rsid w:val="00C352FF"/>
    <w:rsid w:val="00C3570B"/>
    <w:rsid w:val="00C36642"/>
    <w:rsid w:val="00C37BA8"/>
    <w:rsid w:val="00C37F1D"/>
    <w:rsid w:val="00C4102A"/>
    <w:rsid w:val="00C411A6"/>
    <w:rsid w:val="00C4389F"/>
    <w:rsid w:val="00C447FD"/>
    <w:rsid w:val="00C51413"/>
    <w:rsid w:val="00C5477E"/>
    <w:rsid w:val="00C56E2F"/>
    <w:rsid w:val="00C56FCB"/>
    <w:rsid w:val="00C57040"/>
    <w:rsid w:val="00C57078"/>
    <w:rsid w:val="00C57AD6"/>
    <w:rsid w:val="00C61218"/>
    <w:rsid w:val="00C61EE8"/>
    <w:rsid w:val="00C62C5A"/>
    <w:rsid w:val="00C64902"/>
    <w:rsid w:val="00C70C65"/>
    <w:rsid w:val="00C7243B"/>
    <w:rsid w:val="00C7359F"/>
    <w:rsid w:val="00C75374"/>
    <w:rsid w:val="00C753A9"/>
    <w:rsid w:val="00C760EB"/>
    <w:rsid w:val="00C80CE6"/>
    <w:rsid w:val="00C83F3B"/>
    <w:rsid w:val="00C85637"/>
    <w:rsid w:val="00C86940"/>
    <w:rsid w:val="00C90575"/>
    <w:rsid w:val="00C9094C"/>
    <w:rsid w:val="00C91372"/>
    <w:rsid w:val="00C91AEE"/>
    <w:rsid w:val="00C91B1B"/>
    <w:rsid w:val="00C91FCC"/>
    <w:rsid w:val="00C92A1D"/>
    <w:rsid w:val="00C94DDB"/>
    <w:rsid w:val="00C95F5F"/>
    <w:rsid w:val="00C95F7B"/>
    <w:rsid w:val="00C9770E"/>
    <w:rsid w:val="00CA021B"/>
    <w:rsid w:val="00CA0694"/>
    <w:rsid w:val="00CA11BC"/>
    <w:rsid w:val="00CA3CC4"/>
    <w:rsid w:val="00CB09BE"/>
    <w:rsid w:val="00CB0EE7"/>
    <w:rsid w:val="00CB0FC7"/>
    <w:rsid w:val="00CB26A2"/>
    <w:rsid w:val="00CB4DB6"/>
    <w:rsid w:val="00CB63ED"/>
    <w:rsid w:val="00CC08D3"/>
    <w:rsid w:val="00CC0919"/>
    <w:rsid w:val="00CC166B"/>
    <w:rsid w:val="00CC22FF"/>
    <w:rsid w:val="00CC38D6"/>
    <w:rsid w:val="00CC3A35"/>
    <w:rsid w:val="00CC435E"/>
    <w:rsid w:val="00CC50A5"/>
    <w:rsid w:val="00CC5E91"/>
    <w:rsid w:val="00CC6168"/>
    <w:rsid w:val="00CC66A7"/>
    <w:rsid w:val="00CD09DA"/>
    <w:rsid w:val="00CD36B1"/>
    <w:rsid w:val="00CD39F1"/>
    <w:rsid w:val="00CD3CE9"/>
    <w:rsid w:val="00CD7767"/>
    <w:rsid w:val="00CE4260"/>
    <w:rsid w:val="00CF074A"/>
    <w:rsid w:val="00CF1866"/>
    <w:rsid w:val="00CF28C3"/>
    <w:rsid w:val="00CF3535"/>
    <w:rsid w:val="00CF44CD"/>
    <w:rsid w:val="00CF651F"/>
    <w:rsid w:val="00CF70AA"/>
    <w:rsid w:val="00CF71C6"/>
    <w:rsid w:val="00D00AA5"/>
    <w:rsid w:val="00D00B90"/>
    <w:rsid w:val="00D03E49"/>
    <w:rsid w:val="00D059D5"/>
    <w:rsid w:val="00D06B2C"/>
    <w:rsid w:val="00D11A43"/>
    <w:rsid w:val="00D11F80"/>
    <w:rsid w:val="00D13FF2"/>
    <w:rsid w:val="00D14492"/>
    <w:rsid w:val="00D1592E"/>
    <w:rsid w:val="00D172A3"/>
    <w:rsid w:val="00D203D8"/>
    <w:rsid w:val="00D20855"/>
    <w:rsid w:val="00D215A3"/>
    <w:rsid w:val="00D244AE"/>
    <w:rsid w:val="00D24B80"/>
    <w:rsid w:val="00D24FCD"/>
    <w:rsid w:val="00D25D0A"/>
    <w:rsid w:val="00D2606A"/>
    <w:rsid w:val="00D26B1E"/>
    <w:rsid w:val="00D27831"/>
    <w:rsid w:val="00D31218"/>
    <w:rsid w:val="00D31AAD"/>
    <w:rsid w:val="00D32DC5"/>
    <w:rsid w:val="00D34162"/>
    <w:rsid w:val="00D3539B"/>
    <w:rsid w:val="00D3725B"/>
    <w:rsid w:val="00D409C9"/>
    <w:rsid w:val="00D41E8C"/>
    <w:rsid w:val="00D41EF5"/>
    <w:rsid w:val="00D4243C"/>
    <w:rsid w:val="00D42831"/>
    <w:rsid w:val="00D428E9"/>
    <w:rsid w:val="00D42A3F"/>
    <w:rsid w:val="00D42FDD"/>
    <w:rsid w:val="00D4311B"/>
    <w:rsid w:val="00D43272"/>
    <w:rsid w:val="00D44347"/>
    <w:rsid w:val="00D454E8"/>
    <w:rsid w:val="00D45D5A"/>
    <w:rsid w:val="00D46DE0"/>
    <w:rsid w:val="00D473EA"/>
    <w:rsid w:val="00D500E9"/>
    <w:rsid w:val="00D51792"/>
    <w:rsid w:val="00D52613"/>
    <w:rsid w:val="00D52C37"/>
    <w:rsid w:val="00D52EC5"/>
    <w:rsid w:val="00D55BB3"/>
    <w:rsid w:val="00D56686"/>
    <w:rsid w:val="00D575D5"/>
    <w:rsid w:val="00D57D6A"/>
    <w:rsid w:val="00D57F69"/>
    <w:rsid w:val="00D62779"/>
    <w:rsid w:val="00D63C7E"/>
    <w:rsid w:val="00D64A18"/>
    <w:rsid w:val="00D74D8E"/>
    <w:rsid w:val="00D757B7"/>
    <w:rsid w:val="00D763CC"/>
    <w:rsid w:val="00D7653D"/>
    <w:rsid w:val="00D77100"/>
    <w:rsid w:val="00D776AF"/>
    <w:rsid w:val="00D8097A"/>
    <w:rsid w:val="00D80B31"/>
    <w:rsid w:val="00D8268B"/>
    <w:rsid w:val="00D83E78"/>
    <w:rsid w:val="00D84146"/>
    <w:rsid w:val="00D85C73"/>
    <w:rsid w:val="00D85F39"/>
    <w:rsid w:val="00D87E38"/>
    <w:rsid w:val="00D90B32"/>
    <w:rsid w:val="00D926A3"/>
    <w:rsid w:val="00D92BCA"/>
    <w:rsid w:val="00D9476C"/>
    <w:rsid w:val="00D9499B"/>
    <w:rsid w:val="00D94C79"/>
    <w:rsid w:val="00D951C5"/>
    <w:rsid w:val="00DA1B1C"/>
    <w:rsid w:val="00DA2F52"/>
    <w:rsid w:val="00DA350C"/>
    <w:rsid w:val="00DA4CE7"/>
    <w:rsid w:val="00DA68EB"/>
    <w:rsid w:val="00DA6F91"/>
    <w:rsid w:val="00DA733B"/>
    <w:rsid w:val="00DA7BA9"/>
    <w:rsid w:val="00DA7E2E"/>
    <w:rsid w:val="00DB0F29"/>
    <w:rsid w:val="00DB25A5"/>
    <w:rsid w:val="00DB26CC"/>
    <w:rsid w:val="00DB6821"/>
    <w:rsid w:val="00DC0F28"/>
    <w:rsid w:val="00DC2D61"/>
    <w:rsid w:val="00DC4362"/>
    <w:rsid w:val="00DD39E6"/>
    <w:rsid w:val="00DD4FFD"/>
    <w:rsid w:val="00DE0203"/>
    <w:rsid w:val="00DE0736"/>
    <w:rsid w:val="00DE21C7"/>
    <w:rsid w:val="00DE257A"/>
    <w:rsid w:val="00DE5CEB"/>
    <w:rsid w:val="00DE64F6"/>
    <w:rsid w:val="00DE6711"/>
    <w:rsid w:val="00DE6AC7"/>
    <w:rsid w:val="00DE7E58"/>
    <w:rsid w:val="00DF0FBA"/>
    <w:rsid w:val="00DF1FCA"/>
    <w:rsid w:val="00DF5B97"/>
    <w:rsid w:val="00DF7226"/>
    <w:rsid w:val="00E00278"/>
    <w:rsid w:val="00E00528"/>
    <w:rsid w:val="00E00B9D"/>
    <w:rsid w:val="00E00CD9"/>
    <w:rsid w:val="00E0397A"/>
    <w:rsid w:val="00E05B9C"/>
    <w:rsid w:val="00E05EF7"/>
    <w:rsid w:val="00E05FA4"/>
    <w:rsid w:val="00E06291"/>
    <w:rsid w:val="00E070BF"/>
    <w:rsid w:val="00E11C33"/>
    <w:rsid w:val="00E13300"/>
    <w:rsid w:val="00E15D4F"/>
    <w:rsid w:val="00E17686"/>
    <w:rsid w:val="00E24FEB"/>
    <w:rsid w:val="00E25028"/>
    <w:rsid w:val="00E26167"/>
    <w:rsid w:val="00E27F1F"/>
    <w:rsid w:val="00E30B58"/>
    <w:rsid w:val="00E30DAC"/>
    <w:rsid w:val="00E313B4"/>
    <w:rsid w:val="00E32076"/>
    <w:rsid w:val="00E36957"/>
    <w:rsid w:val="00E406DA"/>
    <w:rsid w:val="00E40D73"/>
    <w:rsid w:val="00E40F50"/>
    <w:rsid w:val="00E42FFB"/>
    <w:rsid w:val="00E45121"/>
    <w:rsid w:val="00E47ED5"/>
    <w:rsid w:val="00E50EC3"/>
    <w:rsid w:val="00E50F9D"/>
    <w:rsid w:val="00E5265F"/>
    <w:rsid w:val="00E548B9"/>
    <w:rsid w:val="00E55382"/>
    <w:rsid w:val="00E605B4"/>
    <w:rsid w:val="00E60708"/>
    <w:rsid w:val="00E62019"/>
    <w:rsid w:val="00E6387B"/>
    <w:rsid w:val="00E64B93"/>
    <w:rsid w:val="00E6537E"/>
    <w:rsid w:val="00E66844"/>
    <w:rsid w:val="00E70968"/>
    <w:rsid w:val="00E71FAB"/>
    <w:rsid w:val="00E7381C"/>
    <w:rsid w:val="00E7445F"/>
    <w:rsid w:val="00E76246"/>
    <w:rsid w:val="00E80540"/>
    <w:rsid w:val="00E8250D"/>
    <w:rsid w:val="00E8287F"/>
    <w:rsid w:val="00E83117"/>
    <w:rsid w:val="00E83752"/>
    <w:rsid w:val="00E8546E"/>
    <w:rsid w:val="00E9214F"/>
    <w:rsid w:val="00E92F6F"/>
    <w:rsid w:val="00E933C1"/>
    <w:rsid w:val="00EA14C8"/>
    <w:rsid w:val="00EA18AF"/>
    <w:rsid w:val="00EA3E7A"/>
    <w:rsid w:val="00EA45F2"/>
    <w:rsid w:val="00EA4818"/>
    <w:rsid w:val="00EA508A"/>
    <w:rsid w:val="00EA69C8"/>
    <w:rsid w:val="00EB22DA"/>
    <w:rsid w:val="00EB3BD2"/>
    <w:rsid w:val="00EB456F"/>
    <w:rsid w:val="00EB7409"/>
    <w:rsid w:val="00EB74C3"/>
    <w:rsid w:val="00EB76A5"/>
    <w:rsid w:val="00EC01B2"/>
    <w:rsid w:val="00EC01DD"/>
    <w:rsid w:val="00EC164D"/>
    <w:rsid w:val="00EC29C2"/>
    <w:rsid w:val="00EC2AF9"/>
    <w:rsid w:val="00EC3171"/>
    <w:rsid w:val="00EC3463"/>
    <w:rsid w:val="00EC3A85"/>
    <w:rsid w:val="00EC60BA"/>
    <w:rsid w:val="00EC70D3"/>
    <w:rsid w:val="00ED227E"/>
    <w:rsid w:val="00ED327F"/>
    <w:rsid w:val="00ED3A6B"/>
    <w:rsid w:val="00ED52ED"/>
    <w:rsid w:val="00EE14AA"/>
    <w:rsid w:val="00EE3A23"/>
    <w:rsid w:val="00EE44C0"/>
    <w:rsid w:val="00EE5836"/>
    <w:rsid w:val="00EE5A2A"/>
    <w:rsid w:val="00EE6DF9"/>
    <w:rsid w:val="00EE7626"/>
    <w:rsid w:val="00EF01A6"/>
    <w:rsid w:val="00EF10F0"/>
    <w:rsid w:val="00EF168E"/>
    <w:rsid w:val="00EF5C37"/>
    <w:rsid w:val="00EF6D9D"/>
    <w:rsid w:val="00EF74CE"/>
    <w:rsid w:val="00EF75F9"/>
    <w:rsid w:val="00F013F7"/>
    <w:rsid w:val="00F01744"/>
    <w:rsid w:val="00F01E31"/>
    <w:rsid w:val="00F02E37"/>
    <w:rsid w:val="00F0339D"/>
    <w:rsid w:val="00F03563"/>
    <w:rsid w:val="00F04027"/>
    <w:rsid w:val="00F07177"/>
    <w:rsid w:val="00F101AE"/>
    <w:rsid w:val="00F10506"/>
    <w:rsid w:val="00F11673"/>
    <w:rsid w:val="00F12F60"/>
    <w:rsid w:val="00F13FAE"/>
    <w:rsid w:val="00F163B5"/>
    <w:rsid w:val="00F17BF5"/>
    <w:rsid w:val="00F20B0B"/>
    <w:rsid w:val="00F2166A"/>
    <w:rsid w:val="00F222F6"/>
    <w:rsid w:val="00F23329"/>
    <w:rsid w:val="00F2587E"/>
    <w:rsid w:val="00F2791C"/>
    <w:rsid w:val="00F27DD1"/>
    <w:rsid w:val="00F27FF9"/>
    <w:rsid w:val="00F30722"/>
    <w:rsid w:val="00F32039"/>
    <w:rsid w:val="00F33D17"/>
    <w:rsid w:val="00F35F79"/>
    <w:rsid w:val="00F41E88"/>
    <w:rsid w:val="00F43527"/>
    <w:rsid w:val="00F4546E"/>
    <w:rsid w:val="00F47C68"/>
    <w:rsid w:val="00F50A22"/>
    <w:rsid w:val="00F5320A"/>
    <w:rsid w:val="00F534D1"/>
    <w:rsid w:val="00F54A52"/>
    <w:rsid w:val="00F550E8"/>
    <w:rsid w:val="00F552C0"/>
    <w:rsid w:val="00F565AF"/>
    <w:rsid w:val="00F57188"/>
    <w:rsid w:val="00F57910"/>
    <w:rsid w:val="00F604DB"/>
    <w:rsid w:val="00F66E72"/>
    <w:rsid w:val="00F672D1"/>
    <w:rsid w:val="00F705D5"/>
    <w:rsid w:val="00F720B9"/>
    <w:rsid w:val="00F72CDD"/>
    <w:rsid w:val="00F740E9"/>
    <w:rsid w:val="00F74E47"/>
    <w:rsid w:val="00F75FE5"/>
    <w:rsid w:val="00F77465"/>
    <w:rsid w:val="00F80686"/>
    <w:rsid w:val="00F81125"/>
    <w:rsid w:val="00F83429"/>
    <w:rsid w:val="00F83DF5"/>
    <w:rsid w:val="00F841DD"/>
    <w:rsid w:val="00F84255"/>
    <w:rsid w:val="00F85A95"/>
    <w:rsid w:val="00F867E2"/>
    <w:rsid w:val="00F879A1"/>
    <w:rsid w:val="00F90FED"/>
    <w:rsid w:val="00F92343"/>
    <w:rsid w:val="00F92FB8"/>
    <w:rsid w:val="00F94064"/>
    <w:rsid w:val="00F948ED"/>
    <w:rsid w:val="00F9502C"/>
    <w:rsid w:val="00F9517D"/>
    <w:rsid w:val="00F95540"/>
    <w:rsid w:val="00F95A9F"/>
    <w:rsid w:val="00F96C1E"/>
    <w:rsid w:val="00F97399"/>
    <w:rsid w:val="00F97E03"/>
    <w:rsid w:val="00F97FF3"/>
    <w:rsid w:val="00FA0484"/>
    <w:rsid w:val="00FA0AA8"/>
    <w:rsid w:val="00FA2013"/>
    <w:rsid w:val="00FA2215"/>
    <w:rsid w:val="00FA24CE"/>
    <w:rsid w:val="00FA547E"/>
    <w:rsid w:val="00FB0793"/>
    <w:rsid w:val="00FB21C1"/>
    <w:rsid w:val="00FC20B2"/>
    <w:rsid w:val="00FC33AE"/>
    <w:rsid w:val="00FC4BA9"/>
    <w:rsid w:val="00FC4C4B"/>
    <w:rsid w:val="00FC501E"/>
    <w:rsid w:val="00FC6970"/>
    <w:rsid w:val="00FC7482"/>
    <w:rsid w:val="00FD07A5"/>
    <w:rsid w:val="00FD26D5"/>
    <w:rsid w:val="00FD2F44"/>
    <w:rsid w:val="00FD355C"/>
    <w:rsid w:val="00FD4FC7"/>
    <w:rsid w:val="00FE002C"/>
    <w:rsid w:val="00FE1FD6"/>
    <w:rsid w:val="00FE40A5"/>
    <w:rsid w:val="00FE61CD"/>
    <w:rsid w:val="00FE7246"/>
    <w:rsid w:val="00FF02B7"/>
    <w:rsid w:val="00FF05B0"/>
    <w:rsid w:val="00FF46D7"/>
    <w:rsid w:val="00FF4AD1"/>
    <w:rsid w:val="00FF5906"/>
    <w:rsid w:val="00FF6099"/>
    <w:rsid w:val="00FF6D3C"/>
    <w:rsid w:val="00FF72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E616903-542F-4C75-BC20-07A8B895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606A"/>
    <w:pPr>
      <w:spacing w:after="120" w:line="240" w:lineRule="auto"/>
      <w:jc w:val="both"/>
    </w:pPr>
    <w:rPr>
      <w:rFonts w:ascii="Palatino Linotype" w:eastAsiaTheme="minorEastAsia" w:hAnsi="Palatino Linotype"/>
    </w:rPr>
  </w:style>
  <w:style w:type="paragraph" w:styleId="Heading1">
    <w:name w:val="heading 1"/>
    <w:basedOn w:val="Normal"/>
    <w:next w:val="Normal"/>
    <w:link w:val="Heading1Char"/>
    <w:uiPriority w:val="9"/>
    <w:qFormat/>
    <w:rsid w:val="008D0B79"/>
    <w:pPr>
      <w:keepNext/>
      <w:keepLines/>
      <w:numPr>
        <w:numId w:val="1"/>
      </w:numPr>
      <w:spacing w:before="160" w:after="160"/>
      <w:outlineLvl w:val="0"/>
    </w:pPr>
    <w:rPr>
      <w:rFonts w:ascii="Arial Unicode MS" w:eastAsiaTheme="majorEastAsia" w:hAnsi="Arial Unicode MS" w:cstheme="majorBidi"/>
      <w:b/>
      <w:bCs/>
      <w:sz w:val="24"/>
      <w:szCs w:val="28"/>
    </w:rPr>
  </w:style>
  <w:style w:type="paragraph" w:styleId="Heading2">
    <w:name w:val="heading 2"/>
    <w:basedOn w:val="Normal"/>
    <w:next w:val="Normal"/>
    <w:link w:val="Heading2Char"/>
    <w:uiPriority w:val="9"/>
    <w:unhideWhenUsed/>
    <w:qFormat/>
    <w:rsid w:val="008D0B79"/>
    <w:pPr>
      <w:keepNext/>
      <w:keepLines/>
      <w:numPr>
        <w:ilvl w:val="1"/>
        <w:numId w:val="1"/>
      </w:numPr>
      <w:spacing w:after="160"/>
      <w:outlineLvl w:val="1"/>
    </w:pPr>
    <w:rPr>
      <w:rFonts w:ascii="Arial Unicode MS" w:eastAsiaTheme="majorEastAsia" w:hAnsi="Arial Unicode MS" w:cstheme="majorBidi"/>
      <w:b/>
      <w:bCs/>
      <w:color w:val="C00000"/>
      <w:szCs w:val="26"/>
    </w:rPr>
  </w:style>
  <w:style w:type="paragraph" w:styleId="Heading3">
    <w:name w:val="heading 3"/>
    <w:basedOn w:val="Normal"/>
    <w:next w:val="Normal"/>
    <w:link w:val="Heading3Char"/>
    <w:uiPriority w:val="9"/>
    <w:unhideWhenUsed/>
    <w:qFormat/>
    <w:rsid w:val="008D0B79"/>
    <w:pPr>
      <w:keepNext/>
      <w:keepLines/>
      <w:numPr>
        <w:ilvl w:val="2"/>
        <w:numId w:val="1"/>
      </w:numPr>
      <w:spacing w:after="160"/>
      <w:outlineLvl w:val="2"/>
    </w:pPr>
    <w:rPr>
      <w:rFonts w:ascii="Arial Unicode MS" w:eastAsiaTheme="majorEastAsia" w:hAnsi="Arial Unicode MS" w:cstheme="majorBidi"/>
      <w:b/>
      <w:bCs/>
      <w:color w:val="7030A0"/>
      <w:sz w:val="20"/>
    </w:rPr>
  </w:style>
  <w:style w:type="paragraph" w:styleId="Heading4">
    <w:name w:val="heading 4"/>
    <w:basedOn w:val="Normal"/>
    <w:next w:val="Normal"/>
    <w:link w:val="Heading4Char"/>
    <w:uiPriority w:val="9"/>
    <w:unhideWhenUsed/>
    <w:qFormat/>
    <w:rsid w:val="00AB5674"/>
    <w:pPr>
      <w:keepNext/>
      <w:keepLines/>
      <w:spacing w:before="120"/>
      <w:outlineLvl w:val="3"/>
    </w:pPr>
    <w:rPr>
      <w:rFonts w:ascii="Arial Unicode MS" w:eastAsiaTheme="majorEastAsia" w:hAnsi="Arial Unicode MS" w:cstheme="majorBidi"/>
      <w:bCs/>
      <w:iCs/>
      <w:color w:val="002060"/>
    </w:rPr>
  </w:style>
  <w:style w:type="paragraph" w:styleId="Heading5">
    <w:name w:val="heading 5"/>
    <w:basedOn w:val="Normal"/>
    <w:next w:val="Normal"/>
    <w:link w:val="Heading5Char"/>
    <w:uiPriority w:val="9"/>
    <w:semiHidden/>
    <w:unhideWhenUsed/>
    <w:qFormat/>
    <w:rsid w:val="0015184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184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5184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5184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5184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B79"/>
    <w:rPr>
      <w:rFonts w:ascii="Arial Unicode MS" w:eastAsiaTheme="majorEastAsia" w:hAnsi="Arial Unicode MS" w:cstheme="majorBidi"/>
      <w:b/>
      <w:bCs/>
      <w:sz w:val="24"/>
      <w:szCs w:val="28"/>
    </w:rPr>
  </w:style>
  <w:style w:type="paragraph" w:styleId="TOCHeading">
    <w:name w:val="TOC Heading"/>
    <w:basedOn w:val="Heading1"/>
    <w:next w:val="Normal"/>
    <w:uiPriority w:val="39"/>
    <w:unhideWhenUsed/>
    <w:qFormat/>
    <w:rsid w:val="00DA68EB"/>
    <w:pPr>
      <w:outlineLvl w:val="9"/>
    </w:pPr>
    <w:rPr>
      <w:lang w:eastAsia="ja-JP"/>
    </w:rPr>
  </w:style>
  <w:style w:type="paragraph" w:styleId="TOC1">
    <w:name w:val="toc 1"/>
    <w:basedOn w:val="Normal"/>
    <w:next w:val="Normal"/>
    <w:autoRedefine/>
    <w:uiPriority w:val="39"/>
    <w:unhideWhenUsed/>
    <w:rsid w:val="00DA68EB"/>
    <w:pPr>
      <w:spacing w:after="100"/>
    </w:pPr>
  </w:style>
  <w:style w:type="character" w:styleId="Hyperlink">
    <w:name w:val="Hyperlink"/>
    <w:basedOn w:val="DefaultParagraphFont"/>
    <w:uiPriority w:val="99"/>
    <w:unhideWhenUsed/>
    <w:rsid w:val="00DA68EB"/>
    <w:rPr>
      <w:color w:val="0000FF" w:themeColor="hyperlink"/>
      <w:u w:val="single"/>
    </w:rPr>
  </w:style>
  <w:style w:type="paragraph" w:styleId="BalloonText">
    <w:name w:val="Balloon Text"/>
    <w:basedOn w:val="Normal"/>
    <w:link w:val="BalloonTextChar"/>
    <w:uiPriority w:val="99"/>
    <w:semiHidden/>
    <w:unhideWhenUsed/>
    <w:rsid w:val="00DA68E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68EB"/>
    <w:rPr>
      <w:rFonts w:ascii="Tahoma" w:eastAsiaTheme="minorEastAsia" w:hAnsi="Tahoma" w:cs="Tahoma"/>
      <w:sz w:val="16"/>
      <w:szCs w:val="16"/>
    </w:rPr>
  </w:style>
  <w:style w:type="paragraph" w:styleId="Header">
    <w:name w:val="header"/>
    <w:basedOn w:val="Normal"/>
    <w:link w:val="HeaderChar"/>
    <w:uiPriority w:val="99"/>
    <w:unhideWhenUsed/>
    <w:rsid w:val="000247AA"/>
    <w:pPr>
      <w:tabs>
        <w:tab w:val="center" w:pos="4680"/>
        <w:tab w:val="right" w:pos="9360"/>
      </w:tabs>
      <w:spacing w:after="0"/>
    </w:pPr>
  </w:style>
  <w:style w:type="character" w:customStyle="1" w:styleId="HeaderChar">
    <w:name w:val="Header Char"/>
    <w:basedOn w:val="DefaultParagraphFont"/>
    <w:link w:val="Header"/>
    <w:uiPriority w:val="99"/>
    <w:rsid w:val="000247AA"/>
    <w:rPr>
      <w:rFonts w:ascii="Palatino Linotype" w:eastAsiaTheme="minorEastAsia" w:hAnsi="Palatino Linotype"/>
    </w:rPr>
  </w:style>
  <w:style w:type="paragraph" w:styleId="Footer">
    <w:name w:val="footer"/>
    <w:basedOn w:val="Normal"/>
    <w:link w:val="FooterChar"/>
    <w:uiPriority w:val="99"/>
    <w:unhideWhenUsed/>
    <w:rsid w:val="000247AA"/>
    <w:pPr>
      <w:tabs>
        <w:tab w:val="center" w:pos="4680"/>
        <w:tab w:val="right" w:pos="9360"/>
      </w:tabs>
      <w:spacing w:after="0"/>
    </w:pPr>
  </w:style>
  <w:style w:type="character" w:customStyle="1" w:styleId="FooterChar">
    <w:name w:val="Footer Char"/>
    <w:basedOn w:val="DefaultParagraphFont"/>
    <w:link w:val="Footer"/>
    <w:uiPriority w:val="99"/>
    <w:rsid w:val="000247AA"/>
    <w:rPr>
      <w:rFonts w:ascii="Palatino Linotype" w:eastAsiaTheme="minorEastAsia" w:hAnsi="Palatino Linotype"/>
    </w:rPr>
  </w:style>
  <w:style w:type="paragraph" w:styleId="NormalWeb">
    <w:name w:val="Normal (Web)"/>
    <w:basedOn w:val="Normal"/>
    <w:uiPriority w:val="99"/>
    <w:unhideWhenUsed/>
    <w:rsid w:val="003F1C1C"/>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aliases w:val="Norm,abc"/>
    <w:basedOn w:val="Normal"/>
    <w:link w:val="ListParagraphChar"/>
    <w:uiPriority w:val="34"/>
    <w:qFormat/>
    <w:rsid w:val="00574D63"/>
    <w:pPr>
      <w:ind w:left="720"/>
      <w:contextualSpacing/>
    </w:pPr>
  </w:style>
  <w:style w:type="character" w:customStyle="1" w:styleId="Heading2Char">
    <w:name w:val="Heading 2 Char"/>
    <w:basedOn w:val="DefaultParagraphFont"/>
    <w:link w:val="Heading2"/>
    <w:uiPriority w:val="9"/>
    <w:rsid w:val="008D0B79"/>
    <w:rPr>
      <w:rFonts w:ascii="Arial Unicode MS" w:eastAsiaTheme="majorEastAsia" w:hAnsi="Arial Unicode MS" w:cstheme="majorBidi"/>
      <w:b/>
      <w:bCs/>
      <w:color w:val="C00000"/>
      <w:szCs w:val="26"/>
    </w:rPr>
  </w:style>
  <w:style w:type="paragraph" w:styleId="TOC2">
    <w:name w:val="toc 2"/>
    <w:basedOn w:val="Normal"/>
    <w:next w:val="Normal"/>
    <w:autoRedefine/>
    <w:uiPriority w:val="39"/>
    <w:unhideWhenUsed/>
    <w:rsid w:val="00FB21C1"/>
    <w:pPr>
      <w:spacing w:after="100"/>
      <w:ind w:left="220"/>
    </w:pPr>
  </w:style>
  <w:style w:type="table" w:styleId="TableGrid">
    <w:name w:val="Table Grid"/>
    <w:basedOn w:val="TableNormal"/>
    <w:uiPriority w:val="59"/>
    <w:rsid w:val="00CF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8D0B79"/>
    <w:rPr>
      <w:rFonts w:ascii="Arial Unicode MS" w:eastAsiaTheme="majorEastAsia" w:hAnsi="Arial Unicode MS" w:cstheme="majorBidi"/>
      <w:b/>
      <w:bCs/>
      <w:color w:val="7030A0"/>
      <w:sz w:val="20"/>
    </w:rPr>
  </w:style>
  <w:style w:type="paragraph" w:styleId="TOC3">
    <w:name w:val="toc 3"/>
    <w:basedOn w:val="Normal"/>
    <w:next w:val="Normal"/>
    <w:autoRedefine/>
    <w:uiPriority w:val="39"/>
    <w:unhideWhenUsed/>
    <w:rsid w:val="00541620"/>
    <w:pPr>
      <w:spacing w:after="100"/>
      <w:ind w:left="440"/>
    </w:pPr>
  </w:style>
  <w:style w:type="paragraph" w:styleId="NoSpacing">
    <w:name w:val="No Spacing"/>
    <w:link w:val="NoSpacingChar"/>
    <w:uiPriority w:val="1"/>
    <w:qFormat/>
    <w:rsid w:val="00890D3D"/>
    <w:pPr>
      <w:spacing w:after="0" w:line="240" w:lineRule="auto"/>
      <w:jc w:val="both"/>
    </w:pPr>
    <w:rPr>
      <w:rFonts w:ascii="Palatino Linotype" w:eastAsiaTheme="minorEastAsia" w:hAnsi="Palatino Linotype"/>
    </w:rPr>
  </w:style>
  <w:style w:type="character" w:customStyle="1" w:styleId="Heading4Char">
    <w:name w:val="Heading 4 Char"/>
    <w:basedOn w:val="DefaultParagraphFont"/>
    <w:link w:val="Heading4"/>
    <w:uiPriority w:val="9"/>
    <w:rsid w:val="00AB5674"/>
    <w:rPr>
      <w:rFonts w:ascii="Arial Unicode MS" w:eastAsiaTheme="majorEastAsia" w:hAnsi="Arial Unicode MS" w:cstheme="majorBidi"/>
      <w:bCs/>
      <w:iCs/>
      <w:color w:val="002060"/>
    </w:rPr>
  </w:style>
  <w:style w:type="paragraph" w:customStyle="1" w:styleId="ChausFigure">
    <w:name w:val="Chaus_Figure"/>
    <w:basedOn w:val="Normal"/>
    <w:next w:val="Normal"/>
    <w:link w:val="ChausFigureChar"/>
    <w:rsid w:val="00BE5545"/>
    <w:pPr>
      <w:jc w:val="center"/>
    </w:pPr>
    <w:rPr>
      <w:i/>
      <w:color w:val="0070C0"/>
      <w:sz w:val="40"/>
    </w:rPr>
  </w:style>
  <w:style w:type="paragraph" w:customStyle="1" w:styleId="ChausTable">
    <w:name w:val="Chaus_Table"/>
    <w:basedOn w:val="Normal"/>
    <w:next w:val="Normal"/>
    <w:link w:val="ChausTableChar"/>
    <w:rsid w:val="00BE5545"/>
    <w:pPr>
      <w:jc w:val="center"/>
    </w:pPr>
    <w:rPr>
      <w:i/>
      <w:color w:val="0070C0"/>
      <w:sz w:val="40"/>
    </w:rPr>
  </w:style>
  <w:style w:type="character" w:customStyle="1" w:styleId="ChausFigureChar">
    <w:name w:val="Chaus_Figure Char"/>
    <w:basedOn w:val="DefaultParagraphFont"/>
    <w:link w:val="ChausFigure"/>
    <w:rsid w:val="00BE5545"/>
    <w:rPr>
      <w:rFonts w:ascii="Palatino Linotype" w:eastAsiaTheme="minorEastAsia" w:hAnsi="Palatino Linotype"/>
      <w:i/>
      <w:color w:val="0070C0"/>
      <w:sz w:val="40"/>
    </w:rPr>
  </w:style>
  <w:style w:type="paragraph" w:styleId="Index1">
    <w:name w:val="index 1"/>
    <w:basedOn w:val="Normal"/>
    <w:next w:val="Normal"/>
    <w:autoRedefine/>
    <w:uiPriority w:val="99"/>
    <w:semiHidden/>
    <w:unhideWhenUsed/>
    <w:rsid w:val="00463AC8"/>
    <w:pPr>
      <w:spacing w:after="0"/>
      <w:ind w:left="220" w:hanging="220"/>
    </w:pPr>
  </w:style>
  <w:style w:type="character" w:styleId="FollowedHyperlink">
    <w:name w:val="FollowedHyperlink"/>
    <w:basedOn w:val="DefaultParagraphFont"/>
    <w:uiPriority w:val="99"/>
    <w:semiHidden/>
    <w:unhideWhenUsed/>
    <w:rsid w:val="00F565AF"/>
    <w:rPr>
      <w:color w:val="800080" w:themeColor="followedHyperlink"/>
      <w:u w:val="single"/>
    </w:rPr>
  </w:style>
  <w:style w:type="character" w:customStyle="1" w:styleId="ChausTableChar">
    <w:name w:val="Chaus_Table Char"/>
    <w:basedOn w:val="DefaultParagraphFont"/>
    <w:link w:val="ChausTable"/>
    <w:rsid w:val="00BE5545"/>
    <w:rPr>
      <w:rFonts w:ascii="Palatino Linotype" w:eastAsiaTheme="minorEastAsia" w:hAnsi="Palatino Linotype"/>
      <w:i/>
      <w:color w:val="0070C0"/>
      <w:sz w:val="40"/>
    </w:rPr>
  </w:style>
  <w:style w:type="paragraph" w:styleId="Caption">
    <w:name w:val="caption"/>
    <w:aliases w:val="Figures,Appendix A"/>
    <w:basedOn w:val="Normal"/>
    <w:next w:val="Normal"/>
    <w:uiPriority w:val="35"/>
    <w:unhideWhenUsed/>
    <w:qFormat/>
    <w:rsid w:val="00C91FCC"/>
    <w:pPr>
      <w:spacing w:after="200"/>
    </w:pPr>
    <w:rPr>
      <w:b/>
      <w:bCs/>
      <w:color w:val="4F81BD" w:themeColor="accent1"/>
      <w:sz w:val="18"/>
      <w:szCs w:val="18"/>
    </w:rPr>
  </w:style>
  <w:style w:type="paragraph" w:styleId="TableofFigures">
    <w:name w:val="table of figures"/>
    <w:basedOn w:val="Normal"/>
    <w:next w:val="Normal"/>
    <w:uiPriority w:val="99"/>
    <w:unhideWhenUsed/>
    <w:rsid w:val="00BE5545"/>
    <w:pPr>
      <w:spacing w:after="0"/>
    </w:pPr>
  </w:style>
  <w:style w:type="paragraph" w:customStyle="1" w:styleId="TableorFigure">
    <w:name w:val="Table or Figure"/>
    <w:basedOn w:val="Normal"/>
    <w:next w:val="Normal"/>
    <w:link w:val="TableorFigureChar"/>
    <w:qFormat/>
    <w:rsid w:val="00BE5545"/>
    <w:pPr>
      <w:jc w:val="center"/>
    </w:pPr>
    <w:rPr>
      <w:i/>
      <w:color w:val="0070C0"/>
    </w:rPr>
  </w:style>
  <w:style w:type="character" w:customStyle="1" w:styleId="TableorFigureChar">
    <w:name w:val="Table or Figure Char"/>
    <w:basedOn w:val="ChausTableChar"/>
    <w:link w:val="TableorFigure"/>
    <w:rsid w:val="00BE5545"/>
    <w:rPr>
      <w:rFonts w:ascii="Palatino Linotype" w:eastAsiaTheme="minorEastAsia" w:hAnsi="Palatino Linotype"/>
      <w:i/>
      <w:color w:val="0070C0"/>
      <w:sz w:val="40"/>
    </w:rPr>
  </w:style>
  <w:style w:type="character" w:customStyle="1" w:styleId="Heading5Char">
    <w:name w:val="Heading 5 Char"/>
    <w:basedOn w:val="DefaultParagraphFont"/>
    <w:link w:val="Heading5"/>
    <w:uiPriority w:val="9"/>
    <w:semiHidden/>
    <w:rsid w:val="0015184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5184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5184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15184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5184F"/>
    <w:rPr>
      <w:rFonts w:asciiTheme="majorHAnsi" w:eastAsiaTheme="majorEastAsia" w:hAnsiTheme="majorHAnsi" w:cstheme="majorBidi"/>
      <w:i/>
      <w:iCs/>
      <w:color w:val="404040" w:themeColor="text1" w:themeTint="BF"/>
      <w:sz w:val="20"/>
      <w:szCs w:val="20"/>
    </w:rPr>
  </w:style>
  <w:style w:type="character" w:customStyle="1" w:styleId="NoSpacingChar">
    <w:name w:val="No Spacing Char"/>
    <w:basedOn w:val="DefaultParagraphFont"/>
    <w:link w:val="NoSpacing"/>
    <w:uiPriority w:val="1"/>
    <w:rsid w:val="005E4A67"/>
    <w:rPr>
      <w:rFonts w:ascii="Palatino Linotype" w:eastAsiaTheme="minorEastAsia" w:hAnsi="Palatino Linotype"/>
    </w:rPr>
  </w:style>
  <w:style w:type="character" w:customStyle="1" w:styleId="hps">
    <w:name w:val="hps"/>
    <w:basedOn w:val="DefaultParagraphFont"/>
    <w:rsid w:val="005E4A67"/>
  </w:style>
  <w:style w:type="paragraph" w:customStyle="1" w:styleId="Style3">
    <w:name w:val="Style3"/>
    <w:basedOn w:val="Normal"/>
    <w:rsid w:val="004616C0"/>
    <w:pPr>
      <w:spacing w:after="0" w:line="312" w:lineRule="auto"/>
      <w:ind w:firstLine="450"/>
      <w:jc w:val="left"/>
    </w:pPr>
    <w:rPr>
      <w:rFonts w:ascii="Times New Roman" w:eastAsia="Times New Roman" w:hAnsi="Times New Roman" w:cs="Times New Roman"/>
      <w:sz w:val="26"/>
      <w:szCs w:val="28"/>
      <w:lang w:val="fr-FR"/>
    </w:rPr>
  </w:style>
  <w:style w:type="paragraph" w:customStyle="1" w:styleId="normaltmr">
    <w:name w:val="normal tmr"/>
    <w:basedOn w:val="Normal"/>
    <w:link w:val="normaltmrChar"/>
    <w:autoRedefine/>
    <w:rsid w:val="004616C0"/>
    <w:pPr>
      <w:spacing w:after="0" w:line="360" w:lineRule="auto"/>
      <w:ind w:left="360" w:right="-78"/>
    </w:pPr>
    <w:rPr>
      <w:rFonts w:ascii="Times New Roman" w:eastAsia="Times New Roman" w:hAnsi="Times New Roman" w:cs="Times New Roman"/>
      <w:b/>
      <w:iCs/>
      <w:color w:val="000000"/>
      <w:sz w:val="26"/>
      <w:szCs w:val="26"/>
      <w:lang w:val="pt-BR"/>
    </w:rPr>
  </w:style>
  <w:style w:type="character" w:customStyle="1" w:styleId="normaltmrChar">
    <w:name w:val="normal tmr Char"/>
    <w:basedOn w:val="DefaultParagraphFont"/>
    <w:link w:val="normaltmr"/>
    <w:rsid w:val="004616C0"/>
    <w:rPr>
      <w:rFonts w:ascii="Times New Roman" w:eastAsia="Times New Roman" w:hAnsi="Times New Roman" w:cs="Times New Roman"/>
      <w:b/>
      <w:iCs/>
      <w:color w:val="000000"/>
      <w:sz w:val="26"/>
      <w:szCs w:val="26"/>
      <w:lang w:val="pt-BR"/>
    </w:rPr>
  </w:style>
  <w:style w:type="paragraph" w:customStyle="1" w:styleId="Hinh">
    <w:name w:val="Hinh"/>
    <w:basedOn w:val="Normal"/>
    <w:qFormat/>
    <w:rsid w:val="004616C0"/>
    <w:pPr>
      <w:spacing w:after="0"/>
      <w:ind w:firstLine="360"/>
      <w:jc w:val="center"/>
    </w:pPr>
    <w:rPr>
      <w:rFonts w:ascii="Times New Roman" w:eastAsia="Times New Roman" w:hAnsi="Times New Roman" w:cs="Times New Roman"/>
      <w:sz w:val="26"/>
      <w:szCs w:val="26"/>
    </w:rPr>
  </w:style>
  <w:style w:type="character" w:customStyle="1" w:styleId="apple-style-span">
    <w:name w:val="apple-style-span"/>
    <w:basedOn w:val="DefaultParagraphFont"/>
    <w:rsid w:val="004616C0"/>
  </w:style>
  <w:style w:type="character" w:customStyle="1" w:styleId="apple-converted-space">
    <w:name w:val="apple-converted-space"/>
    <w:basedOn w:val="DefaultParagraphFont"/>
    <w:rsid w:val="004616C0"/>
  </w:style>
  <w:style w:type="character" w:styleId="Strong">
    <w:name w:val="Strong"/>
    <w:basedOn w:val="DefaultParagraphFont"/>
    <w:uiPriority w:val="22"/>
    <w:qFormat/>
    <w:rsid w:val="004616C0"/>
    <w:rPr>
      <w:b/>
      <w:bCs/>
    </w:rPr>
  </w:style>
  <w:style w:type="paragraph" w:customStyle="1" w:styleId="Char">
    <w:name w:val="Char"/>
    <w:basedOn w:val="Normal"/>
    <w:next w:val="Heading1"/>
    <w:autoRedefine/>
    <w:semiHidden/>
    <w:rsid w:val="004616C0"/>
    <w:pPr>
      <w:spacing w:line="240" w:lineRule="exact"/>
      <w:jc w:val="left"/>
    </w:pPr>
    <w:rPr>
      <w:rFonts w:ascii="Arial" w:eastAsia="Times New Roman" w:hAnsi="Arial" w:cs="Arial"/>
      <w:smallCaps/>
    </w:rPr>
  </w:style>
  <w:style w:type="paragraph" w:styleId="FootnoteText">
    <w:name w:val="footnote text"/>
    <w:basedOn w:val="Normal"/>
    <w:link w:val="FootnoteTextChar"/>
    <w:uiPriority w:val="99"/>
    <w:semiHidden/>
    <w:unhideWhenUsed/>
    <w:rsid w:val="00BD11F8"/>
    <w:pPr>
      <w:spacing w:after="0"/>
    </w:pPr>
    <w:rPr>
      <w:sz w:val="16"/>
      <w:szCs w:val="20"/>
    </w:rPr>
  </w:style>
  <w:style w:type="character" w:customStyle="1" w:styleId="FootnoteTextChar">
    <w:name w:val="Footnote Text Char"/>
    <w:basedOn w:val="DefaultParagraphFont"/>
    <w:link w:val="FootnoteText"/>
    <w:uiPriority w:val="99"/>
    <w:semiHidden/>
    <w:rsid w:val="00BD11F8"/>
    <w:rPr>
      <w:rFonts w:ascii="Palatino Linotype" w:eastAsiaTheme="minorEastAsia" w:hAnsi="Palatino Linotype"/>
      <w:sz w:val="16"/>
      <w:szCs w:val="20"/>
    </w:rPr>
  </w:style>
  <w:style w:type="character" w:styleId="FootnoteReference">
    <w:name w:val="footnote reference"/>
    <w:basedOn w:val="DefaultParagraphFont"/>
    <w:uiPriority w:val="99"/>
    <w:semiHidden/>
    <w:unhideWhenUsed/>
    <w:rsid w:val="002A66B4"/>
    <w:rPr>
      <w:vertAlign w:val="superscript"/>
    </w:rPr>
  </w:style>
  <w:style w:type="paragraph" w:styleId="TOC4">
    <w:name w:val="toc 4"/>
    <w:basedOn w:val="Normal"/>
    <w:next w:val="Normal"/>
    <w:autoRedefine/>
    <w:uiPriority w:val="39"/>
    <w:unhideWhenUsed/>
    <w:rsid w:val="00381B20"/>
    <w:pPr>
      <w:spacing w:after="100"/>
      <w:ind w:left="660"/>
      <w:jc w:val="left"/>
    </w:pPr>
    <w:rPr>
      <w:rFonts w:asciiTheme="minorHAnsi" w:hAnsiTheme="minorHAnsi"/>
    </w:rPr>
  </w:style>
  <w:style w:type="paragraph" w:styleId="TOC5">
    <w:name w:val="toc 5"/>
    <w:basedOn w:val="Normal"/>
    <w:next w:val="Normal"/>
    <w:autoRedefine/>
    <w:uiPriority w:val="39"/>
    <w:unhideWhenUsed/>
    <w:rsid w:val="00381B20"/>
    <w:pPr>
      <w:spacing w:after="100"/>
      <w:ind w:left="880"/>
      <w:jc w:val="left"/>
    </w:pPr>
    <w:rPr>
      <w:rFonts w:asciiTheme="minorHAnsi" w:hAnsiTheme="minorHAnsi"/>
    </w:rPr>
  </w:style>
  <w:style w:type="paragraph" w:styleId="TOC6">
    <w:name w:val="toc 6"/>
    <w:basedOn w:val="Normal"/>
    <w:next w:val="Normal"/>
    <w:autoRedefine/>
    <w:uiPriority w:val="39"/>
    <w:unhideWhenUsed/>
    <w:rsid w:val="00381B20"/>
    <w:pPr>
      <w:spacing w:after="100"/>
      <w:ind w:left="1100"/>
      <w:jc w:val="left"/>
    </w:pPr>
    <w:rPr>
      <w:rFonts w:asciiTheme="minorHAnsi" w:hAnsiTheme="minorHAnsi"/>
    </w:rPr>
  </w:style>
  <w:style w:type="paragraph" w:styleId="TOC7">
    <w:name w:val="toc 7"/>
    <w:basedOn w:val="Normal"/>
    <w:next w:val="Normal"/>
    <w:autoRedefine/>
    <w:uiPriority w:val="39"/>
    <w:unhideWhenUsed/>
    <w:rsid w:val="00381B20"/>
    <w:pPr>
      <w:spacing w:after="100"/>
      <w:ind w:left="1320"/>
      <w:jc w:val="left"/>
    </w:pPr>
    <w:rPr>
      <w:rFonts w:asciiTheme="minorHAnsi" w:hAnsiTheme="minorHAnsi"/>
    </w:rPr>
  </w:style>
  <w:style w:type="paragraph" w:styleId="TOC8">
    <w:name w:val="toc 8"/>
    <w:basedOn w:val="Normal"/>
    <w:next w:val="Normal"/>
    <w:autoRedefine/>
    <w:uiPriority w:val="39"/>
    <w:unhideWhenUsed/>
    <w:rsid w:val="00381B20"/>
    <w:pPr>
      <w:spacing w:after="100"/>
      <w:ind w:left="1540"/>
      <w:jc w:val="left"/>
    </w:pPr>
    <w:rPr>
      <w:rFonts w:asciiTheme="minorHAnsi" w:hAnsiTheme="minorHAnsi"/>
    </w:rPr>
  </w:style>
  <w:style w:type="paragraph" w:styleId="TOC9">
    <w:name w:val="toc 9"/>
    <w:basedOn w:val="Normal"/>
    <w:next w:val="Normal"/>
    <w:autoRedefine/>
    <w:uiPriority w:val="39"/>
    <w:unhideWhenUsed/>
    <w:rsid w:val="00381B20"/>
    <w:pPr>
      <w:spacing w:after="100"/>
      <w:ind w:left="1760"/>
      <w:jc w:val="left"/>
    </w:pPr>
    <w:rPr>
      <w:rFonts w:asciiTheme="minorHAnsi" w:hAnsiTheme="minorHAnsi"/>
    </w:rPr>
  </w:style>
  <w:style w:type="paragraph" w:styleId="NormalIndent">
    <w:name w:val="Normal Indent"/>
    <w:basedOn w:val="Normal"/>
    <w:autoRedefine/>
    <w:rsid w:val="00F02E37"/>
    <w:pPr>
      <w:keepNext/>
      <w:tabs>
        <w:tab w:val="left" w:pos="1843"/>
        <w:tab w:val="left" w:pos="2268"/>
      </w:tabs>
      <w:spacing w:before="60" w:after="0" w:line="360" w:lineRule="auto"/>
      <w:ind w:left="-11" w:right="11"/>
    </w:pPr>
    <w:rPr>
      <w:rFonts w:ascii="Times New Roman" w:eastAsia="Times New Roman" w:hAnsi="Times New Roman" w:cs="Tahoma"/>
      <w:szCs w:val="24"/>
    </w:rPr>
  </w:style>
  <w:style w:type="paragraph" w:customStyle="1" w:styleId="List1">
    <w:name w:val="List 1"/>
    <w:qFormat/>
    <w:rsid w:val="002A2428"/>
    <w:pPr>
      <w:numPr>
        <w:numId w:val="2"/>
      </w:numPr>
      <w:spacing w:after="120" w:line="300" w:lineRule="exact"/>
    </w:pPr>
    <w:rPr>
      <w:rFonts w:ascii="Times New Roman" w:eastAsia="Times New Roman" w:hAnsi="Times New Roman" w:cs="Tahoma"/>
      <w:szCs w:val="24"/>
    </w:rPr>
  </w:style>
  <w:style w:type="paragraph" w:customStyle="1" w:styleId="Para">
    <w:name w:val="Para"/>
    <w:basedOn w:val="Normal"/>
    <w:next w:val="Normal"/>
    <w:qFormat/>
    <w:rsid w:val="002A2428"/>
    <w:pPr>
      <w:spacing w:line="276" w:lineRule="auto"/>
      <w:ind w:firstLine="720"/>
      <w:jc w:val="left"/>
    </w:pPr>
    <w:rPr>
      <w:rFonts w:ascii="Times New Roman" w:eastAsiaTheme="minorHAnsi" w:hAnsi="Times New Roman"/>
    </w:rPr>
  </w:style>
  <w:style w:type="paragraph" w:customStyle="1" w:styleId="Cap">
    <w:name w:val="Cap"/>
    <w:basedOn w:val="NormalIndent"/>
    <w:qFormat/>
    <w:rsid w:val="00EB7409"/>
    <w:pPr>
      <w:jc w:val="center"/>
    </w:pPr>
    <w:rPr>
      <w:b/>
      <w:sz w:val="20"/>
    </w:rPr>
  </w:style>
  <w:style w:type="character" w:customStyle="1" w:styleId="ListParagraphChar">
    <w:name w:val="List Paragraph Char"/>
    <w:aliases w:val="Norm Char,abc Char"/>
    <w:link w:val="ListParagraph"/>
    <w:uiPriority w:val="34"/>
    <w:locked/>
    <w:rsid w:val="00F23329"/>
    <w:rPr>
      <w:rFonts w:ascii="Palatino Linotype" w:eastAsiaTheme="minorEastAsia" w:hAnsi="Palatino Linotype"/>
    </w:rPr>
  </w:style>
  <w:style w:type="character" w:styleId="Emphasis">
    <w:name w:val="Emphasis"/>
    <w:basedOn w:val="DefaultParagraphFont"/>
    <w:uiPriority w:val="20"/>
    <w:qFormat/>
    <w:rsid w:val="00790E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325796">
      <w:bodyDiv w:val="1"/>
      <w:marLeft w:val="0"/>
      <w:marRight w:val="0"/>
      <w:marTop w:val="0"/>
      <w:marBottom w:val="0"/>
      <w:divBdr>
        <w:top w:val="none" w:sz="0" w:space="0" w:color="auto"/>
        <w:left w:val="none" w:sz="0" w:space="0" w:color="auto"/>
        <w:bottom w:val="none" w:sz="0" w:space="0" w:color="auto"/>
        <w:right w:val="none" w:sz="0" w:space="0" w:color="auto"/>
      </w:divBdr>
      <w:divsChild>
        <w:div w:id="1466893018">
          <w:marLeft w:val="446"/>
          <w:marRight w:val="0"/>
          <w:marTop w:val="0"/>
          <w:marBottom w:val="0"/>
          <w:divBdr>
            <w:top w:val="none" w:sz="0" w:space="0" w:color="auto"/>
            <w:left w:val="none" w:sz="0" w:space="0" w:color="auto"/>
            <w:bottom w:val="none" w:sz="0" w:space="0" w:color="auto"/>
            <w:right w:val="none" w:sz="0" w:space="0" w:color="auto"/>
          </w:divBdr>
        </w:div>
        <w:div w:id="2128111373">
          <w:marLeft w:val="446"/>
          <w:marRight w:val="0"/>
          <w:marTop w:val="0"/>
          <w:marBottom w:val="0"/>
          <w:divBdr>
            <w:top w:val="none" w:sz="0" w:space="0" w:color="auto"/>
            <w:left w:val="none" w:sz="0" w:space="0" w:color="auto"/>
            <w:bottom w:val="none" w:sz="0" w:space="0" w:color="auto"/>
            <w:right w:val="none" w:sz="0" w:space="0" w:color="auto"/>
          </w:divBdr>
        </w:div>
        <w:div w:id="1768620829">
          <w:marLeft w:val="446"/>
          <w:marRight w:val="0"/>
          <w:marTop w:val="0"/>
          <w:marBottom w:val="0"/>
          <w:divBdr>
            <w:top w:val="none" w:sz="0" w:space="0" w:color="auto"/>
            <w:left w:val="none" w:sz="0" w:space="0" w:color="auto"/>
            <w:bottom w:val="none" w:sz="0" w:space="0" w:color="auto"/>
            <w:right w:val="none" w:sz="0" w:space="0" w:color="auto"/>
          </w:divBdr>
        </w:div>
        <w:div w:id="515651695">
          <w:marLeft w:val="446"/>
          <w:marRight w:val="0"/>
          <w:marTop w:val="0"/>
          <w:marBottom w:val="0"/>
          <w:divBdr>
            <w:top w:val="none" w:sz="0" w:space="0" w:color="auto"/>
            <w:left w:val="none" w:sz="0" w:space="0" w:color="auto"/>
            <w:bottom w:val="none" w:sz="0" w:space="0" w:color="auto"/>
            <w:right w:val="none" w:sz="0" w:space="0" w:color="auto"/>
          </w:divBdr>
        </w:div>
        <w:div w:id="1500850986">
          <w:marLeft w:val="446"/>
          <w:marRight w:val="0"/>
          <w:marTop w:val="0"/>
          <w:marBottom w:val="0"/>
          <w:divBdr>
            <w:top w:val="none" w:sz="0" w:space="0" w:color="auto"/>
            <w:left w:val="none" w:sz="0" w:space="0" w:color="auto"/>
            <w:bottom w:val="none" w:sz="0" w:space="0" w:color="auto"/>
            <w:right w:val="none" w:sz="0" w:space="0" w:color="auto"/>
          </w:divBdr>
        </w:div>
        <w:div w:id="1843084699">
          <w:marLeft w:val="446"/>
          <w:marRight w:val="0"/>
          <w:marTop w:val="0"/>
          <w:marBottom w:val="0"/>
          <w:divBdr>
            <w:top w:val="none" w:sz="0" w:space="0" w:color="auto"/>
            <w:left w:val="none" w:sz="0" w:space="0" w:color="auto"/>
            <w:bottom w:val="none" w:sz="0" w:space="0" w:color="auto"/>
            <w:right w:val="none" w:sz="0" w:space="0" w:color="auto"/>
          </w:divBdr>
        </w:div>
      </w:divsChild>
    </w:div>
    <w:div w:id="228924527">
      <w:bodyDiv w:val="1"/>
      <w:marLeft w:val="0"/>
      <w:marRight w:val="0"/>
      <w:marTop w:val="0"/>
      <w:marBottom w:val="0"/>
      <w:divBdr>
        <w:top w:val="none" w:sz="0" w:space="0" w:color="auto"/>
        <w:left w:val="none" w:sz="0" w:space="0" w:color="auto"/>
        <w:bottom w:val="none" w:sz="0" w:space="0" w:color="auto"/>
        <w:right w:val="none" w:sz="0" w:space="0" w:color="auto"/>
      </w:divBdr>
    </w:div>
    <w:div w:id="276104025">
      <w:bodyDiv w:val="1"/>
      <w:marLeft w:val="0"/>
      <w:marRight w:val="0"/>
      <w:marTop w:val="0"/>
      <w:marBottom w:val="0"/>
      <w:divBdr>
        <w:top w:val="none" w:sz="0" w:space="0" w:color="auto"/>
        <w:left w:val="none" w:sz="0" w:space="0" w:color="auto"/>
        <w:bottom w:val="none" w:sz="0" w:space="0" w:color="auto"/>
        <w:right w:val="none" w:sz="0" w:space="0" w:color="auto"/>
      </w:divBdr>
    </w:div>
    <w:div w:id="335111233">
      <w:bodyDiv w:val="1"/>
      <w:marLeft w:val="0"/>
      <w:marRight w:val="0"/>
      <w:marTop w:val="0"/>
      <w:marBottom w:val="0"/>
      <w:divBdr>
        <w:top w:val="none" w:sz="0" w:space="0" w:color="auto"/>
        <w:left w:val="none" w:sz="0" w:space="0" w:color="auto"/>
        <w:bottom w:val="none" w:sz="0" w:space="0" w:color="auto"/>
        <w:right w:val="none" w:sz="0" w:space="0" w:color="auto"/>
      </w:divBdr>
    </w:div>
    <w:div w:id="386609686">
      <w:bodyDiv w:val="1"/>
      <w:marLeft w:val="0"/>
      <w:marRight w:val="0"/>
      <w:marTop w:val="0"/>
      <w:marBottom w:val="0"/>
      <w:divBdr>
        <w:top w:val="none" w:sz="0" w:space="0" w:color="auto"/>
        <w:left w:val="none" w:sz="0" w:space="0" w:color="auto"/>
        <w:bottom w:val="none" w:sz="0" w:space="0" w:color="auto"/>
        <w:right w:val="none" w:sz="0" w:space="0" w:color="auto"/>
      </w:divBdr>
      <w:divsChild>
        <w:div w:id="844441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258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114997">
      <w:bodyDiv w:val="1"/>
      <w:marLeft w:val="0"/>
      <w:marRight w:val="0"/>
      <w:marTop w:val="0"/>
      <w:marBottom w:val="0"/>
      <w:divBdr>
        <w:top w:val="none" w:sz="0" w:space="0" w:color="auto"/>
        <w:left w:val="none" w:sz="0" w:space="0" w:color="auto"/>
        <w:bottom w:val="none" w:sz="0" w:space="0" w:color="auto"/>
        <w:right w:val="none" w:sz="0" w:space="0" w:color="auto"/>
      </w:divBdr>
    </w:div>
    <w:div w:id="794103896">
      <w:bodyDiv w:val="1"/>
      <w:marLeft w:val="0"/>
      <w:marRight w:val="0"/>
      <w:marTop w:val="0"/>
      <w:marBottom w:val="0"/>
      <w:divBdr>
        <w:top w:val="none" w:sz="0" w:space="0" w:color="auto"/>
        <w:left w:val="none" w:sz="0" w:space="0" w:color="auto"/>
        <w:bottom w:val="none" w:sz="0" w:space="0" w:color="auto"/>
        <w:right w:val="none" w:sz="0" w:space="0" w:color="auto"/>
      </w:divBdr>
    </w:div>
    <w:div w:id="945843758">
      <w:bodyDiv w:val="1"/>
      <w:marLeft w:val="0"/>
      <w:marRight w:val="0"/>
      <w:marTop w:val="0"/>
      <w:marBottom w:val="0"/>
      <w:divBdr>
        <w:top w:val="none" w:sz="0" w:space="0" w:color="auto"/>
        <w:left w:val="none" w:sz="0" w:space="0" w:color="auto"/>
        <w:bottom w:val="none" w:sz="0" w:space="0" w:color="auto"/>
        <w:right w:val="none" w:sz="0" w:space="0" w:color="auto"/>
      </w:divBdr>
    </w:div>
    <w:div w:id="981038149">
      <w:bodyDiv w:val="1"/>
      <w:marLeft w:val="0"/>
      <w:marRight w:val="0"/>
      <w:marTop w:val="0"/>
      <w:marBottom w:val="0"/>
      <w:divBdr>
        <w:top w:val="none" w:sz="0" w:space="0" w:color="auto"/>
        <w:left w:val="none" w:sz="0" w:space="0" w:color="auto"/>
        <w:bottom w:val="none" w:sz="0" w:space="0" w:color="auto"/>
        <w:right w:val="none" w:sz="0" w:space="0" w:color="auto"/>
      </w:divBdr>
    </w:div>
    <w:div w:id="1037319105">
      <w:bodyDiv w:val="1"/>
      <w:marLeft w:val="0"/>
      <w:marRight w:val="0"/>
      <w:marTop w:val="0"/>
      <w:marBottom w:val="0"/>
      <w:divBdr>
        <w:top w:val="none" w:sz="0" w:space="0" w:color="auto"/>
        <w:left w:val="none" w:sz="0" w:space="0" w:color="auto"/>
        <w:bottom w:val="none" w:sz="0" w:space="0" w:color="auto"/>
        <w:right w:val="none" w:sz="0" w:space="0" w:color="auto"/>
      </w:divBdr>
    </w:div>
    <w:div w:id="1109817831">
      <w:bodyDiv w:val="1"/>
      <w:marLeft w:val="0"/>
      <w:marRight w:val="0"/>
      <w:marTop w:val="0"/>
      <w:marBottom w:val="0"/>
      <w:divBdr>
        <w:top w:val="none" w:sz="0" w:space="0" w:color="auto"/>
        <w:left w:val="none" w:sz="0" w:space="0" w:color="auto"/>
        <w:bottom w:val="none" w:sz="0" w:space="0" w:color="auto"/>
        <w:right w:val="none" w:sz="0" w:space="0" w:color="auto"/>
      </w:divBdr>
    </w:div>
    <w:div w:id="1247955490">
      <w:bodyDiv w:val="1"/>
      <w:marLeft w:val="0"/>
      <w:marRight w:val="0"/>
      <w:marTop w:val="0"/>
      <w:marBottom w:val="0"/>
      <w:divBdr>
        <w:top w:val="none" w:sz="0" w:space="0" w:color="auto"/>
        <w:left w:val="none" w:sz="0" w:space="0" w:color="auto"/>
        <w:bottom w:val="none" w:sz="0" w:space="0" w:color="auto"/>
        <w:right w:val="none" w:sz="0" w:space="0" w:color="auto"/>
      </w:divBdr>
    </w:div>
    <w:div w:id="1258296235">
      <w:bodyDiv w:val="1"/>
      <w:marLeft w:val="0"/>
      <w:marRight w:val="0"/>
      <w:marTop w:val="0"/>
      <w:marBottom w:val="0"/>
      <w:divBdr>
        <w:top w:val="none" w:sz="0" w:space="0" w:color="auto"/>
        <w:left w:val="none" w:sz="0" w:space="0" w:color="auto"/>
        <w:bottom w:val="none" w:sz="0" w:space="0" w:color="auto"/>
        <w:right w:val="none" w:sz="0" w:space="0" w:color="auto"/>
      </w:divBdr>
    </w:div>
    <w:div w:id="1304776078">
      <w:bodyDiv w:val="1"/>
      <w:marLeft w:val="0"/>
      <w:marRight w:val="0"/>
      <w:marTop w:val="0"/>
      <w:marBottom w:val="0"/>
      <w:divBdr>
        <w:top w:val="none" w:sz="0" w:space="0" w:color="auto"/>
        <w:left w:val="none" w:sz="0" w:space="0" w:color="auto"/>
        <w:bottom w:val="none" w:sz="0" w:space="0" w:color="auto"/>
        <w:right w:val="none" w:sz="0" w:space="0" w:color="auto"/>
      </w:divBdr>
      <w:divsChild>
        <w:div w:id="222182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213090">
      <w:bodyDiv w:val="1"/>
      <w:marLeft w:val="0"/>
      <w:marRight w:val="0"/>
      <w:marTop w:val="0"/>
      <w:marBottom w:val="0"/>
      <w:divBdr>
        <w:top w:val="none" w:sz="0" w:space="0" w:color="auto"/>
        <w:left w:val="none" w:sz="0" w:space="0" w:color="auto"/>
        <w:bottom w:val="none" w:sz="0" w:space="0" w:color="auto"/>
        <w:right w:val="none" w:sz="0" w:space="0" w:color="auto"/>
      </w:divBdr>
    </w:div>
    <w:div w:id="1542522712">
      <w:bodyDiv w:val="1"/>
      <w:marLeft w:val="0"/>
      <w:marRight w:val="0"/>
      <w:marTop w:val="0"/>
      <w:marBottom w:val="0"/>
      <w:divBdr>
        <w:top w:val="none" w:sz="0" w:space="0" w:color="auto"/>
        <w:left w:val="none" w:sz="0" w:space="0" w:color="auto"/>
        <w:bottom w:val="none" w:sz="0" w:space="0" w:color="auto"/>
        <w:right w:val="none" w:sz="0" w:space="0" w:color="auto"/>
      </w:divBdr>
    </w:div>
    <w:div w:id="1555391482">
      <w:bodyDiv w:val="1"/>
      <w:marLeft w:val="0"/>
      <w:marRight w:val="0"/>
      <w:marTop w:val="0"/>
      <w:marBottom w:val="0"/>
      <w:divBdr>
        <w:top w:val="none" w:sz="0" w:space="0" w:color="auto"/>
        <w:left w:val="none" w:sz="0" w:space="0" w:color="auto"/>
        <w:bottom w:val="none" w:sz="0" w:space="0" w:color="auto"/>
        <w:right w:val="none" w:sz="0" w:space="0" w:color="auto"/>
      </w:divBdr>
    </w:div>
    <w:div w:id="1556353231">
      <w:bodyDiv w:val="1"/>
      <w:marLeft w:val="0"/>
      <w:marRight w:val="0"/>
      <w:marTop w:val="0"/>
      <w:marBottom w:val="0"/>
      <w:divBdr>
        <w:top w:val="none" w:sz="0" w:space="0" w:color="auto"/>
        <w:left w:val="none" w:sz="0" w:space="0" w:color="auto"/>
        <w:bottom w:val="none" w:sz="0" w:space="0" w:color="auto"/>
        <w:right w:val="none" w:sz="0" w:space="0" w:color="auto"/>
      </w:divBdr>
    </w:div>
    <w:div w:id="1610165171">
      <w:bodyDiv w:val="1"/>
      <w:marLeft w:val="0"/>
      <w:marRight w:val="0"/>
      <w:marTop w:val="0"/>
      <w:marBottom w:val="0"/>
      <w:divBdr>
        <w:top w:val="none" w:sz="0" w:space="0" w:color="auto"/>
        <w:left w:val="none" w:sz="0" w:space="0" w:color="auto"/>
        <w:bottom w:val="none" w:sz="0" w:space="0" w:color="auto"/>
        <w:right w:val="none" w:sz="0" w:space="0" w:color="auto"/>
      </w:divBdr>
    </w:div>
    <w:div w:id="1885750208">
      <w:bodyDiv w:val="1"/>
      <w:marLeft w:val="0"/>
      <w:marRight w:val="0"/>
      <w:marTop w:val="0"/>
      <w:marBottom w:val="0"/>
      <w:divBdr>
        <w:top w:val="none" w:sz="0" w:space="0" w:color="auto"/>
        <w:left w:val="none" w:sz="0" w:space="0" w:color="auto"/>
        <w:bottom w:val="none" w:sz="0" w:space="0" w:color="auto"/>
        <w:right w:val="none" w:sz="0" w:space="0" w:color="auto"/>
      </w:divBdr>
      <w:divsChild>
        <w:div w:id="588008471">
          <w:marLeft w:val="446"/>
          <w:marRight w:val="0"/>
          <w:marTop w:val="0"/>
          <w:marBottom w:val="0"/>
          <w:divBdr>
            <w:top w:val="none" w:sz="0" w:space="0" w:color="auto"/>
            <w:left w:val="none" w:sz="0" w:space="0" w:color="auto"/>
            <w:bottom w:val="none" w:sz="0" w:space="0" w:color="auto"/>
            <w:right w:val="none" w:sz="0" w:space="0" w:color="auto"/>
          </w:divBdr>
        </w:div>
        <w:div w:id="629166974">
          <w:marLeft w:val="446"/>
          <w:marRight w:val="0"/>
          <w:marTop w:val="0"/>
          <w:marBottom w:val="0"/>
          <w:divBdr>
            <w:top w:val="none" w:sz="0" w:space="0" w:color="auto"/>
            <w:left w:val="none" w:sz="0" w:space="0" w:color="auto"/>
            <w:bottom w:val="none" w:sz="0" w:space="0" w:color="auto"/>
            <w:right w:val="none" w:sz="0" w:space="0" w:color="auto"/>
          </w:divBdr>
        </w:div>
        <w:div w:id="1028524740">
          <w:marLeft w:val="446"/>
          <w:marRight w:val="0"/>
          <w:marTop w:val="0"/>
          <w:marBottom w:val="0"/>
          <w:divBdr>
            <w:top w:val="none" w:sz="0" w:space="0" w:color="auto"/>
            <w:left w:val="none" w:sz="0" w:space="0" w:color="auto"/>
            <w:bottom w:val="none" w:sz="0" w:space="0" w:color="auto"/>
            <w:right w:val="none" w:sz="0" w:space="0" w:color="auto"/>
          </w:divBdr>
        </w:div>
        <w:div w:id="1009796822">
          <w:marLeft w:val="446"/>
          <w:marRight w:val="0"/>
          <w:marTop w:val="0"/>
          <w:marBottom w:val="0"/>
          <w:divBdr>
            <w:top w:val="none" w:sz="0" w:space="0" w:color="auto"/>
            <w:left w:val="none" w:sz="0" w:space="0" w:color="auto"/>
            <w:bottom w:val="none" w:sz="0" w:space="0" w:color="auto"/>
            <w:right w:val="none" w:sz="0" w:space="0" w:color="auto"/>
          </w:divBdr>
        </w:div>
        <w:div w:id="1524394810">
          <w:marLeft w:val="446"/>
          <w:marRight w:val="0"/>
          <w:marTop w:val="0"/>
          <w:marBottom w:val="0"/>
          <w:divBdr>
            <w:top w:val="none" w:sz="0" w:space="0" w:color="auto"/>
            <w:left w:val="none" w:sz="0" w:space="0" w:color="auto"/>
            <w:bottom w:val="none" w:sz="0" w:space="0" w:color="auto"/>
            <w:right w:val="none" w:sz="0" w:space="0" w:color="auto"/>
          </w:divBdr>
        </w:div>
        <w:div w:id="129710232">
          <w:marLeft w:val="446"/>
          <w:marRight w:val="0"/>
          <w:marTop w:val="0"/>
          <w:marBottom w:val="0"/>
          <w:divBdr>
            <w:top w:val="none" w:sz="0" w:space="0" w:color="auto"/>
            <w:left w:val="none" w:sz="0" w:space="0" w:color="auto"/>
            <w:bottom w:val="none" w:sz="0" w:space="0" w:color="auto"/>
            <w:right w:val="none" w:sz="0" w:space="0" w:color="auto"/>
          </w:divBdr>
        </w:div>
        <w:div w:id="861170518">
          <w:marLeft w:val="446"/>
          <w:marRight w:val="0"/>
          <w:marTop w:val="0"/>
          <w:marBottom w:val="0"/>
          <w:divBdr>
            <w:top w:val="none" w:sz="0" w:space="0" w:color="auto"/>
            <w:left w:val="none" w:sz="0" w:space="0" w:color="auto"/>
            <w:bottom w:val="none" w:sz="0" w:space="0" w:color="auto"/>
            <w:right w:val="none" w:sz="0" w:space="0" w:color="auto"/>
          </w:divBdr>
        </w:div>
      </w:divsChild>
    </w:div>
    <w:div w:id="1942453605">
      <w:bodyDiv w:val="1"/>
      <w:marLeft w:val="0"/>
      <w:marRight w:val="0"/>
      <w:marTop w:val="0"/>
      <w:marBottom w:val="0"/>
      <w:divBdr>
        <w:top w:val="none" w:sz="0" w:space="0" w:color="auto"/>
        <w:left w:val="none" w:sz="0" w:space="0" w:color="auto"/>
        <w:bottom w:val="none" w:sz="0" w:space="0" w:color="auto"/>
        <w:right w:val="none" w:sz="0" w:space="0" w:color="auto"/>
      </w:divBdr>
      <w:divsChild>
        <w:div w:id="1389186619">
          <w:marLeft w:val="446"/>
          <w:marRight w:val="0"/>
          <w:marTop w:val="0"/>
          <w:marBottom w:val="0"/>
          <w:divBdr>
            <w:top w:val="none" w:sz="0" w:space="0" w:color="auto"/>
            <w:left w:val="none" w:sz="0" w:space="0" w:color="auto"/>
            <w:bottom w:val="none" w:sz="0" w:space="0" w:color="auto"/>
            <w:right w:val="none" w:sz="0" w:space="0" w:color="auto"/>
          </w:divBdr>
        </w:div>
        <w:div w:id="753281553">
          <w:marLeft w:val="446"/>
          <w:marRight w:val="0"/>
          <w:marTop w:val="0"/>
          <w:marBottom w:val="0"/>
          <w:divBdr>
            <w:top w:val="none" w:sz="0" w:space="0" w:color="auto"/>
            <w:left w:val="none" w:sz="0" w:space="0" w:color="auto"/>
            <w:bottom w:val="none" w:sz="0" w:space="0" w:color="auto"/>
            <w:right w:val="none" w:sz="0" w:space="0" w:color="auto"/>
          </w:divBdr>
        </w:div>
        <w:div w:id="909927617">
          <w:marLeft w:val="446"/>
          <w:marRight w:val="0"/>
          <w:marTop w:val="0"/>
          <w:marBottom w:val="0"/>
          <w:divBdr>
            <w:top w:val="none" w:sz="0" w:space="0" w:color="auto"/>
            <w:left w:val="none" w:sz="0" w:space="0" w:color="auto"/>
            <w:bottom w:val="none" w:sz="0" w:space="0" w:color="auto"/>
            <w:right w:val="none" w:sz="0" w:space="0" w:color="auto"/>
          </w:divBdr>
        </w:div>
        <w:div w:id="220217698">
          <w:marLeft w:val="446"/>
          <w:marRight w:val="0"/>
          <w:marTop w:val="0"/>
          <w:marBottom w:val="0"/>
          <w:divBdr>
            <w:top w:val="none" w:sz="0" w:space="0" w:color="auto"/>
            <w:left w:val="none" w:sz="0" w:space="0" w:color="auto"/>
            <w:bottom w:val="none" w:sz="0" w:space="0" w:color="auto"/>
            <w:right w:val="none" w:sz="0" w:space="0" w:color="auto"/>
          </w:divBdr>
        </w:div>
        <w:div w:id="314846114">
          <w:marLeft w:val="446"/>
          <w:marRight w:val="0"/>
          <w:marTop w:val="0"/>
          <w:marBottom w:val="0"/>
          <w:divBdr>
            <w:top w:val="none" w:sz="0" w:space="0" w:color="auto"/>
            <w:left w:val="none" w:sz="0" w:space="0" w:color="auto"/>
            <w:bottom w:val="none" w:sz="0" w:space="0" w:color="auto"/>
            <w:right w:val="none" w:sz="0" w:space="0" w:color="auto"/>
          </w:divBdr>
        </w:div>
        <w:div w:id="2029913143">
          <w:marLeft w:val="446"/>
          <w:marRight w:val="0"/>
          <w:marTop w:val="0"/>
          <w:marBottom w:val="0"/>
          <w:divBdr>
            <w:top w:val="none" w:sz="0" w:space="0" w:color="auto"/>
            <w:left w:val="none" w:sz="0" w:space="0" w:color="auto"/>
            <w:bottom w:val="none" w:sz="0" w:space="0" w:color="auto"/>
            <w:right w:val="none" w:sz="0" w:space="0" w:color="auto"/>
          </w:divBdr>
        </w:div>
        <w:div w:id="1098330909">
          <w:marLeft w:val="446"/>
          <w:marRight w:val="0"/>
          <w:marTop w:val="0"/>
          <w:marBottom w:val="0"/>
          <w:divBdr>
            <w:top w:val="none" w:sz="0" w:space="0" w:color="auto"/>
            <w:left w:val="none" w:sz="0" w:space="0" w:color="auto"/>
            <w:bottom w:val="none" w:sz="0" w:space="0" w:color="auto"/>
            <w:right w:val="none" w:sz="0" w:space="0" w:color="auto"/>
          </w:divBdr>
        </w:div>
      </w:divsChild>
    </w:div>
    <w:div w:id="2008897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gi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gif"/><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theme" Target="theme/theme1.xml"/><Relationship Id="rId10" Type="http://schemas.openxmlformats.org/officeDocument/2006/relationships/hyperlink" Target="mailto:Dungdb1@viettel.com.vn" TargetMode="External"/><Relationship Id="rId19" Type="http://schemas.openxmlformats.org/officeDocument/2006/relationships/image" Target="media/image11.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gif"/><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_templates\Word%20Template%20Created%20by%20Chau%20D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dad</b:Tag>
    <b:SourceType>BookSection</b:SourceType>
    <b:Guid>{909B014E-C228-4B6B-9766-DCCDF0A59AC8}</b:Guid>
    <b:Author>
      <b:Author>
        <b:NameList>
          <b:Person>
            <b:Last>dadadá</b:Last>
          </b:Person>
        </b:NameList>
      </b:Author>
      <b:BookAuthor>
        <b:NameList>
          <b:Person>
            <b:Last>adad</b:Last>
          </b:Person>
        </b:NameList>
      </b:BookAuthor>
    </b:Author>
    <b:Title>sdádad</b:Title>
    <b:RefOrder>1</b:RefOrder>
  </b:Source>
</b:Sources>
</file>

<file path=customXml/itemProps1.xml><?xml version="1.0" encoding="utf-8"?>
<ds:datastoreItem xmlns:ds="http://schemas.openxmlformats.org/officeDocument/2006/customXml" ds:itemID="{21F851D7-1F8D-4D53-B2F3-6E40E2EF7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 Created by Chau Do.dotx</Template>
  <TotalTime>765</TotalTime>
  <Pages>7</Pages>
  <Words>1408</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Word Template Created by Chau Do</vt:lpstr>
    </vt:vector>
  </TitlesOfParts>
  <Company>Microsoft</Company>
  <LinksUpToDate>false</LinksUpToDate>
  <CharactersWithSpaces>9422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Created by Chau Do</dc:title>
  <dc:subject>Đỗ Minh Châu - Phòng Công Nghệ - Trung tâm Phần mềm Viễn thông Viettel</dc:subject>
  <dc:creator>Chau Do</dc:creator>
  <cp:lastModifiedBy>dungdb1</cp:lastModifiedBy>
  <cp:revision>110</cp:revision>
  <cp:lastPrinted>2013-01-28T12:37:00Z</cp:lastPrinted>
  <dcterms:created xsi:type="dcterms:W3CDTF">2015-02-10T03:24:00Z</dcterms:created>
  <dcterms:modified xsi:type="dcterms:W3CDTF">2015-08-20T08:08:00Z</dcterms:modified>
</cp:coreProperties>
</file>